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E1BD21" w14:textId="77777777" w:rsidR="00D56458" w:rsidRDefault="00A42802" w:rsidP="008C615F">
      <w:pPr>
        <w:pStyle w:val="Title"/>
        <w:spacing w:line="360" w:lineRule="auto"/>
        <w:rPr>
          <w:rStyle w:val="LabTitleInstVersred"/>
        </w:rPr>
      </w:pPr>
      <w:sdt>
        <w:sdtPr>
          <w:rPr>
            <w:b w:val="0"/>
            <w:color w:val="EE0000"/>
          </w:rPr>
          <w:alias w:val="Titre"/>
          <w:tag w:val=""/>
          <w:id w:val="-487021785"/>
          <w:placeholder>
            <w:docPart w:val="77CE36F1AC0E4663B45832C32EA66A46"/>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F7588">
            <w:t>Travaux pratiques - Configuration des paramètres de base du commutateur et périphériques finaux</w:t>
          </w:r>
        </w:sdtContent>
      </w:sdt>
      <w:r w:rsidR="007F7588">
        <w:rPr>
          <w:rStyle w:val="LabTitleInstVersred"/>
        </w:rPr>
        <w:t xml:space="preserve"> </w:t>
      </w:r>
    </w:p>
    <w:p w14:paraId="766A5909" w14:textId="56215A27" w:rsidR="004D36D7" w:rsidRPr="00FD4A68" w:rsidRDefault="007F7588" w:rsidP="008C615F">
      <w:pPr>
        <w:pStyle w:val="Title"/>
        <w:spacing w:line="360" w:lineRule="auto"/>
        <w:rPr>
          <w:rStyle w:val="LabTitleInstVersred"/>
          <w:b/>
          <w:color w:val="auto"/>
        </w:rPr>
      </w:pPr>
      <w:r>
        <w:rPr>
          <w:rStyle w:val="LabTitleInstVersred"/>
        </w:rPr>
        <w:t>(Version de l'instructeur)</w:t>
      </w:r>
    </w:p>
    <w:p w14:paraId="68E69AFD" w14:textId="77777777" w:rsidR="00D778DF" w:rsidRPr="009A1CF4" w:rsidRDefault="00D778DF" w:rsidP="008C615F">
      <w:pPr>
        <w:pStyle w:val="InstNoteRed"/>
        <w:spacing w:line="360" w:lineRule="auto"/>
      </w:pPr>
      <w:r>
        <w:rPr>
          <w:b/>
        </w:rPr>
        <w:t xml:space="preserve">Remarque du formateur </w:t>
      </w:r>
      <w:r w:rsidRPr="001C05A1">
        <w:t>: le texte en rouge ou surligné en gris apparaît uniquement dans la version du formateur.</w:t>
      </w:r>
    </w:p>
    <w:p w14:paraId="71D4CB53" w14:textId="77777777" w:rsidR="008E44D0" w:rsidRDefault="008E44D0" w:rsidP="008C615F">
      <w:pPr>
        <w:pStyle w:val="Heading1"/>
        <w:spacing w:line="360" w:lineRule="auto"/>
      </w:pPr>
      <w:r>
        <w:t>Topologie</w:t>
      </w:r>
    </w:p>
    <w:p w14:paraId="0B89332E" w14:textId="77777777" w:rsidR="008E44D0" w:rsidRDefault="005679CE" w:rsidP="008C615F">
      <w:pPr>
        <w:pStyle w:val="Visual"/>
        <w:spacing w:line="360" w:lineRule="auto"/>
      </w:pPr>
      <w:r>
        <w:rPr>
          <w:noProof/>
          <w:lang w:val="en-US"/>
        </w:rPr>
        <w:drawing>
          <wp:inline distT="0" distB="0" distL="0" distR="0" wp14:anchorId="048F87E2" wp14:editId="115C9B99">
            <wp:extent cx="3054350" cy="1920240"/>
            <wp:effectExtent l="0" t="0" r="0" b="3810"/>
            <wp:docPr id="15" name="Picture 15" descr="In the topology, PC-A is connected to S1 via f0/6. PC-B is connected to S2 via F0/6. S1 and S2 are connected to each via 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4350" cy="1920240"/>
                    </a:xfrm>
                    <a:prstGeom prst="rect">
                      <a:avLst/>
                    </a:prstGeom>
                    <a:noFill/>
                  </pic:spPr>
                </pic:pic>
              </a:graphicData>
            </a:graphic>
          </wp:inline>
        </w:drawing>
      </w:r>
    </w:p>
    <w:p w14:paraId="297D2149" w14:textId="77777777" w:rsidR="008E44D0" w:rsidRPr="00BB73FF" w:rsidRDefault="008E44D0" w:rsidP="008C615F">
      <w:pPr>
        <w:pStyle w:val="Heading1"/>
        <w:spacing w:line="360" w:lineRule="auto"/>
      </w:pPr>
      <w:r>
        <w:t>Table d'adressage</w:t>
      </w:r>
    </w:p>
    <w:tbl>
      <w:tblPr>
        <w:tblW w:w="1025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Ce tableau indique l'adressage du périphérique, de l'interface, de l'adresse IP et du masque de sous-réseau."/>
      </w:tblPr>
      <w:tblGrid>
        <w:gridCol w:w="2427"/>
        <w:gridCol w:w="2340"/>
        <w:gridCol w:w="2808"/>
        <w:gridCol w:w="2682"/>
      </w:tblGrid>
      <w:tr w:rsidR="008E44D0" w14:paraId="76E865D2" w14:textId="77777777" w:rsidTr="005679CE">
        <w:trPr>
          <w:cantSplit/>
          <w:jc w:val="center"/>
        </w:trPr>
        <w:tc>
          <w:tcPr>
            <w:tcW w:w="242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072C27D" w14:textId="77777777" w:rsidR="008E44D0" w:rsidRPr="00E87D62" w:rsidRDefault="008E44D0" w:rsidP="008C615F">
            <w:pPr>
              <w:pStyle w:val="TableHeading"/>
              <w:spacing w:line="360" w:lineRule="auto"/>
            </w:pPr>
            <w:r>
              <w:t>Périphérique</w:t>
            </w:r>
          </w:p>
        </w:tc>
        <w:tc>
          <w:tcPr>
            <w:tcW w:w="234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D9C0E81" w14:textId="77777777" w:rsidR="008E44D0" w:rsidRPr="00E87D62" w:rsidRDefault="008E44D0" w:rsidP="008C615F">
            <w:pPr>
              <w:pStyle w:val="TableHeading"/>
              <w:spacing w:line="360" w:lineRule="auto"/>
            </w:pPr>
            <w:r>
              <w:t>Interface</w:t>
            </w:r>
          </w:p>
        </w:tc>
        <w:tc>
          <w:tcPr>
            <w:tcW w:w="280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6E51D37" w14:textId="77777777" w:rsidR="008E44D0" w:rsidRPr="00E87D62" w:rsidRDefault="008E44D0" w:rsidP="008C615F">
            <w:pPr>
              <w:pStyle w:val="TableHeading"/>
              <w:spacing w:line="360" w:lineRule="auto"/>
            </w:pPr>
            <w:r>
              <w:t>Adresse IP</w:t>
            </w:r>
          </w:p>
        </w:tc>
        <w:tc>
          <w:tcPr>
            <w:tcW w:w="268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E9EA338" w14:textId="77777777" w:rsidR="008E44D0" w:rsidRPr="00E87D62" w:rsidRDefault="008E44D0" w:rsidP="008C615F">
            <w:pPr>
              <w:pStyle w:val="TableHeading"/>
              <w:spacing w:line="360" w:lineRule="auto"/>
            </w:pPr>
            <w:r>
              <w:t>Masque de sous-réseau</w:t>
            </w:r>
          </w:p>
        </w:tc>
      </w:tr>
      <w:tr w:rsidR="008E44D0" w14:paraId="46F9B1E6" w14:textId="77777777" w:rsidTr="005679CE">
        <w:trPr>
          <w:cantSplit/>
          <w:jc w:val="center"/>
        </w:trPr>
        <w:tc>
          <w:tcPr>
            <w:tcW w:w="2427" w:type="dxa"/>
            <w:vAlign w:val="bottom"/>
          </w:tcPr>
          <w:p w14:paraId="4C971842" w14:textId="77777777" w:rsidR="008E44D0" w:rsidRPr="00E87D62" w:rsidRDefault="009F359E" w:rsidP="008C615F">
            <w:pPr>
              <w:pStyle w:val="TableText"/>
              <w:spacing w:line="360" w:lineRule="auto"/>
            </w:pPr>
            <w:r>
              <w:t>S1</w:t>
            </w:r>
          </w:p>
        </w:tc>
        <w:tc>
          <w:tcPr>
            <w:tcW w:w="2340" w:type="dxa"/>
            <w:vAlign w:val="bottom"/>
          </w:tcPr>
          <w:p w14:paraId="5B8A7644" w14:textId="77777777" w:rsidR="008E44D0" w:rsidRPr="00E87D62" w:rsidRDefault="009F359E" w:rsidP="008C615F">
            <w:pPr>
              <w:pStyle w:val="TableText"/>
              <w:spacing w:line="360" w:lineRule="auto"/>
            </w:pPr>
            <w:r>
              <w:t>VLAN 1</w:t>
            </w:r>
          </w:p>
        </w:tc>
        <w:tc>
          <w:tcPr>
            <w:tcW w:w="2808" w:type="dxa"/>
            <w:vAlign w:val="bottom"/>
          </w:tcPr>
          <w:p w14:paraId="69E7E3D2" w14:textId="50A7BA19" w:rsidR="008E44D0" w:rsidRPr="00E87D62" w:rsidRDefault="008E44D0" w:rsidP="008C615F">
            <w:pPr>
              <w:pStyle w:val="TableText"/>
              <w:spacing w:line="360" w:lineRule="auto"/>
            </w:pPr>
            <w:r>
              <w:t>192.168.1.1</w:t>
            </w:r>
          </w:p>
        </w:tc>
        <w:tc>
          <w:tcPr>
            <w:tcW w:w="2682" w:type="dxa"/>
            <w:vAlign w:val="bottom"/>
          </w:tcPr>
          <w:p w14:paraId="001BD652" w14:textId="77777777" w:rsidR="008E44D0" w:rsidRPr="00E87D62" w:rsidRDefault="008E44D0" w:rsidP="008C615F">
            <w:pPr>
              <w:pStyle w:val="TableText"/>
              <w:spacing w:line="360" w:lineRule="auto"/>
            </w:pPr>
            <w:r>
              <w:t>255.255.255.0</w:t>
            </w:r>
          </w:p>
        </w:tc>
      </w:tr>
      <w:tr w:rsidR="008E44D0" w14:paraId="2399BE96" w14:textId="77777777" w:rsidTr="005679CE">
        <w:trPr>
          <w:cantSplit/>
          <w:jc w:val="center"/>
        </w:trPr>
        <w:tc>
          <w:tcPr>
            <w:tcW w:w="2427" w:type="dxa"/>
            <w:vAlign w:val="bottom"/>
          </w:tcPr>
          <w:p w14:paraId="742AA18A" w14:textId="77777777" w:rsidR="008E44D0" w:rsidRPr="00E87D62" w:rsidRDefault="009F359E" w:rsidP="008C615F">
            <w:pPr>
              <w:pStyle w:val="TableText"/>
              <w:spacing w:line="360" w:lineRule="auto"/>
            </w:pPr>
            <w:r>
              <w:t>S2</w:t>
            </w:r>
          </w:p>
        </w:tc>
        <w:tc>
          <w:tcPr>
            <w:tcW w:w="2340" w:type="dxa"/>
            <w:vAlign w:val="bottom"/>
          </w:tcPr>
          <w:p w14:paraId="22842352" w14:textId="77777777" w:rsidR="008E44D0" w:rsidRPr="00E87D62" w:rsidRDefault="009F359E" w:rsidP="008C615F">
            <w:pPr>
              <w:pStyle w:val="TableText"/>
              <w:spacing w:line="360" w:lineRule="auto"/>
            </w:pPr>
            <w:r>
              <w:t>VLAN 1</w:t>
            </w:r>
          </w:p>
        </w:tc>
        <w:tc>
          <w:tcPr>
            <w:tcW w:w="2808" w:type="dxa"/>
            <w:vAlign w:val="bottom"/>
          </w:tcPr>
          <w:p w14:paraId="424BC1C1" w14:textId="0AFA9A4C" w:rsidR="008E44D0" w:rsidRPr="00E87D62" w:rsidRDefault="008E44D0" w:rsidP="008C615F">
            <w:pPr>
              <w:pStyle w:val="TableText"/>
              <w:spacing w:line="360" w:lineRule="auto"/>
            </w:pPr>
            <w:r>
              <w:t>192.168.1.2</w:t>
            </w:r>
          </w:p>
        </w:tc>
        <w:tc>
          <w:tcPr>
            <w:tcW w:w="2682" w:type="dxa"/>
            <w:vAlign w:val="bottom"/>
          </w:tcPr>
          <w:p w14:paraId="6F54CF18" w14:textId="77777777" w:rsidR="008E44D0" w:rsidRPr="00E87D62" w:rsidRDefault="008E44D0" w:rsidP="008C615F">
            <w:pPr>
              <w:pStyle w:val="TableText"/>
              <w:spacing w:line="360" w:lineRule="auto"/>
            </w:pPr>
            <w:r>
              <w:t>255.255.255.0</w:t>
            </w:r>
          </w:p>
        </w:tc>
      </w:tr>
      <w:tr w:rsidR="009F359E" w14:paraId="7A6D60A8" w14:textId="77777777" w:rsidTr="005679CE">
        <w:trPr>
          <w:cantSplit/>
          <w:jc w:val="center"/>
        </w:trPr>
        <w:tc>
          <w:tcPr>
            <w:tcW w:w="2427" w:type="dxa"/>
            <w:vAlign w:val="bottom"/>
          </w:tcPr>
          <w:p w14:paraId="5C314580" w14:textId="77777777" w:rsidR="009F359E" w:rsidRPr="00E87D62" w:rsidRDefault="009F359E" w:rsidP="008C615F">
            <w:pPr>
              <w:pStyle w:val="TableText"/>
              <w:spacing w:line="360" w:lineRule="auto"/>
            </w:pPr>
            <w:r>
              <w:t>PC-A</w:t>
            </w:r>
          </w:p>
        </w:tc>
        <w:tc>
          <w:tcPr>
            <w:tcW w:w="2340" w:type="dxa"/>
            <w:vAlign w:val="bottom"/>
          </w:tcPr>
          <w:p w14:paraId="69442480" w14:textId="77777777" w:rsidR="009F359E" w:rsidRPr="00E87D62" w:rsidRDefault="009F359E" w:rsidP="008C615F">
            <w:pPr>
              <w:pStyle w:val="TableText"/>
              <w:spacing w:line="360" w:lineRule="auto"/>
            </w:pPr>
            <w:r>
              <w:t>Carte réseau</w:t>
            </w:r>
          </w:p>
        </w:tc>
        <w:tc>
          <w:tcPr>
            <w:tcW w:w="2808" w:type="dxa"/>
            <w:vAlign w:val="bottom"/>
          </w:tcPr>
          <w:p w14:paraId="76393D01" w14:textId="77777777" w:rsidR="009F359E" w:rsidRPr="00E87D62" w:rsidRDefault="009F359E" w:rsidP="008C615F">
            <w:pPr>
              <w:pStyle w:val="TableText"/>
              <w:spacing w:line="360" w:lineRule="auto"/>
            </w:pPr>
            <w:r>
              <w:t>192.168.1.10</w:t>
            </w:r>
          </w:p>
        </w:tc>
        <w:tc>
          <w:tcPr>
            <w:tcW w:w="2682" w:type="dxa"/>
            <w:vAlign w:val="bottom"/>
          </w:tcPr>
          <w:p w14:paraId="0CE64EE5" w14:textId="77777777" w:rsidR="009F359E" w:rsidRPr="00E87D62" w:rsidRDefault="009F359E" w:rsidP="008C615F">
            <w:pPr>
              <w:pStyle w:val="TableText"/>
              <w:spacing w:line="360" w:lineRule="auto"/>
            </w:pPr>
            <w:r>
              <w:t>255.255.255.0</w:t>
            </w:r>
          </w:p>
        </w:tc>
      </w:tr>
      <w:tr w:rsidR="009F359E" w14:paraId="34F6024F" w14:textId="77777777" w:rsidTr="005679CE">
        <w:trPr>
          <w:cantSplit/>
          <w:jc w:val="center"/>
        </w:trPr>
        <w:tc>
          <w:tcPr>
            <w:tcW w:w="2427" w:type="dxa"/>
            <w:vAlign w:val="bottom"/>
          </w:tcPr>
          <w:p w14:paraId="51221972" w14:textId="77777777" w:rsidR="009F359E" w:rsidRPr="00E87D62" w:rsidRDefault="009F359E" w:rsidP="008C615F">
            <w:pPr>
              <w:pStyle w:val="TableText"/>
              <w:spacing w:line="360" w:lineRule="auto"/>
            </w:pPr>
            <w:r>
              <w:t>PC-B</w:t>
            </w:r>
          </w:p>
        </w:tc>
        <w:tc>
          <w:tcPr>
            <w:tcW w:w="2340" w:type="dxa"/>
            <w:vAlign w:val="bottom"/>
          </w:tcPr>
          <w:p w14:paraId="2437138A" w14:textId="77777777" w:rsidR="009F359E" w:rsidRPr="00E87D62" w:rsidRDefault="009F359E" w:rsidP="008C615F">
            <w:pPr>
              <w:pStyle w:val="TableText"/>
              <w:spacing w:line="360" w:lineRule="auto"/>
            </w:pPr>
            <w:r>
              <w:t>Carte réseau</w:t>
            </w:r>
          </w:p>
        </w:tc>
        <w:tc>
          <w:tcPr>
            <w:tcW w:w="2808" w:type="dxa"/>
            <w:vAlign w:val="bottom"/>
          </w:tcPr>
          <w:p w14:paraId="6FF568E6" w14:textId="77777777" w:rsidR="009F359E" w:rsidRPr="00E87D62" w:rsidRDefault="009F359E" w:rsidP="008C615F">
            <w:pPr>
              <w:pStyle w:val="TableText"/>
              <w:spacing w:line="360" w:lineRule="auto"/>
            </w:pPr>
            <w:r>
              <w:t>192.168.1.11</w:t>
            </w:r>
          </w:p>
        </w:tc>
        <w:tc>
          <w:tcPr>
            <w:tcW w:w="2682" w:type="dxa"/>
            <w:vAlign w:val="bottom"/>
          </w:tcPr>
          <w:p w14:paraId="34C6429B" w14:textId="77777777" w:rsidR="009F359E" w:rsidRPr="00E87D62" w:rsidRDefault="009F359E" w:rsidP="008C615F">
            <w:pPr>
              <w:pStyle w:val="TableText"/>
              <w:spacing w:line="360" w:lineRule="auto"/>
            </w:pPr>
            <w:r>
              <w:t>255.255.255.0</w:t>
            </w:r>
          </w:p>
        </w:tc>
      </w:tr>
    </w:tbl>
    <w:p w14:paraId="5CC36DE9" w14:textId="77777777" w:rsidR="008E44D0" w:rsidRPr="00BB73FF" w:rsidRDefault="008E44D0" w:rsidP="008C615F">
      <w:pPr>
        <w:pStyle w:val="Heading1"/>
        <w:spacing w:line="360" w:lineRule="auto"/>
      </w:pPr>
      <w:r>
        <w:t>Objectifs</w:t>
      </w:r>
    </w:p>
    <w:p w14:paraId="505C5BFC" w14:textId="60C16007" w:rsidR="008E44D0" w:rsidRPr="004C0909" w:rsidRDefault="008E44D0" w:rsidP="008C615F">
      <w:pPr>
        <w:pStyle w:val="Bulletlevel1"/>
        <w:spacing w:line="360" w:lineRule="auto"/>
      </w:pPr>
      <w:r>
        <w:t>Configurer la topologie du réseau</w:t>
      </w:r>
    </w:p>
    <w:p w14:paraId="0241B24F" w14:textId="77777777" w:rsidR="008E44D0" w:rsidRPr="004C0909" w:rsidRDefault="008E44D0" w:rsidP="008C615F">
      <w:pPr>
        <w:pStyle w:val="Bulletlevel1"/>
        <w:spacing w:line="360" w:lineRule="auto"/>
      </w:pPr>
      <w:r>
        <w:t>Configurer les hôtes PC</w:t>
      </w:r>
    </w:p>
    <w:p w14:paraId="2D62396C" w14:textId="77777777" w:rsidR="008E44D0" w:rsidRPr="004C0909" w:rsidRDefault="008E44D0" w:rsidP="008C615F">
      <w:pPr>
        <w:pStyle w:val="Bulletlevel1"/>
        <w:spacing w:line="360" w:lineRule="auto"/>
      </w:pPr>
      <w:r>
        <w:t>Configurer et vérifier les paramètres de base du commutateur</w:t>
      </w:r>
    </w:p>
    <w:p w14:paraId="2C41AAF8" w14:textId="77777777" w:rsidR="008E44D0" w:rsidRPr="00C07FD9" w:rsidRDefault="008E44D0" w:rsidP="008C615F">
      <w:pPr>
        <w:pStyle w:val="Heading1"/>
        <w:spacing w:line="360" w:lineRule="auto"/>
      </w:pPr>
      <w:r>
        <w:lastRenderedPageBreak/>
        <w:t>Contexte/scénario</w:t>
      </w:r>
    </w:p>
    <w:p w14:paraId="6E48C88E" w14:textId="36FB0637" w:rsidR="008E44D0" w:rsidRPr="003A37FA" w:rsidRDefault="008E44D0" w:rsidP="008C615F">
      <w:pPr>
        <w:pStyle w:val="BodyTextL25"/>
        <w:spacing w:line="360" w:lineRule="auto"/>
      </w:pPr>
      <w:bookmarkStart w:id="0" w:name="OLE_LINK6"/>
      <w:r>
        <w:t xml:space="preserve">Au cours de ces travaux pratiques, vous allez créer un réseau simple avec deux hôtes et deux commutateurs. Vous configurerz également les paramètres de base, dont le nom d'hôte, les mots de passe locaux et la bannière de connexion. </w:t>
      </w:r>
      <w:bookmarkEnd w:id="0"/>
      <w:r>
        <w:t xml:space="preserve">Utilisez la commande </w:t>
      </w:r>
      <w:r w:rsidRPr="00EC48C2">
        <w:rPr>
          <w:b/>
        </w:rPr>
        <w:t>show</w:t>
      </w:r>
      <w:r>
        <w:t xml:space="preserve"> pour afficher la configuration courant , la version de l'IOS et le statut de l'interface. Utilisez la commande </w:t>
      </w:r>
      <w:r w:rsidRPr="00E33651">
        <w:rPr>
          <w:b/>
        </w:rPr>
        <w:t>copy</w:t>
      </w:r>
      <w:r>
        <w:t xml:space="preserve"> pour enregistrer les configurations des périphériques.</w:t>
      </w:r>
    </w:p>
    <w:p w14:paraId="7942CEF7" w14:textId="520739DA" w:rsidR="008E44D0" w:rsidRDefault="008E44D0" w:rsidP="008C615F">
      <w:pPr>
        <w:pStyle w:val="BodyTextL25"/>
        <w:spacing w:line="360" w:lineRule="auto"/>
      </w:pPr>
      <w:r>
        <w:t xml:space="preserve">Dans le cadre de ces travaux pratiques, vous appliquerez l'adressage IP aux ordinateurs et commutateurs pour permettre la communication entre ces deux périphériques. Utilisez la commande </w:t>
      </w:r>
      <w:r w:rsidRPr="00267939">
        <w:rPr>
          <w:b/>
        </w:rPr>
        <w:t>ping</w:t>
      </w:r>
      <w:r>
        <w:t xml:space="preserve"> pour vérifier la connectivité.</w:t>
      </w:r>
    </w:p>
    <w:p w14:paraId="130AE2C7" w14:textId="77777777" w:rsidR="008E44D0" w:rsidRPr="00526B94" w:rsidRDefault="008E44D0" w:rsidP="008C615F">
      <w:pPr>
        <w:pStyle w:val="BodyTextL25"/>
        <w:spacing w:line="360" w:lineRule="auto"/>
        <w:rPr>
          <w:b/>
        </w:rPr>
      </w:pPr>
      <w:r>
        <w:rPr>
          <w:b/>
        </w:rPr>
        <w:t>Remarque</w:t>
      </w:r>
      <w:r>
        <w:t>:les commutateurs utilisés sont des modèles Cisco Catalyst 2960 équipés de Cisco IOS version 15.0(2) (image lanbasek9). D'autres commutateurs et versions de Cisco IOS peuvent être utilisés. Selon le modèle et la version de Cisco IOS, les commandes disponibles et le résultat produit peuvent varier de ceux qui sont indiqués dans les travaux pratiques.</w:t>
      </w:r>
    </w:p>
    <w:p w14:paraId="23AAA850" w14:textId="77777777" w:rsidR="008E44D0" w:rsidRPr="00DE6F44" w:rsidRDefault="008E44D0" w:rsidP="008C615F">
      <w:pPr>
        <w:pStyle w:val="BodyTextL25"/>
        <w:spacing w:line="360" w:lineRule="auto"/>
      </w:pPr>
      <w:r>
        <w:rPr>
          <w:b/>
        </w:rPr>
        <w:t>Remarque</w:t>
      </w:r>
      <w:r w:rsidRPr="00C5621C">
        <w:t>: vérifiez que les paramètre des commutateurs a été effacée et qu'ils ne présentent aucune configuration initiale. Reportez-vous à l'annexe A pour consulter la procédure d'initialisation et de redémarrage d'un commutateur.</w:t>
      </w:r>
    </w:p>
    <w:p w14:paraId="6507CB7E" w14:textId="77777777" w:rsidR="008E44D0" w:rsidRDefault="008E44D0" w:rsidP="008C615F">
      <w:pPr>
        <w:pStyle w:val="Heading1"/>
        <w:spacing w:line="360" w:lineRule="auto"/>
      </w:pPr>
      <w:r>
        <w:t>Ressources requises</w:t>
      </w:r>
    </w:p>
    <w:p w14:paraId="77169715" w14:textId="77777777" w:rsidR="008E44D0" w:rsidRDefault="008E44D0" w:rsidP="008C615F">
      <w:pPr>
        <w:pStyle w:val="Bulletlevel1"/>
        <w:spacing w:before="60" w:after="60" w:line="360" w:lineRule="auto"/>
      </w:pPr>
      <w:r>
        <w:t>2 commutateurs (Cisco 2960 équipé de Cisco IOS version 15.0(2), image lanbasek9 ou similaire)</w:t>
      </w:r>
    </w:p>
    <w:p w14:paraId="38AEF990" w14:textId="77777777" w:rsidR="008E44D0" w:rsidRDefault="008E44D0" w:rsidP="008C615F">
      <w:pPr>
        <w:pStyle w:val="Bulletlevel1"/>
        <w:spacing w:before="60" w:after="60" w:line="360" w:lineRule="auto"/>
      </w:pPr>
      <w:r>
        <w:t>2 ordinateurs (Windows) équipés d'un programme d'émulation de terminal tel que Tera Term</w:t>
      </w:r>
    </w:p>
    <w:p w14:paraId="2BA8E9BF" w14:textId="77777777" w:rsidR="008E44D0" w:rsidRDefault="008E44D0" w:rsidP="008C615F">
      <w:pPr>
        <w:pStyle w:val="Bulletlevel1"/>
        <w:spacing w:before="60" w:after="60" w:line="360" w:lineRule="auto"/>
      </w:pPr>
      <w:r>
        <w:t>Câbles de console pour configurer les appareils Cisco IOS via les ports de console</w:t>
      </w:r>
    </w:p>
    <w:p w14:paraId="0A1C1576" w14:textId="77777777" w:rsidR="008E44D0" w:rsidRDefault="008E44D0" w:rsidP="008C615F">
      <w:pPr>
        <w:pStyle w:val="Bulletlevel1"/>
        <w:spacing w:before="60" w:after="60" w:line="360" w:lineRule="auto"/>
      </w:pPr>
      <w:r>
        <w:t>Câbles Ethernet conformément à la topologie</w:t>
      </w:r>
    </w:p>
    <w:p w14:paraId="727017DF" w14:textId="77777777" w:rsidR="008E44D0" w:rsidRPr="00F75533" w:rsidRDefault="008E44D0" w:rsidP="008C615F">
      <w:pPr>
        <w:pStyle w:val="InstNoteRedL25"/>
        <w:spacing w:line="360" w:lineRule="auto"/>
      </w:pPr>
      <w:r>
        <w:rPr>
          <w:b/>
        </w:rPr>
        <w:t>Remarque du formateur</w:t>
      </w:r>
      <w:r w:rsidRPr="00C67E3B">
        <w:t>: les ports Ethernet sur les commutateurs 2960 sont à détection automatique et acceptent un câble direct ou un câble croisé pour toutes les connexions. Si tous les commutateurs utilisés dans la topologie sont différents du modèle 2960, il est probable qu'un câble croisé soit nécessaire pour connecter les deux commutateurs.</w:t>
      </w:r>
    </w:p>
    <w:p w14:paraId="5150B534" w14:textId="77777777" w:rsidR="005D32CA" w:rsidRDefault="005D32CA" w:rsidP="008C615F">
      <w:pPr>
        <w:pStyle w:val="Heading1"/>
        <w:spacing w:line="360" w:lineRule="auto"/>
      </w:pPr>
      <w:r>
        <w:t>Instructions</w:t>
      </w:r>
    </w:p>
    <w:p w14:paraId="20447B03" w14:textId="77777777" w:rsidR="008E44D0" w:rsidRPr="004C0909" w:rsidRDefault="008E44D0" w:rsidP="008C615F">
      <w:pPr>
        <w:pStyle w:val="Heading2"/>
        <w:spacing w:line="360" w:lineRule="auto"/>
      </w:pPr>
      <w:r>
        <w:t>Configurer la topologie du réseau</w:t>
      </w:r>
    </w:p>
    <w:p w14:paraId="7E2FE3E0" w14:textId="761C0FEA" w:rsidR="008E44D0" w:rsidRDefault="008E44D0" w:rsidP="008C615F">
      <w:pPr>
        <w:pStyle w:val="BodyTextL25"/>
        <w:spacing w:line="360" w:lineRule="auto"/>
      </w:pPr>
      <w:bookmarkStart w:id="1" w:name="OLE_LINK7"/>
      <w:bookmarkStart w:id="2" w:name="OLE_LINK8"/>
      <w:r>
        <w:t>Dans cette étape, vous allez câbler les périphériques ensemble selon la topologie du réseau.</w:t>
      </w:r>
      <w:bookmarkEnd w:id="1"/>
      <w:bookmarkEnd w:id="2"/>
    </w:p>
    <w:p w14:paraId="0E45F4A6" w14:textId="77777777" w:rsidR="008E44D0" w:rsidRDefault="008E44D0" w:rsidP="008C615F">
      <w:pPr>
        <w:pStyle w:val="SubStepAlpha"/>
        <w:spacing w:line="360" w:lineRule="auto"/>
      </w:pPr>
      <w:r>
        <w:t>Mettez les appareils sous tension.</w:t>
      </w:r>
    </w:p>
    <w:p w14:paraId="2CC749EA" w14:textId="77777777" w:rsidR="008E44D0" w:rsidRPr="00984D00" w:rsidRDefault="008E44D0" w:rsidP="008C615F">
      <w:pPr>
        <w:pStyle w:val="BodyTextL50"/>
        <w:spacing w:line="360" w:lineRule="auto"/>
        <w:rPr>
          <w:rStyle w:val="AnswerGray"/>
        </w:rPr>
      </w:pPr>
      <w:r>
        <w:rPr>
          <w:rStyle w:val="AnswerGray"/>
        </w:rPr>
        <w:t>Mettez sous tension tous les périphériques de la topologie. Les commutateurs n'ont pas d'interrupteur d'alimentation; ils se mettent sous tension dès que vous branchez le cordon d'alimentation.</w:t>
      </w:r>
    </w:p>
    <w:p w14:paraId="746B6607" w14:textId="77777777" w:rsidR="008E44D0" w:rsidRDefault="008E44D0" w:rsidP="008C615F">
      <w:pPr>
        <w:pStyle w:val="SubStepAlpha"/>
        <w:spacing w:line="360" w:lineRule="auto"/>
      </w:pPr>
      <w:r>
        <w:lastRenderedPageBreak/>
        <w:t>Connectez les deux commutateurs.</w:t>
      </w:r>
    </w:p>
    <w:p w14:paraId="57361A72" w14:textId="77777777" w:rsidR="008E44D0" w:rsidRPr="00984D00" w:rsidRDefault="008E44D0" w:rsidP="008C615F">
      <w:pPr>
        <w:pStyle w:val="BodyTextL50"/>
        <w:spacing w:line="360" w:lineRule="auto"/>
        <w:rPr>
          <w:rStyle w:val="AnswerGray"/>
        </w:rPr>
      </w:pPr>
      <w:r>
        <w:rPr>
          <w:rStyle w:val="AnswerGray"/>
        </w:rPr>
        <w:t>Branchez une extrémité d'un câble Ethernet à F0/1 sur S1 et l'autre extrémité du câble à F0/1 sur S2. Les voyants pour F0/1 sur les deux commutateurs passent à l'orange, puis au vert. Cela indique que les commutateurs ont été correctement raccordés.</w:t>
      </w:r>
    </w:p>
    <w:p w14:paraId="51A163A6" w14:textId="77777777" w:rsidR="008E44D0" w:rsidRDefault="008E44D0" w:rsidP="008C615F">
      <w:pPr>
        <w:pStyle w:val="SubStepAlpha"/>
        <w:spacing w:line="360" w:lineRule="auto"/>
      </w:pPr>
      <w:r>
        <w:t>Connectez les ordinateurs à leurs commutateurs respectifs.</w:t>
      </w:r>
    </w:p>
    <w:p w14:paraId="3778C826" w14:textId="77777777" w:rsidR="008E44D0" w:rsidRPr="00984D00" w:rsidRDefault="008E44D0" w:rsidP="008C615F">
      <w:pPr>
        <w:pStyle w:val="BodyTextL50"/>
        <w:spacing w:line="360" w:lineRule="auto"/>
        <w:rPr>
          <w:rStyle w:val="AnswerGray"/>
        </w:rPr>
      </w:pPr>
      <w:r>
        <w:rPr>
          <w:rStyle w:val="AnswerGray"/>
        </w:rPr>
        <w:t>Connectez une extrémité du deuxième câble Ethernet au port de la carte réseau du PC-A et l'autre extrémité à F0/6 sur S1. Une fois l'ordinateur connecté au commutateur, le voyant de F0/6 doit passer à l'orange puis au vert, ce qui indique que PC-A a été correctement connecté.</w:t>
      </w:r>
    </w:p>
    <w:p w14:paraId="2FA32269" w14:textId="77777777" w:rsidR="008E44D0" w:rsidRPr="00AF318C" w:rsidRDefault="008E44D0" w:rsidP="008C615F">
      <w:pPr>
        <w:pStyle w:val="BodyTextL50"/>
        <w:spacing w:line="360" w:lineRule="auto"/>
      </w:pPr>
      <w:r>
        <w:rPr>
          <w:rStyle w:val="AnswerGray"/>
        </w:rPr>
        <w:t>Connectez une extrémité du dernier câble Ethernet au port de la carte réseau du PC-B et l'autre extrémité à F0/18 sur S2. Une fois l'ordinateur connecté au commutateur, le voyant de F0/18 doit passer à l'orange puis au vert, ce qui indique que PC-B a été correctement connecté.</w:t>
      </w:r>
    </w:p>
    <w:p w14:paraId="206BF05C" w14:textId="77777777" w:rsidR="008E44D0" w:rsidRDefault="008E44D0" w:rsidP="008C615F">
      <w:pPr>
        <w:pStyle w:val="SubStepAlpha"/>
        <w:spacing w:line="360" w:lineRule="auto"/>
      </w:pPr>
      <w:r>
        <w:t>Inspection visuelle des connexions réseau</w:t>
      </w:r>
    </w:p>
    <w:p w14:paraId="67F0C792" w14:textId="77777777" w:rsidR="008E44D0" w:rsidRPr="00984D00" w:rsidRDefault="008E44D0" w:rsidP="008C615F">
      <w:pPr>
        <w:pStyle w:val="BodyTextL50"/>
        <w:spacing w:line="360" w:lineRule="auto"/>
        <w:rPr>
          <w:rStyle w:val="AnswerGray"/>
        </w:rPr>
      </w:pPr>
      <w:r>
        <w:rPr>
          <w:rStyle w:val="AnswerGray"/>
        </w:rPr>
        <w:t>Après avoir câblé les périphériques réseau, prenez le temps de vérifier soigneusement les connexions pour réduire le temps passé à résoudre d'éventuels problèmes de connectivité.</w:t>
      </w:r>
    </w:p>
    <w:p w14:paraId="1B251730" w14:textId="77777777" w:rsidR="008E44D0" w:rsidRPr="00B0153A" w:rsidRDefault="008E44D0" w:rsidP="008C615F">
      <w:pPr>
        <w:pStyle w:val="Heading2"/>
        <w:spacing w:line="360" w:lineRule="auto"/>
      </w:pPr>
      <w:r>
        <w:t>Configurer les hôtes PC</w:t>
      </w:r>
    </w:p>
    <w:p w14:paraId="78F75C88" w14:textId="77777777" w:rsidR="008E44D0" w:rsidRPr="00662C02" w:rsidRDefault="008E44D0" w:rsidP="008C615F">
      <w:pPr>
        <w:pStyle w:val="SubStepAlpha"/>
        <w:spacing w:line="360" w:lineRule="auto"/>
      </w:pPr>
      <w:r>
        <w:t>Configurez les informations d'adressage IP statique sur les ordinateurs conformément à la table d'adressage.</w:t>
      </w:r>
    </w:p>
    <w:p w14:paraId="44A5D447" w14:textId="77777777" w:rsidR="008E44D0" w:rsidRPr="00984D00" w:rsidRDefault="000D13D7" w:rsidP="008C615F">
      <w:pPr>
        <w:pStyle w:val="BodyTextL50"/>
        <w:spacing w:line="360" w:lineRule="auto"/>
        <w:rPr>
          <w:rStyle w:val="AnswerGray"/>
        </w:rPr>
      </w:pPr>
      <w:r>
        <w:rPr>
          <w:rStyle w:val="AnswerGray"/>
        </w:rPr>
        <w:t>Sur PC-A, accédez au Panneau de configuration  Dans l'affichage Catégorie, sous l'en-tête Réseau et Internet, cliquez sur Afficher l'état et les tâches du réseau &gt; cliquez sur Modifier les paramètres de la carte.</w:t>
      </w:r>
    </w:p>
    <w:p w14:paraId="28CD7FD6" w14:textId="77777777" w:rsidR="00E23CF3" w:rsidRPr="00984D00" w:rsidRDefault="00E23CF3" w:rsidP="008C615F">
      <w:pPr>
        <w:pStyle w:val="BodyTextL50"/>
        <w:spacing w:line="360" w:lineRule="auto"/>
        <w:rPr>
          <w:rStyle w:val="AnswerGray"/>
        </w:rPr>
      </w:pPr>
      <w:r>
        <w:rPr>
          <w:rStyle w:val="AnswerGray"/>
        </w:rPr>
        <w:t>Remarque : il existe d'autres manières dans Windows pour accéder aux paramètres de l'adaptateur.</w:t>
      </w:r>
    </w:p>
    <w:p w14:paraId="6EADF8A0" w14:textId="77777777" w:rsidR="000D13D7" w:rsidRPr="00984D00" w:rsidRDefault="000D13D7" w:rsidP="008C615F">
      <w:pPr>
        <w:pStyle w:val="BodyTextL50"/>
        <w:spacing w:line="360" w:lineRule="auto"/>
        <w:rPr>
          <w:rStyle w:val="AnswerGray"/>
        </w:rPr>
      </w:pPr>
      <w:r>
        <w:rPr>
          <w:rStyle w:val="AnswerGray"/>
        </w:rPr>
        <w:t>Cliquez avec le bouton droit sur l'adaptateur réseau souhaité, puis sélectionnez Propriétés.</w:t>
      </w:r>
    </w:p>
    <w:p w14:paraId="232801B2" w14:textId="77777777" w:rsidR="000D13D7" w:rsidRPr="00984D00" w:rsidRDefault="006F4F76" w:rsidP="008C615F">
      <w:pPr>
        <w:pStyle w:val="BodyTextL50"/>
        <w:spacing w:line="360" w:lineRule="auto"/>
        <w:rPr>
          <w:rStyle w:val="AnswerGray"/>
        </w:rPr>
      </w:pPr>
      <w:r>
        <w:rPr>
          <w:rStyle w:val="AnswerGray"/>
        </w:rPr>
        <w:t>Sélectionnez Le Protocole Internet version 4 (TCP/IPv4), puis cliquez sur Propriétés.</w:t>
      </w:r>
    </w:p>
    <w:p w14:paraId="50D5CEF9" w14:textId="77777777" w:rsidR="000D13D7" w:rsidRPr="00984D00" w:rsidRDefault="000D13D7" w:rsidP="008C615F">
      <w:pPr>
        <w:pStyle w:val="BodyTextL50"/>
        <w:spacing w:line="360" w:lineRule="auto"/>
        <w:rPr>
          <w:rStyle w:val="AnswerGray"/>
        </w:rPr>
      </w:pPr>
      <w:r>
        <w:rPr>
          <w:rStyle w:val="AnswerGray"/>
        </w:rPr>
        <w:t>Sélectionnez l'option Utiliser l'adresse IP suivante. Attribuez l'adresse IP (192.168.1.10) au PC-A et le masque de sous-réseau (255.255.255.0) comme indiqué dans la table d'adressage IP. Vous pouvez alors laisser la passerelle par défaut vide car aucun routeur n'est connecté au réseau. Cliquez sur OK pour continuer. Cliquez sur Fermer pour quitter la fenêtre Propriétés.</w:t>
      </w:r>
    </w:p>
    <w:p w14:paraId="357200F9" w14:textId="77777777" w:rsidR="007467E2" w:rsidRPr="00984D00" w:rsidRDefault="007467E2" w:rsidP="008C615F">
      <w:pPr>
        <w:pStyle w:val="BodyTextL50"/>
        <w:spacing w:line="360" w:lineRule="auto"/>
        <w:rPr>
          <w:rStyle w:val="AnswerGray"/>
        </w:rPr>
      </w:pPr>
      <w:r>
        <w:rPr>
          <w:rStyle w:val="AnswerGray"/>
        </w:rPr>
        <w:t>Répétez les étapes précédentes pour attribuer les informations relatives à l'adresse IP du PC-B.</w:t>
      </w:r>
    </w:p>
    <w:p w14:paraId="719C141D" w14:textId="77777777" w:rsidR="008E44D0" w:rsidRDefault="008E44D0" w:rsidP="008C615F">
      <w:pPr>
        <w:pStyle w:val="SubStepAlpha"/>
        <w:spacing w:line="360" w:lineRule="auto"/>
      </w:pPr>
      <w:r>
        <w:t>Vérifiez les paramètres et la connectivité des PC.</w:t>
      </w:r>
    </w:p>
    <w:p w14:paraId="0BBC9D91" w14:textId="77777777" w:rsidR="006972F7" w:rsidRPr="00984D00" w:rsidRDefault="006972F7" w:rsidP="008C615F">
      <w:pPr>
        <w:pStyle w:val="BodyTextL50"/>
        <w:spacing w:line="360" w:lineRule="auto"/>
        <w:rPr>
          <w:rStyle w:val="AnswerGray"/>
        </w:rPr>
      </w:pPr>
      <w:r>
        <w:rPr>
          <w:rStyle w:val="AnswerGray"/>
        </w:rPr>
        <w:t>À partir de PC-A, ouvrez une invite de commandes pour vérifier les paramètres et la connectivité du PC à l'aide de la commande ipconfig /all à l'invite.</w:t>
      </w:r>
    </w:p>
    <w:p w14:paraId="5DF56F0F" w14:textId="77777777" w:rsidR="00F06D23" w:rsidRPr="008F1BD7" w:rsidRDefault="00F06D23" w:rsidP="008C615F">
      <w:pPr>
        <w:pStyle w:val="CMDRed"/>
        <w:spacing w:line="360" w:lineRule="auto"/>
      </w:pPr>
      <w:r>
        <w:lastRenderedPageBreak/>
        <w:t xml:space="preserve">C:\Users\Student&gt; </w:t>
      </w:r>
      <w:r w:rsidRPr="0059251D">
        <w:rPr>
          <w:b/>
        </w:rPr>
        <w:t>ipconfig /renew</w:t>
      </w:r>
    </w:p>
    <w:p w14:paraId="2BB272CF" w14:textId="77777777" w:rsidR="00F06D23" w:rsidRPr="008F1BD7" w:rsidRDefault="00F06D23" w:rsidP="008C615F">
      <w:pPr>
        <w:pStyle w:val="CMDOutputRed"/>
        <w:spacing w:line="360" w:lineRule="auto"/>
      </w:pPr>
    </w:p>
    <w:p w14:paraId="77EB394D" w14:textId="77777777" w:rsidR="00F06D23" w:rsidRPr="008F1BD7" w:rsidRDefault="00F06D23" w:rsidP="008C615F">
      <w:pPr>
        <w:pStyle w:val="CMDOutputRed"/>
        <w:spacing w:line="360" w:lineRule="auto"/>
      </w:pPr>
      <w:r>
        <w:t>Configuration IP Windows</w:t>
      </w:r>
    </w:p>
    <w:p w14:paraId="16023177" w14:textId="77777777" w:rsidR="00F06D23" w:rsidRPr="008F1BD7" w:rsidRDefault="00F06D23" w:rsidP="008C615F">
      <w:pPr>
        <w:pStyle w:val="CMDOutputRed"/>
        <w:spacing w:line="360" w:lineRule="auto"/>
      </w:pPr>
    </w:p>
    <w:p w14:paraId="6D306AAF" w14:textId="77777777" w:rsidR="00F06D23" w:rsidRPr="008F1BD7" w:rsidRDefault="00F06D23" w:rsidP="008C615F">
      <w:pPr>
        <w:pStyle w:val="CMDOutputRed"/>
        <w:spacing w:line="360" w:lineRule="auto"/>
      </w:pPr>
      <w:r>
        <w:t xml:space="preserve">   Host Name . . . . . . . . . . . . : PC-A</w:t>
      </w:r>
    </w:p>
    <w:p w14:paraId="7579AE36" w14:textId="77777777" w:rsidR="00F06D23" w:rsidRPr="008F1BD7" w:rsidRDefault="00F06D23" w:rsidP="008C615F">
      <w:pPr>
        <w:pStyle w:val="CMDOutputRed"/>
        <w:spacing w:line="360" w:lineRule="auto"/>
      </w:pPr>
      <w:r>
        <w:t xml:space="preserve">   Primary Dns Suffix . . . . . . . : </w:t>
      </w:r>
    </w:p>
    <w:p w14:paraId="581D4A86" w14:textId="77777777" w:rsidR="00F06D23" w:rsidRPr="008F1BD7" w:rsidRDefault="00F06D23" w:rsidP="008C615F">
      <w:pPr>
        <w:pStyle w:val="CMDOutputRed"/>
        <w:spacing w:line="360" w:lineRule="auto"/>
      </w:pPr>
      <w:r>
        <w:t xml:space="preserve">   Node Type . . . . . . . . . . . . : Hybride</w:t>
      </w:r>
    </w:p>
    <w:p w14:paraId="76C0C8B9" w14:textId="77777777" w:rsidR="00F06D23" w:rsidRPr="008F1BD7" w:rsidRDefault="00F06D23" w:rsidP="008C615F">
      <w:pPr>
        <w:pStyle w:val="CMDOutputRed"/>
        <w:spacing w:line="360" w:lineRule="auto"/>
      </w:pPr>
      <w:r>
        <w:t xml:space="preserve">   IP Routing Enabled. . . . . . . . : No</w:t>
      </w:r>
    </w:p>
    <w:p w14:paraId="5CE15D70" w14:textId="77777777" w:rsidR="00F06D23" w:rsidRPr="008F1BD7" w:rsidRDefault="00F06D23" w:rsidP="008C615F">
      <w:pPr>
        <w:pStyle w:val="CMDOutputRed"/>
        <w:spacing w:line="360" w:lineRule="auto"/>
      </w:pPr>
      <w:r>
        <w:t xml:space="preserve">   WINS Proxy Enabled. . . . . . . . : No</w:t>
      </w:r>
    </w:p>
    <w:p w14:paraId="4CCA71D2" w14:textId="77777777" w:rsidR="00F06D23" w:rsidRPr="008F1BD7" w:rsidRDefault="00F06D23" w:rsidP="008C615F">
      <w:pPr>
        <w:pStyle w:val="CMDOutputRed"/>
        <w:spacing w:line="360" w:lineRule="auto"/>
      </w:pPr>
    </w:p>
    <w:p w14:paraId="0D7D60DB" w14:textId="77777777" w:rsidR="00F06D23" w:rsidRPr="008F1BD7" w:rsidRDefault="00F06D23" w:rsidP="008C615F">
      <w:pPr>
        <w:pStyle w:val="CMDOutputRed"/>
        <w:spacing w:line="360" w:lineRule="auto"/>
      </w:pPr>
      <w:r>
        <w:t>Ethernet adapter Ethernet0:</w:t>
      </w:r>
    </w:p>
    <w:p w14:paraId="1DF963B0" w14:textId="77777777" w:rsidR="00F06D23" w:rsidRPr="008F1BD7" w:rsidRDefault="00F06D23" w:rsidP="008C615F">
      <w:pPr>
        <w:pStyle w:val="CMDOutputRed"/>
        <w:spacing w:line="360" w:lineRule="auto"/>
      </w:pPr>
    </w:p>
    <w:p w14:paraId="03721E46" w14:textId="77777777" w:rsidR="00F06D23" w:rsidRPr="008F1BD7" w:rsidRDefault="00F06D23" w:rsidP="008C615F">
      <w:pPr>
        <w:pStyle w:val="CMDOutputRed"/>
        <w:spacing w:line="360" w:lineRule="auto"/>
      </w:pPr>
      <w:r>
        <w:t xml:space="preserve">   Connection-specific DNS Suffix . : </w:t>
      </w:r>
    </w:p>
    <w:p w14:paraId="4C0013E8" w14:textId="77777777" w:rsidR="00F06D23" w:rsidRPr="008F1BD7" w:rsidRDefault="00F06D23" w:rsidP="008C615F">
      <w:pPr>
        <w:pStyle w:val="CMDOutputRed"/>
        <w:spacing w:line="360" w:lineRule="auto"/>
      </w:pPr>
      <w:r>
        <w:t xml:space="preserve">   Description . . . . . . . . . . . : Intel(R) 82574LC Gigabit Network Connection</w:t>
      </w:r>
    </w:p>
    <w:p w14:paraId="3A089920" w14:textId="77777777" w:rsidR="00F06D23" w:rsidRPr="008F1BD7" w:rsidRDefault="00F06D23" w:rsidP="008C615F">
      <w:pPr>
        <w:pStyle w:val="CMDOutputRed"/>
        <w:spacing w:line="360" w:lineRule="auto"/>
      </w:pPr>
      <w:r>
        <w:t xml:space="preserve">   Physical Address. . . . . . . . . : 00-05-56-B3-86-BA</w:t>
      </w:r>
    </w:p>
    <w:p w14:paraId="76E74567" w14:textId="77777777" w:rsidR="00F06D23" w:rsidRPr="008F1BD7" w:rsidRDefault="00F06D23" w:rsidP="008C615F">
      <w:pPr>
        <w:pStyle w:val="CMDOutputRed"/>
        <w:spacing w:line="360" w:lineRule="auto"/>
      </w:pPr>
      <w:r>
        <w:t xml:space="preserve">   DHCP Enabled. . . . . . . . . . . : No</w:t>
      </w:r>
    </w:p>
    <w:p w14:paraId="215E6606" w14:textId="77777777" w:rsidR="00F06D23" w:rsidRPr="008F1BD7" w:rsidRDefault="00F06D23" w:rsidP="008C615F">
      <w:pPr>
        <w:pStyle w:val="CMDOutputRed"/>
        <w:spacing w:line="360" w:lineRule="auto"/>
      </w:pPr>
      <w:r>
        <w:t xml:space="preserve">   Autoconfiguration Enabled . . . . : Yes</w:t>
      </w:r>
    </w:p>
    <w:p w14:paraId="3D7CB358" w14:textId="77777777" w:rsidR="00F06D23" w:rsidRPr="008F1BD7" w:rsidRDefault="00F06D23" w:rsidP="008C615F">
      <w:pPr>
        <w:pStyle w:val="CMDOutputRed"/>
        <w:spacing w:line="360" w:lineRule="auto"/>
      </w:pPr>
      <w:r>
        <w:t xml:space="preserve">   Link-local IPv6 Address . . . . . : fe80::a4b0:503d:84f4:f467%6(Preferred)</w:t>
      </w:r>
    </w:p>
    <w:p w14:paraId="73F91587" w14:textId="77777777" w:rsidR="00F06D23" w:rsidRPr="008F1BD7" w:rsidRDefault="00F06D23" w:rsidP="008C615F">
      <w:pPr>
        <w:pStyle w:val="CMDOutputRed"/>
        <w:spacing w:line="360" w:lineRule="auto"/>
      </w:pPr>
      <w:r>
        <w:t xml:space="preserve">   IPv4 Address. . . . . . . . . . . : 192.168.1.10 (Preferred)</w:t>
      </w:r>
    </w:p>
    <w:p w14:paraId="35BBBEB9" w14:textId="77777777" w:rsidR="00F06D23" w:rsidRPr="008F1BD7" w:rsidRDefault="00F06D23" w:rsidP="008C615F">
      <w:pPr>
        <w:pStyle w:val="CMDOutputRed"/>
        <w:spacing w:line="360" w:lineRule="auto"/>
      </w:pPr>
      <w:r>
        <w:t xml:space="preserve">   Subnet Mask . . . . . . . . . . . : 255.255.255.255</w:t>
      </w:r>
    </w:p>
    <w:p w14:paraId="7E90A196" w14:textId="77777777" w:rsidR="00F06D23" w:rsidRPr="008F1BD7" w:rsidRDefault="00F06D23" w:rsidP="008C615F">
      <w:pPr>
        <w:pStyle w:val="CMDOutputRed"/>
        <w:spacing w:line="360" w:lineRule="auto"/>
      </w:pPr>
      <w:r>
        <w:t xml:space="preserve">   Default Gateway . . . . . . . . . : </w:t>
      </w:r>
    </w:p>
    <w:p w14:paraId="0D93E44B" w14:textId="77777777" w:rsidR="00F06D23" w:rsidRPr="008F1BD7" w:rsidRDefault="00F06D23" w:rsidP="008C615F">
      <w:pPr>
        <w:pStyle w:val="CMDOutputRed"/>
        <w:spacing w:line="360" w:lineRule="auto"/>
      </w:pPr>
      <w:r>
        <w:t xml:space="preserve">   DHCPv6 IAID . . . . . . . . . . . : 50334761</w:t>
      </w:r>
    </w:p>
    <w:p w14:paraId="7DA9BAD4" w14:textId="77777777" w:rsidR="00F06D23" w:rsidRPr="008F1BD7" w:rsidRDefault="00F06D23" w:rsidP="008C615F">
      <w:pPr>
        <w:pStyle w:val="CMDOutputRed"/>
        <w:spacing w:line="360" w:lineRule="auto"/>
      </w:pPr>
      <w:r>
        <w:t xml:space="preserve">   DHCPv6 Client DUID. . . . . . . . : 00-01-00-01-24-EA-06-D5-00-50-56-B3-86-BA</w:t>
      </w:r>
    </w:p>
    <w:p w14:paraId="73714FF2" w14:textId="77777777" w:rsidR="00F06D23" w:rsidRPr="008F1BD7" w:rsidRDefault="00F06D23" w:rsidP="008C615F">
      <w:pPr>
        <w:pStyle w:val="CMDOutputRed"/>
        <w:spacing w:line="360" w:lineRule="auto"/>
      </w:pPr>
      <w:r>
        <w:t xml:space="preserve">   DNS Servers . . . . . . . . . . .: fec 0:0:0:ffff:: 1% 1</w:t>
      </w:r>
    </w:p>
    <w:p w14:paraId="5D14FDB5" w14:textId="77777777" w:rsidR="00F06D23" w:rsidRPr="008F1BD7" w:rsidRDefault="00F06D23" w:rsidP="008C615F">
      <w:pPr>
        <w:pStyle w:val="CMDOutputRed"/>
        <w:spacing w:line="360" w:lineRule="auto"/>
      </w:pPr>
      <w:r>
        <w:t xml:space="preserve">                                       fec0:0:0:ffff::2%1</w:t>
      </w:r>
    </w:p>
    <w:p w14:paraId="09560045" w14:textId="77777777" w:rsidR="002E3182" w:rsidRPr="008F1BD7" w:rsidRDefault="002E3182" w:rsidP="008C615F">
      <w:pPr>
        <w:pStyle w:val="CMDOutputRed"/>
        <w:spacing w:line="360" w:lineRule="auto"/>
      </w:pPr>
      <w:r>
        <w:t xml:space="preserve">                                       fec0:0:0:ffff::3%1</w:t>
      </w:r>
    </w:p>
    <w:p w14:paraId="4354FFAD" w14:textId="77777777" w:rsidR="00F06D23" w:rsidRPr="008F1BD7" w:rsidRDefault="00F06D23" w:rsidP="008C615F">
      <w:pPr>
        <w:pStyle w:val="CMDOutputRed"/>
        <w:spacing w:line="360" w:lineRule="auto"/>
      </w:pPr>
      <w:r>
        <w:t xml:space="preserve">   NetBIOS over Tcpip. . . . . . . . : Enabled</w:t>
      </w:r>
    </w:p>
    <w:p w14:paraId="2EE17AEC" w14:textId="77777777" w:rsidR="009C3C38" w:rsidRPr="00984D00" w:rsidRDefault="006972F7" w:rsidP="008C615F">
      <w:pPr>
        <w:pStyle w:val="BodyTextL50"/>
        <w:spacing w:line="360" w:lineRule="auto"/>
        <w:rPr>
          <w:rStyle w:val="AnswerGray"/>
        </w:rPr>
      </w:pPr>
      <w:r>
        <w:rPr>
          <w:rStyle w:val="AnswerGray"/>
        </w:rPr>
        <w:t>Pour tester la connectivité à PC-B, tapez la commande ping 192.168.1.11 à l'invite. La requête ping devrait aboutir. Sinon, effectuez le dépannage nécessaire.</w:t>
      </w:r>
    </w:p>
    <w:p w14:paraId="1B3578DE" w14:textId="77777777" w:rsidR="00A26AFE" w:rsidRPr="008F1BD7" w:rsidRDefault="00A26AFE" w:rsidP="008C615F">
      <w:pPr>
        <w:pStyle w:val="CMDRed"/>
        <w:spacing w:line="360" w:lineRule="auto"/>
      </w:pPr>
      <w:r>
        <w:t xml:space="preserve">C:\Users\Student &gt; </w:t>
      </w:r>
      <w:r w:rsidRPr="0059251D">
        <w:rPr>
          <w:b/>
        </w:rPr>
        <w:t>ping 192.168.1.11</w:t>
      </w:r>
    </w:p>
    <w:p w14:paraId="6D6A9AE9" w14:textId="77777777" w:rsidR="00A26AFE" w:rsidRPr="008F1BD7" w:rsidRDefault="00A26AFE" w:rsidP="008C615F">
      <w:pPr>
        <w:pStyle w:val="CMDOutputRed"/>
        <w:spacing w:line="360" w:lineRule="auto"/>
      </w:pPr>
    </w:p>
    <w:p w14:paraId="2DC5DAAD" w14:textId="77777777" w:rsidR="00A26AFE" w:rsidRPr="008F1BD7" w:rsidRDefault="00A26AFE" w:rsidP="008C615F">
      <w:pPr>
        <w:pStyle w:val="CMDOutputRed"/>
        <w:spacing w:line="360" w:lineRule="auto"/>
      </w:pPr>
      <w:r>
        <w:t>Pinging 192.168.1.1 with 32 bytes of data:</w:t>
      </w:r>
    </w:p>
    <w:p w14:paraId="1A62E668" w14:textId="77777777" w:rsidR="00A26AFE" w:rsidRPr="008F1BD7" w:rsidRDefault="00A26AFE" w:rsidP="008C615F">
      <w:pPr>
        <w:pStyle w:val="CMDOutputRed"/>
        <w:spacing w:line="360" w:lineRule="auto"/>
      </w:pPr>
      <w:r>
        <w:t>Reply from 192.168.1.1: bytes=32 time=1ms TTL=64</w:t>
      </w:r>
    </w:p>
    <w:p w14:paraId="5F2DE92A" w14:textId="77777777" w:rsidR="00A26AFE" w:rsidRPr="008F1BD7" w:rsidRDefault="00A26AFE" w:rsidP="008C615F">
      <w:pPr>
        <w:pStyle w:val="CMDOutputRed"/>
        <w:spacing w:line="360" w:lineRule="auto"/>
      </w:pPr>
      <w:r>
        <w:t>Reply from 192.168.1.1: bytes=32 time=1ms TTL=64</w:t>
      </w:r>
    </w:p>
    <w:p w14:paraId="7F56D1BC" w14:textId="77777777" w:rsidR="00A26AFE" w:rsidRPr="008F1BD7" w:rsidRDefault="00A26AFE" w:rsidP="008C615F">
      <w:pPr>
        <w:pStyle w:val="CMDOutputRed"/>
        <w:spacing w:line="360" w:lineRule="auto"/>
      </w:pPr>
      <w:r>
        <w:t>Reply from 192.168.1.1: bytes=32 time=1ms TTL=64</w:t>
      </w:r>
    </w:p>
    <w:p w14:paraId="40B92590" w14:textId="77777777" w:rsidR="00A26AFE" w:rsidRPr="008F1BD7" w:rsidRDefault="00A26AFE" w:rsidP="008C615F">
      <w:pPr>
        <w:pStyle w:val="CMDOutputRed"/>
        <w:spacing w:line="360" w:lineRule="auto"/>
      </w:pPr>
      <w:r>
        <w:lastRenderedPageBreak/>
        <w:t>Reply from 192.168.1.1: bytes=32 time=1ms TTL=64</w:t>
      </w:r>
    </w:p>
    <w:p w14:paraId="19E2E05A" w14:textId="77777777" w:rsidR="00A26AFE" w:rsidRPr="008F1BD7" w:rsidRDefault="00A26AFE" w:rsidP="008C615F">
      <w:pPr>
        <w:pStyle w:val="CMDOutputRed"/>
        <w:spacing w:line="360" w:lineRule="auto"/>
      </w:pPr>
    </w:p>
    <w:p w14:paraId="2FC5AAC6" w14:textId="77777777" w:rsidR="00A26AFE" w:rsidRPr="008F1BD7" w:rsidRDefault="00A26AFE" w:rsidP="008C615F">
      <w:pPr>
        <w:pStyle w:val="CMDOutputRed"/>
        <w:spacing w:line="360" w:lineRule="auto"/>
      </w:pPr>
      <w:r>
        <w:t>Ping statistics for 192.168.1.11:</w:t>
      </w:r>
    </w:p>
    <w:p w14:paraId="4D352BBF" w14:textId="77777777" w:rsidR="00A26AFE" w:rsidRPr="008F1BD7" w:rsidRDefault="00A26AFE" w:rsidP="008C615F">
      <w:pPr>
        <w:pStyle w:val="CMDOutputRed"/>
        <w:spacing w:line="360" w:lineRule="auto"/>
      </w:pPr>
      <w:r>
        <w:t xml:space="preserve">    Packets: Sent = 4, Received = 4, Lost = 0 (0% loss),</w:t>
      </w:r>
    </w:p>
    <w:p w14:paraId="0BDC129C" w14:textId="77777777" w:rsidR="00A26AFE" w:rsidRPr="008F1BD7" w:rsidRDefault="00A26AFE" w:rsidP="008C615F">
      <w:pPr>
        <w:pStyle w:val="CMDOutputRed"/>
        <w:spacing w:line="360" w:lineRule="auto"/>
      </w:pPr>
      <w:r>
        <w:t>Approximate round trip times in milli-seconds:</w:t>
      </w:r>
    </w:p>
    <w:p w14:paraId="14C2A472" w14:textId="77777777" w:rsidR="00A26AFE" w:rsidRPr="008F1BD7" w:rsidRDefault="00A26AFE" w:rsidP="008C615F">
      <w:pPr>
        <w:pStyle w:val="CMDOutputRed"/>
        <w:spacing w:line="360" w:lineRule="auto"/>
      </w:pPr>
      <w:r>
        <w:t xml:space="preserve">    Minimum= 0 ms, Maximum = 0 ms, Moyenne = 0 ms</w:t>
      </w:r>
    </w:p>
    <w:p w14:paraId="0A2B5E9E" w14:textId="77777777" w:rsidR="00B028AD" w:rsidRPr="0059251D" w:rsidRDefault="0059251D" w:rsidP="008C615F">
      <w:pPr>
        <w:pStyle w:val="InstNoteRedL50"/>
        <w:spacing w:line="360" w:lineRule="auto"/>
      </w:pPr>
      <w:r>
        <w:rPr>
          <w:b/>
        </w:rPr>
        <w:t>Remarque de l'instructeur</w:t>
      </w:r>
      <w:r w:rsidR="000E013C" w:rsidRPr="0059251D">
        <w:t xml:space="preserve">: si votre participant n'a pas reçu de réponse de PC-B, il peut être nécessaire de désactiver le pare-feu du PC pour effectuer la requête ping entre les ordinateurs. Naviguez au </w:t>
      </w:r>
      <w:r>
        <w:rPr>
          <w:b/>
        </w:rPr>
        <w:t>Panneau de configuration</w:t>
      </w:r>
      <w:r w:rsidR="00B028AD" w:rsidRPr="0059251D">
        <w:t xml:space="preserve"> &gt; cliquez sur </w:t>
      </w:r>
      <w:r>
        <w:rPr>
          <w:b/>
        </w:rPr>
        <w:t>Système et Sécurité</w:t>
      </w:r>
      <w:r w:rsidR="00B028AD" w:rsidRPr="0059251D">
        <w:t xml:space="preserve"> &gt; cliquez sur </w:t>
      </w:r>
      <w:r>
        <w:rPr>
          <w:b/>
        </w:rPr>
        <w:t>Pare-feu Windows</w:t>
      </w:r>
      <w:r w:rsidR="00B028AD" w:rsidRPr="0059251D">
        <w:t xml:space="preserve"> &gt; cliquez sur </w:t>
      </w:r>
      <w:r>
        <w:rPr>
          <w:b/>
        </w:rPr>
        <w:t>Activer ou désactiver le Pare-feu Windows</w:t>
      </w:r>
      <w:r w:rsidR="00B028AD" w:rsidRPr="0059251D">
        <w:t xml:space="preserve"> &gt; cliquez sur </w:t>
      </w:r>
      <w:r>
        <w:rPr>
          <w:b/>
        </w:rPr>
        <w:t>Désactiver le Pare-feu Windows (non recommandé)</w:t>
      </w:r>
      <w:r w:rsidR="00B028AD" w:rsidRPr="0059251D">
        <w:t>.</w:t>
      </w:r>
    </w:p>
    <w:p w14:paraId="3CD98587" w14:textId="77777777" w:rsidR="008E44D0" w:rsidRPr="004F66D6" w:rsidRDefault="008E44D0" w:rsidP="008C615F">
      <w:pPr>
        <w:pStyle w:val="InstNoteRedL50"/>
        <w:spacing w:line="360" w:lineRule="auto"/>
      </w:pPr>
      <w:r>
        <w:rPr>
          <w:b/>
        </w:rPr>
        <w:t>Remarque du formateur</w:t>
      </w:r>
      <w:r>
        <w:t>: l'expiration éventuelle du premier paquet ICMP peut être provoquée par la résolution de l'adresse de destination par l'ordinateur. Cela ne devrait pas se produire si vous répétez la requête ping maintenant que l'adresse se trouve dans la mémoire cache.</w:t>
      </w:r>
    </w:p>
    <w:p w14:paraId="7FE4535F" w14:textId="77777777" w:rsidR="008E44D0" w:rsidRPr="00B8047A" w:rsidRDefault="008E44D0" w:rsidP="008C615F">
      <w:pPr>
        <w:pStyle w:val="Heading2"/>
        <w:spacing w:line="360" w:lineRule="auto"/>
      </w:pPr>
      <w:r>
        <w:t>Configurer et vérifier les paramètres de base du commutateur</w:t>
      </w:r>
    </w:p>
    <w:p w14:paraId="755F60B7" w14:textId="0A4861FB" w:rsidR="008E44D0" w:rsidRDefault="008E44D0" w:rsidP="008C615F">
      <w:pPr>
        <w:pStyle w:val="SubStepAlpha"/>
        <w:spacing w:line="360" w:lineRule="auto"/>
      </w:pPr>
      <w:r>
        <w:t>Accédez au commutateur via la console. Passer en mode de configuration globale.</w:t>
      </w:r>
    </w:p>
    <w:p w14:paraId="15E392AF" w14:textId="6D204845" w:rsidR="000A468C" w:rsidRDefault="000A468C" w:rsidP="008C615F">
      <w:pPr>
        <w:pStyle w:val="ConfigWindow"/>
        <w:spacing w:line="360" w:lineRule="auto"/>
      </w:pPr>
      <w:r>
        <w:t>Ouvrez la fenêtre de configuration.</w:t>
      </w:r>
    </w:p>
    <w:p w14:paraId="670E3A66" w14:textId="77777777" w:rsidR="008E44D0" w:rsidRPr="00984D00" w:rsidRDefault="00090729" w:rsidP="008C615F">
      <w:pPr>
        <w:pStyle w:val="BodyTextL50"/>
        <w:spacing w:before="0" w:line="360" w:lineRule="auto"/>
        <w:rPr>
          <w:rStyle w:val="AnswerGray"/>
        </w:rPr>
      </w:pPr>
      <w:r>
        <w:rPr>
          <w:rStyle w:val="AnswerGray"/>
        </w:rPr>
        <w:t>Établissez une connexion console au commutateur à partir de PC-A en utilisant Tera Term.</w:t>
      </w:r>
    </w:p>
    <w:p w14:paraId="27E346E1" w14:textId="77777777" w:rsidR="008E44D0" w:rsidRPr="00984D00" w:rsidRDefault="008E44D0" w:rsidP="008C615F">
      <w:pPr>
        <w:pStyle w:val="BodyTextL50"/>
        <w:spacing w:line="360" w:lineRule="auto"/>
        <w:rPr>
          <w:rStyle w:val="AnswerGray"/>
        </w:rPr>
      </w:pPr>
      <w:r>
        <w:rPr>
          <w:rStyle w:val="AnswerGray"/>
        </w:rPr>
        <w:t>Vous pouvez accéder à toutes les commandes du commutateur en mode d'exécution privilégié. Parmi les commandes du mode d'exécution privilégié, on retrouve celles du mode utilisateur, ainsi que la commande configure qui donne accès aux autres modes de commande. Accédez au mode d'exécution privilégié en saisissant la commande enable.</w:t>
      </w:r>
    </w:p>
    <w:p w14:paraId="5522E7D3" w14:textId="77777777" w:rsidR="008E44D0" w:rsidRPr="00984D00" w:rsidRDefault="008E44D0" w:rsidP="008C615F">
      <w:pPr>
        <w:pStyle w:val="CMDRed"/>
        <w:spacing w:line="360" w:lineRule="auto"/>
        <w:rPr>
          <w:b/>
        </w:rPr>
      </w:pPr>
      <w:r>
        <w:rPr>
          <w:b/>
        </w:rPr>
        <w:t>Switch&gt; enable</w:t>
      </w:r>
    </w:p>
    <w:p w14:paraId="37246B6F" w14:textId="77777777" w:rsidR="008E44D0" w:rsidRPr="00984D00" w:rsidRDefault="008E44D0" w:rsidP="008C615F">
      <w:pPr>
        <w:pStyle w:val="CMDRed"/>
        <w:spacing w:line="360" w:lineRule="auto"/>
        <w:rPr>
          <w:b/>
        </w:rPr>
      </w:pPr>
      <w:r>
        <w:rPr>
          <w:b/>
        </w:rPr>
        <w:t>Switch#</w:t>
      </w:r>
    </w:p>
    <w:p w14:paraId="0B3A5CBE" w14:textId="77777777" w:rsidR="008E44D0" w:rsidRPr="00984D00" w:rsidRDefault="008E44D0" w:rsidP="008C615F">
      <w:pPr>
        <w:pStyle w:val="BodyTextL50"/>
        <w:spacing w:line="360" w:lineRule="auto"/>
        <w:rPr>
          <w:rStyle w:val="AnswerGray"/>
        </w:rPr>
      </w:pPr>
      <w:r>
        <w:rPr>
          <w:rStyle w:val="AnswerGray"/>
        </w:rPr>
        <w:t>L'invite est passée de Switch&gt; à Switch# pour indiquer l'activation du mode d'exécution privilégié.</w:t>
      </w:r>
    </w:p>
    <w:p w14:paraId="59048936" w14:textId="77777777" w:rsidR="008E44D0" w:rsidRPr="00984D00" w:rsidRDefault="008E44D0" w:rsidP="008C615F">
      <w:pPr>
        <w:pStyle w:val="BodyTextL50"/>
        <w:spacing w:line="360" w:lineRule="auto"/>
        <w:rPr>
          <w:rStyle w:val="AnswerGray"/>
        </w:rPr>
      </w:pPr>
      <w:r>
        <w:rPr>
          <w:rStyle w:val="AnswerGray"/>
        </w:rPr>
        <w:t>Utilisez la commande configuration terminal pour passer en mode de configuration.</w:t>
      </w:r>
    </w:p>
    <w:p w14:paraId="1E10D28F" w14:textId="77777777" w:rsidR="008E44D0" w:rsidRDefault="008E44D0" w:rsidP="008C615F">
      <w:pPr>
        <w:pStyle w:val="CMDRed"/>
        <w:spacing w:line="360" w:lineRule="auto"/>
        <w:rPr>
          <w:b/>
        </w:rPr>
      </w:pPr>
      <w:r>
        <w:t xml:space="preserve">Switch# </w:t>
      </w:r>
      <w:r w:rsidRPr="00F00B23">
        <w:rPr>
          <w:b/>
        </w:rPr>
        <w:t>configure terminal</w:t>
      </w:r>
    </w:p>
    <w:p w14:paraId="066A67AF" w14:textId="77777777" w:rsidR="008E44D0" w:rsidRPr="00572DA6" w:rsidRDefault="008E44D0" w:rsidP="008C615F">
      <w:pPr>
        <w:pStyle w:val="CMDRed"/>
        <w:spacing w:line="360" w:lineRule="auto"/>
        <w:rPr>
          <w:sz w:val="18"/>
          <w:szCs w:val="18"/>
        </w:rPr>
      </w:pPr>
      <w:r>
        <w:rPr>
          <w:sz w:val="18"/>
        </w:rPr>
        <w:t>Enter configuration commands, one per line. End with CNTL/Z.</w:t>
      </w:r>
    </w:p>
    <w:p w14:paraId="3B184CBD" w14:textId="77777777" w:rsidR="008E44D0" w:rsidRDefault="008E44D0" w:rsidP="008C615F">
      <w:pPr>
        <w:pStyle w:val="CMDRed"/>
        <w:spacing w:line="360" w:lineRule="auto"/>
      </w:pPr>
      <w:r>
        <w:t>Switch(config)#</w:t>
      </w:r>
    </w:p>
    <w:p w14:paraId="2E44AFED" w14:textId="77777777" w:rsidR="008E44D0" w:rsidRPr="00984D00" w:rsidRDefault="008E44D0" w:rsidP="008C615F">
      <w:pPr>
        <w:pStyle w:val="BodyTextL50"/>
        <w:spacing w:line="360" w:lineRule="auto"/>
        <w:rPr>
          <w:rStyle w:val="AnswerGray"/>
        </w:rPr>
      </w:pPr>
      <w:r>
        <w:rPr>
          <w:rStyle w:val="AnswerGray"/>
        </w:rPr>
        <w:t>L'invite a été modifiée pour refléter le mode de configuration global.</w:t>
      </w:r>
    </w:p>
    <w:p w14:paraId="1C1DD298" w14:textId="334138D1" w:rsidR="008E44D0" w:rsidRDefault="00405931" w:rsidP="008C615F">
      <w:pPr>
        <w:pStyle w:val="SubStepAlpha"/>
        <w:spacing w:line="360" w:lineRule="auto"/>
      </w:pPr>
      <w:r>
        <w:t>Nommez le commutateur conformément à la table d'adressage.</w:t>
      </w:r>
    </w:p>
    <w:p w14:paraId="3F24CD3D" w14:textId="77777777" w:rsidR="008E44D0" w:rsidRPr="008F1BD7" w:rsidRDefault="008E44D0" w:rsidP="008C615F">
      <w:pPr>
        <w:pStyle w:val="BodyTextL50"/>
        <w:spacing w:line="360" w:lineRule="auto"/>
        <w:rPr>
          <w:rStyle w:val="AnswerGray"/>
        </w:rPr>
      </w:pPr>
      <w:r>
        <w:rPr>
          <w:rStyle w:val="AnswerGray"/>
        </w:rPr>
        <w:t>Utilisez la commande hostname pour changer le nom du commutateur en S1.</w:t>
      </w:r>
    </w:p>
    <w:p w14:paraId="01E26399" w14:textId="77777777" w:rsidR="008E44D0" w:rsidRPr="008F1BD7" w:rsidRDefault="008E44D0" w:rsidP="008C615F">
      <w:pPr>
        <w:pStyle w:val="CMDRed"/>
        <w:spacing w:line="360" w:lineRule="auto"/>
      </w:pPr>
      <w:r>
        <w:t xml:space="preserve">Switch(config)# </w:t>
      </w:r>
      <w:r w:rsidRPr="008F1BD7">
        <w:rPr>
          <w:b/>
        </w:rPr>
        <w:t>hostname S1</w:t>
      </w:r>
    </w:p>
    <w:p w14:paraId="65138E2A" w14:textId="77777777" w:rsidR="008E44D0" w:rsidRDefault="008E44D0" w:rsidP="008C615F">
      <w:pPr>
        <w:pStyle w:val="SubStepAlpha"/>
        <w:spacing w:line="360" w:lineRule="auto"/>
      </w:pPr>
      <w:r>
        <w:lastRenderedPageBreak/>
        <w:t>Empêchez les recherches DNS indésirables.</w:t>
      </w:r>
    </w:p>
    <w:p w14:paraId="3A41DA32" w14:textId="77777777" w:rsidR="008E44D0" w:rsidRPr="008F1BD7" w:rsidRDefault="008E44D0" w:rsidP="008C615F">
      <w:pPr>
        <w:pStyle w:val="BodyTextL50"/>
        <w:spacing w:line="360" w:lineRule="auto"/>
        <w:rPr>
          <w:rStyle w:val="AnswerGray"/>
        </w:rPr>
      </w:pPr>
      <w:r>
        <w:rPr>
          <w:rStyle w:val="AnswerGray"/>
        </w:rPr>
        <w:t>Pour empêcher le commutateur d'essayer de traduire incorrectement les commandes entrées comme s'il s'agissait de noms d'hôtes, désactivez la recherche DNS (Domain Name System).</w:t>
      </w:r>
    </w:p>
    <w:p w14:paraId="0B5C8117" w14:textId="77777777" w:rsidR="008E44D0" w:rsidRDefault="008E44D0" w:rsidP="008C615F">
      <w:pPr>
        <w:pStyle w:val="CMDRed"/>
        <w:spacing w:line="360" w:lineRule="auto"/>
        <w:rPr>
          <w:b/>
        </w:rPr>
      </w:pPr>
      <w:r>
        <w:t xml:space="preserve">S1(config)# </w:t>
      </w:r>
      <w:r>
        <w:rPr>
          <w:b/>
        </w:rPr>
        <w:t>no ip domain-lookup</w:t>
      </w:r>
    </w:p>
    <w:p w14:paraId="76D1096C" w14:textId="57E4FAA7" w:rsidR="008E44D0" w:rsidRDefault="00E94AC1" w:rsidP="008C615F">
      <w:pPr>
        <w:pStyle w:val="SubStepAlpha"/>
        <w:spacing w:line="360" w:lineRule="auto"/>
      </w:pPr>
      <w:r>
        <w:t xml:space="preserve">Saisissez des mots de passe locaux. Utilisez </w:t>
      </w:r>
      <w:r>
        <w:rPr>
          <w:b/>
        </w:rPr>
        <w:t>class</w:t>
      </w:r>
      <w:r>
        <w:t xml:space="preserve"> comme mot de passe d'exécution utilisateur et </w:t>
      </w:r>
      <w:r>
        <w:rPr>
          <w:b/>
        </w:rPr>
        <w:t>cisco</w:t>
      </w:r>
      <w:r>
        <w:t xml:space="preserve"> comme mot de passe d’accès console .</w:t>
      </w:r>
    </w:p>
    <w:p w14:paraId="4C636BAB" w14:textId="5DAD8F16" w:rsidR="008E44D0" w:rsidRPr="008F1BD7" w:rsidRDefault="008E44D0" w:rsidP="008C615F">
      <w:pPr>
        <w:pStyle w:val="BodyTextL50"/>
        <w:spacing w:line="360" w:lineRule="auto"/>
        <w:rPr>
          <w:rStyle w:val="AnswerGray"/>
        </w:rPr>
      </w:pPr>
      <w:r>
        <w:rPr>
          <w:rStyle w:val="AnswerGray"/>
        </w:rPr>
        <w:t>Pour empêcher l'accès non autorisé au commutateur, vous devez configurer des mots de passe.</w:t>
      </w:r>
    </w:p>
    <w:p w14:paraId="1D266DA5" w14:textId="77777777" w:rsidR="008E44D0" w:rsidRPr="00CB57D5" w:rsidRDefault="008E44D0" w:rsidP="008C615F">
      <w:pPr>
        <w:pStyle w:val="CMDRed"/>
        <w:spacing w:line="360" w:lineRule="auto"/>
        <w:rPr>
          <w:b/>
        </w:rPr>
      </w:pPr>
      <w:r>
        <w:t xml:space="preserve">S1(config)# </w:t>
      </w:r>
      <w:r w:rsidRPr="001279E5">
        <w:rPr>
          <w:b/>
        </w:rPr>
        <w:t>enable secret class</w:t>
      </w:r>
    </w:p>
    <w:p w14:paraId="66490358" w14:textId="77777777" w:rsidR="008E44D0" w:rsidRPr="001279E5" w:rsidRDefault="008E44D0" w:rsidP="008C615F">
      <w:pPr>
        <w:pStyle w:val="CMDRed"/>
        <w:spacing w:line="360" w:lineRule="auto"/>
        <w:rPr>
          <w:b/>
        </w:rPr>
      </w:pPr>
      <w:r>
        <w:t xml:space="preserve">S1(config)# </w:t>
      </w:r>
      <w:r w:rsidRPr="001279E5">
        <w:rPr>
          <w:b/>
        </w:rPr>
        <w:t>line con 0</w:t>
      </w:r>
    </w:p>
    <w:p w14:paraId="1A122DD9" w14:textId="77777777" w:rsidR="008E44D0" w:rsidRPr="00032A8D" w:rsidRDefault="008E44D0" w:rsidP="008C615F">
      <w:pPr>
        <w:pStyle w:val="CMDRed"/>
        <w:spacing w:line="360" w:lineRule="auto"/>
        <w:rPr>
          <w:b/>
        </w:rPr>
      </w:pPr>
      <w:r>
        <w:t xml:space="preserve">S1(config-line)# </w:t>
      </w:r>
      <w:r w:rsidRPr="00032A8D">
        <w:rPr>
          <w:b/>
        </w:rPr>
        <w:t>password cisco</w:t>
      </w:r>
    </w:p>
    <w:p w14:paraId="4675A05E" w14:textId="77777777" w:rsidR="008E44D0" w:rsidRDefault="008E44D0" w:rsidP="008C615F">
      <w:pPr>
        <w:pStyle w:val="CMDRed"/>
        <w:spacing w:line="360" w:lineRule="auto"/>
      </w:pPr>
      <w:r>
        <w:t xml:space="preserve">S1(config-line)# </w:t>
      </w:r>
      <w:r w:rsidRPr="00032A8D">
        <w:rPr>
          <w:b/>
        </w:rPr>
        <w:t>login</w:t>
      </w:r>
    </w:p>
    <w:p w14:paraId="29961B61" w14:textId="77777777" w:rsidR="008E44D0" w:rsidRDefault="008E44D0" w:rsidP="008C615F">
      <w:pPr>
        <w:pStyle w:val="CMDRed"/>
        <w:spacing w:line="360" w:lineRule="auto"/>
      </w:pPr>
      <w:r>
        <w:t xml:space="preserve">S1(config-line)# </w:t>
      </w:r>
      <w:r w:rsidRPr="00032A8D">
        <w:rPr>
          <w:b/>
        </w:rPr>
        <w:t>exit</w:t>
      </w:r>
    </w:p>
    <w:p w14:paraId="7EA51AEC" w14:textId="77777777" w:rsidR="0059251D" w:rsidRDefault="00A06EBE" w:rsidP="008C615F">
      <w:pPr>
        <w:pStyle w:val="SubStepAlpha"/>
        <w:spacing w:line="360" w:lineRule="auto"/>
      </w:pPr>
      <w:r>
        <w:t>Configurez et activez le SVI en fonction de la table d'adressage.</w:t>
      </w:r>
    </w:p>
    <w:p w14:paraId="1F06C2E7" w14:textId="77777777" w:rsidR="00A06EBE" w:rsidRPr="00A06EBE" w:rsidRDefault="00A06EBE" w:rsidP="008C615F">
      <w:pPr>
        <w:pStyle w:val="CMDRed"/>
        <w:spacing w:line="360" w:lineRule="auto"/>
      </w:pPr>
      <w:r>
        <w:t xml:space="preserve">S1(config)# </w:t>
      </w:r>
      <w:r>
        <w:rPr>
          <w:b/>
        </w:rPr>
        <w:t>interface vlan 1</w:t>
      </w:r>
    </w:p>
    <w:p w14:paraId="616FD26F" w14:textId="77777777" w:rsidR="00A06EBE" w:rsidRDefault="00A06EBE" w:rsidP="008C615F">
      <w:pPr>
        <w:pStyle w:val="CMDRed"/>
        <w:spacing w:line="360" w:lineRule="auto"/>
      </w:pPr>
      <w:r>
        <w:t xml:space="preserve">S1(config-if)# </w:t>
      </w:r>
      <w:r>
        <w:rPr>
          <w:b/>
        </w:rPr>
        <w:t>ip address 192.168.1.1 255.255.255.0</w:t>
      </w:r>
    </w:p>
    <w:p w14:paraId="19E8E736" w14:textId="77777777" w:rsidR="00A06EBE" w:rsidRDefault="00A06EBE" w:rsidP="008C615F">
      <w:pPr>
        <w:pStyle w:val="CMDRed"/>
        <w:spacing w:line="360" w:lineRule="auto"/>
        <w:rPr>
          <w:b/>
        </w:rPr>
      </w:pPr>
      <w:r>
        <w:t xml:space="preserve">S1(config-if)# </w:t>
      </w:r>
      <w:r>
        <w:rPr>
          <w:b/>
        </w:rPr>
        <w:t>no shut</w:t>
      </w:r>
    </w:p>
    <w:p w14:paraId="16FAB1E6" w14:textId="2B05B240" w:rsidR="008E44D0" w:rsidRDefault="00B602FB" w:rsidP="008C615F">
      <w:pPr>
        <w:pStyle w:val="SubStepAlpha"/>
        <w:spacing w:line="360" w:lineRule="auto"/>
      </w:pPr>
      <w:r>
        <w:t>Accédez au bannière MOTD de connexion pour avertir un accès non autorisés.</w:t>
      </w:r>
    </w:p>
    <w:p w14:paraId="2A878FA2" w14:textId="77777777" w:rsidR="008E44D0" w:rsidRPr="008F1BD7" w:rsidRDefault="008E44D0" w:rsidP="008C615F">
      <w:pPr>
        <w:pStyle w:val="BodyTextL50"/>
        <w:spacing w:line="360" w:lineRule="auto"/>
        <w:rPr>
          <w:rStyle w:val="AnswerGray"/>
        </w:rPr>
      </w:pPr>
      <w:r>
        <w:rPr>
          <w:rStyle w:val="AnswerGray"/>
        </w:rPr>
        <w:t xml:space="preserve">Une bannière de connexion, connue sous le nom de bannière MOTD (Message Of The Day), doit être configurée pour avertir toute personne accédant au commutateur que les accès non autorisés ne seront pas tolérés. </w:t>
      </w:r>
    </w:p>
    <w:p w14:paraId="2D9E13D8" w14:textId="77777777" w:rsidR="008E44D0" w:rsidRPr="008F1BD7" w:rsidRDefault="008E44D0" w:rsidP="008C615F">
      <w:pPr>
        <w:pStyle w:val="BodyTextL50"/>
        <w:spacing w:line="360" w:lineRule="auto"/>
        <w:rPr>
          <w:rStyle w:val="AnswerGray"/>
        </w:rPr>
      </w:pPr>
      <w:r>
        <w:rPr>
          <w:rStyle w:val="AnswerGray"/>
        </w:rPr>
        <w:t>La commande banner motd requiert l'emploi de délimiteurs pour identifier le contenu du message de la bannière. Le caractère de délimitation peut s'agir de n'importe quel caractère tant qu'il n'apparaît pas dans le message. C'est la raison pour laquelle les symboles tels que # sont souvent employés comme délimiteurs.</w:t>
      </w:r>
    </w:p>
    <w:p w14:paraId="246BFEB7" w14:textId="77777777" w:rsidR="008E44D0" w:rsidRDefault="008E44D0" w:rsidP="008C615F">
      <w:pPr>
        <w:pStyle w:val="CMDRed"/>
        <w:spacing w:line="360" w:lineRule="auto"/>
        <w:rPr>
          <w:b/>
        </w:rPr>
      </w:pPr>
      <w:r>
        <w:t xml:space="preserve">S1(config)# </w:t>
      </w:r>
      <w:r>
        <w:rPr>
          <w:b/>
        </w:rPr>
        <w:t>banner motd #</w:t>
      </w:r>
    </w:p>
    <w:p w14:paraId="5E1783A0" w14:textId="77777777" w:rsidR="008E44D0" w:rsidRPr="00B35E27" w:rsidRDefault="008E44D0" w:rsidP="008C615F">
      <w:pPr>
        <w:pStyle w:val="CMDRed"/>
        <w:spacing w:line="360" w:lineRule="auto"/>
        <w:rPr>
          <w:sz w:val="18"/>
          <w:szCs w:val="18"/>
        </w:rPr>
      </w:pPr>
      <w:r>
        <w:rPr>
          <w:sz w:val="18"/>
        </w:rPr>
        <w:t>Enter TEXT message. End with the character '#'.</w:t>
      </w:r>
    </w:p>
    <w:p w14:paraId="47218676" w14:textId="77777777" w:rsidR="008E44D0" w:rsidRPr="00D10E5B" w:rsidRDefault="008E44D0" w:rsidP="008C615F">
      <w:pPr>
        <w:pStyle w:val="CMDRed"/>
        <w:spacing w:line="360" w:lineRule="auto"/>
        <w:rPr>
          <w:b/>
        </w:rPr>
      </w:pPr>
      <w:r>
        <w:rPr>
          <w:b/>
        </w:rPr>
        <w:t>Unauthorized access is strictly prohibited and prosecuted to the full extent of the law. #</w:t>
      </w:r>
    </w:p>
    <w:p w14:paraId="6C3047F0" w14:textId="77777777" w:rsidR="008E44D0" w:rsidRDefault="008E44D0" w:rsidP="008C615F">
      <w:pPr>
        <w:pStyle w:val="CMDRed"/>
        <w:spacing w:line="360" w:lineRule="auto"/>
        <w:rPr>
          <w:b/>
        </w:rPr>
      </w:pPr>
      <w:r>
        <w:t xml:space="preserve">S1(config)# </w:t>
      </w:r>
      <w:r w:rsidRPr="00D10E5B">
        <w:rPr>
          <w:b/>
        </w:rPr>
        <w:t>exit</w:t>
      </w:r>
    </w:p>
    <w:p w14:paraId="1344B1AF" w14:textId="77777777" w:rsidR="008E44D0" w:rsidRDefault="008E44D0" w:rsidP="008C615F">
      <w:pPr>
        <w:pStyle w:val="SubStepAlpha"/>
        <w:spacing w:line="360" w:lineRule="auto"/>
      </w:pPr>
      <w:r>
        <w:t>Enregistrer la configuration.</w:t>
      </w:r>
    </w:p>
    <w:p w14:paraId="4D6144D7" w14:textId="77777777" w:rsidR="008E44D0" w:rsidRPr="008F1BD7" w:rsidRDefault="008E44D0" w:rsidP="008C615F">
      <w:pPr>
        <w:pStyle w:val="BodyTextL50"/>
        <w:spacing w:line="360" w:lineRule="auto"/>
        <w:rPr>
          <w:rStyle w:val="AnswerGray"/>
        </w:rPr>
      </w:pPr>
      <w:r>
        <w:rPr>
          <w:rStyle w:val="AnswerGray"/>
        </w:rPr>
        <w:t>Utilisez la commande copy pour enregistrer la configuration en cours dans le fichier de démarrage dans la mémoire vive non volatile (NVRAM).</w:t>
      </w:r>
    </w:p>
    <w:p w14:paraId="279AC3C6" w14:textId="77777777" w:rsidR="008E44D0" w:rsidRDefault="008E44D0" w:rsidP="008C615F">
      <w:pPr>
        <w:pStyle w:val="CMDRed"/>
        <w:spacing w:line="360" w:lineRule="auto"/>
      </w:pPr>
      <w:r>
        <w:lastRenderedPageBreak/>
        <w:t xml:space="preserve">S1# </w:t>
      </w:r>
      <w:r w:rsidRPr="00E20A69">
        <w:rPr>
          <w:b/>
        </w:rPr>
        <w:t>copy running-config startup-config</w:t>
      </w:r>
    </w:p>
    <w:p w14:paraId="77554A55" w14:textId="77777777" w:rsidR="008E44D0" w:rsidRDefault="008E44D0" w:rsidP="008C615F">
      <w:pPr>
        <w:pStyle w:val="CMDRed"/>
        <w:spacing w:line="360" w:lineRule="auto"/>
      </w:pPr>
      <w:r>
        <w:t xml:space="preserve">Destination filename [startup-config]? </w:t>
      </w:r>
      <w:r w:rsidRPr="00E20A69">
        <w:rPr>
          <w:b/>
        </w:rPr>
        <w:t>[Enter]</w:t>
      </w:r>
    </w:p>
    <w:p w14:paraId="1E11A30E" w14:textId="77777777" w:rsidR="008E44D0" w:rsidRPr="00572DA6" w:rsidRDefault="008E44D0" w:rsidP="008C615F">
      <w:pPr>
        <w:pStyle w:val="CMDRed"/>
        <w:spacing w:line="360" w:lineRule="auto"/>
        <w:rPr>
          <w:sz w:val="18"/>
          <w:szCs w:val="18"/>
        </w:rPr>
      </w:pPr>
      <w:r>
        <w:rPr>
          <w:sz w:val="18"/>
        </w:rPr>
        <w:t>Building configuration...</w:t>
      </w:r>
    </w:p>
    <w:p w14:paraId="25A91373" w14:textId="77777777" w:rsidR="008E44D0" w:rsidRPr="00572DA6" w:rsidRDefault="008E44D0" w:rsidP="008C615F">
      <w:pPr>
        <w:pStyle w:val="CMDRed"/>
        <w:spacing w:line="360" w:lineRule="auto"/>
        <w:rPr>
          <w:sz w:val="18"/>
          <w:szCs w:val="18"/>
        </w:rPr>
      </w:pPr>
      <w:r>
        <w:rPr>
          <w:sz w:val="18"/>
        </w:rPr>
        <w:t>[OK]</w:t>
      </w:r>
    </w:p>
    <w:p w14:paraId="625BE191" w14:textId="77777777" w:rsidR="008E44D0" w:rsidRDefault="008E44D0" w:rsidP="008C615F">
      <w:pPr>
        <w:pStyle w:val="CMDRed"/>
        <w:spacing w:line="360" w:lineRule="auto"/>
      </w:pPr>
      <w:r>
        <w:t>S1#</w:t>
      </w:r>
    </w:p>
    <w:p w14:paraId="79E959C1" w14:textId="77777777" w:rsidR="008E44D0" w:rsidRDefault="008E44D0" w:rsidP="008C615F">
      <w:pPr>
        <w:pStyle w:val="SubStepAlpha"/>
        <w:spacing w:line="360" w:lineRule="auto"/>
      </w:pPr>
      <w:r>
        <w:t>Affichez la configuration en cours.</w:t>
      </w:r>
    </w:p>
    <w:p w14:paraId="08253867" w14:textId="319D8E77" w:rsidR="008E44D0" w:rsidRPr="008F1BD7" w:rsidRDefault="008E44D0" w:rsidP="008C615F">
      <w:pPr>
        <w:pStyle w:val="BodyTextL50"/>
        <w:spacing w:line="360" w:lineRule="auto"/>
        <w:rPr>
          <w:rStyle w:val="AnswerGray"/>
        </w:rPr>
      </w:pPr>
      <w:r>
        <w:rPr>
          <w:rStyle w:val="AnswerGray"/>
        </w:rPr>
        <w:t>La commande show running-config affiche l'intégralité de la configuration en cours, une page à la fois. Utilisez la barre d'espace pour passer d'une page à l'autre. Les commandes configurées aux étapes (a) à (h) sont mises en surbrillance ci-dessous.</w:t>
      </w:r>
    </w:p>
    <w:p w14:paraId="16F1817D" w14:textId="77777777" w:rsidR="008E44D0" w:rsidRDefault="008E44D0" w:rsidP="008C615F">
      <w:pPr>
        <w:pStyle w:val="CMDRed"/>
        <w:spacing w:line="360" w:lineRule="auto"/>
      </w:pPr>
      <w:r>
        <w:t xml:space="preserve">S1# </w:t>
      </w:r>
      <w:r>
        <w:rPr>
          <w:b/>
        </w:rPr>
        <w:t>show running-config</w:t>
      </w:r>
    </w:p>
    <w:p w14:paraId="4A01697B" w14:textId="77777777" w:rsidR="008E44D0" w:rsidRPr="00572DA6" w:rsidRDefault="008E44D0" w:rsidP="008C615F">
      <w:pPr>
        <w:pStyle w:val="CMDOutputRed"/>
        <w:spacing w:line="360" w:lineRule="auto"/>
      </w:pPr>
      <w:r>
        <w:t>Building configuration...</w:t>
      </w:r>
    </w:p>
    <w:p w14:paraId="3338820E" w14:textId="77777777" w:rsidR="008E44D0" w:rsidRPr="00572DA6" w:rsidRDefault="008E44D0" w:rsidP="008C615F">
      <w:pPr>
        <w:pStyle w:val="CMDOutputRed"/>
        <w:spacing w:line="360" w:lineRule="auto"/>
        <w:rPr>
          <w:szCs w:val="18"/>
        </w:rPr>
      </w:pPr>
    </w:p>
    <w:p w14:paraId="19E21BEB" w14:textId="77777777" w:rsidR="008E44D0" w:rsidRPr="00572DA6" w:rsidRDefault="008E44D0" w:rsidP="008C615F">
      <w:pPr>
        <w:pStyle w:val="CMDOutputRed"/>
        <w:spacing w:line="360" w:lineRule="auto"/>
        <w:rPr>
          <w:szCs w:val="18"/>
        </w:rPr>
      </w:pPr>
      <w:r>
        <w:t>Current configuration : 1409 bytes</w:t>
      </w:r>
    </w:p>
    <w:p w14:paraId="1255CF21" w14:textId="77777777" w:rsidR="008E44D0" w:rsidRPr="00572DA6" w:rsidRDefault="008E44D0" w:rsidP="008C615F">
      <w:pPr>
        <w:pStyle w:val="CMDOutputRed"/>
        <w:spacing w:line="360" w:lineRule="auto"/>
        <w:rPr>
          <w:szCs w:val="18"/>
        </w:rPr>
      </w:pPr>
      <w:r>
        <w:t>!</w:t>
      </w:r>
    </w:p>
    <w:p w14:paraId="00F7E6C8" w14:textId="77777777" w:rsidR="008E44D0" w:rsidRPr="00572DA6" w:rsidRDefault="008E44D0" w:rsidP="008C615F">
      <w:pPr>
        <w:pStyle w:val="CMDOutputRed"/>
        <w:spacing w:line="360" w:lineRule="auto"/>
        <w:rPr>
          <w:szCs w:val="18"/>
        </w:rPr>
      </w:pPr>
      <w:r>
        <w:t>! Last configuration change at 00:07:17 UTC Mon Mar 1 1993</w:t>
      </w:r>
    </w:p>
    <w:p w14:paraId="415D2634" w14:textId="77777777" w:rsidR="008E44D0" w:rsidRPr="00572DA6" w:rsidRDefault="008E44D0" w:rsidP="008C615F">
      <w:pPr>
        <w:pStyle w:val="CMDOutputRed"/>
        <w:spacing w:line="360" w:lineRule="auto"/>
        <w:rPr>
          <w:szCs w:val="18"/>
        </w:rPr>
      </w:pPr>
      <w:r>
        <w:t>!</w:t>
      </w:r>
    </w:p>
    <w:p w14:paraId="2D8F5E6D" w14:textId="77777777" w:rsidR="008E44D0" w:rsidRPr="00572DA6" w:rsidRDefault="008E44D0" w:rsidP="008C615F">
      <w:pPr>
        <w:pStyle w:val="CMDOutputRed"/>
        <w:spacing w:line="360" w:lineRule="auto"/>
        <w:rPr>
          <w:szCs w:val="18"/>
        </w:rPr>
      </w:pPr>
      <w:r>
        <w:t>version 15.0</w:t>
      </w:r>
    </w:p>
    <w:p w14:paraId="7026501D" w14:textId="77777777" w:rsidR="008E44D0" w:rsidRPr="00572DA6" w:rsidRDefault="008E44D0" w:rsidP="008C615F">
      <w:pPr>
        <w:pStyle w:val="CMDOutputRed"/>
        <w:spacing w:line="360" w:lineRule="auto"/>
        <w:rPr>
          <w:szCs w:val="18"/>
        </w:rPr>
      </w:pPr>
      <w:r>
        <w:t>no service pad</w:t>
      </w:r>
    </w:p>
    <w:p w14:paraId="08DC648C" w14:textId="77777777" w:rsidR="008E44D0" w:rsidRPr="00572DA6" w:rsidRDefault="008E44D0" w:rsidP="008C615F">
      <w:pPr>
        <w:pStyle w:val="CMDOutputRed"/>
        <w:spacing w:line="360" w:lineRule="auto"/>
        <w:rPr>
          <w:szCs w:val="18"/>
        </w:rPr>
      </w:pPr>
      <w:r>
        <w:t>service timestamps debug datetime msec</w:t>
      </w:r>
    </w:p>
    <w:p w14:paraId="0A09F3A7" w14:textId="77777777" w:rsidR="008E44D0" w:rsidRPr="00572DA6" w:rsidRDefault="008E44D0" w:rsidP="008C615F">
      <w:pPr>
        <w:pStyle w:val="CMDOutputRed"/>
        <w:spacing w:line="360" w:lineRule="auto"/>
        <w:rPr>
          <w:szCs w:val="18"/>
        </w:rPr>
      </w:pPr>
      <w:r>
        <w:t>service timestamps log datetime msec</w:t>
      </w:r>
    </w:p>
    <w:p w14:paraId="3AD50843" w14:textId="77777777" w:rsidR="008E44D0" w:rsidRPr="00572DA6" w:rsidRDefault="008E44D0" w:rsidP="008C615F">
      <w:pPr>
        <w:pStyle w:val="CMDOutputRed"/>
        <w:spacing w:line="360" w:lineRule="auto"/>
        <w:rPr>
          <w:szCs w:val="18"/>
        </w:rPr>
      </w:pPr>
      <w:r>
        <w:t>no service password-encryption</w:t>
      </w:r>
    </w:p>
    <w:p w14:paraId="19AACDD4" w14:textId="77777777" w:rsidR="008E44D0" w:rsidRPr="00572DA6" w:rsidRDefault="008E44D0" w:rsidP="008C615F">
      <w:pPr>
        <w:pStyle w:val="CMDOutputRed"/>
        <w:spacing w:line="360" w:lineRule="auto"/>
        <w:rPr>
          <w:szCs w:val="18"/>
        </w:rPr>
      </w:pPr>
      <w:r>
        <w:t>!</w:t>
      </w:r>
    </w:p>
    <w:p w14:paraId="48A70F8A" w14:textId="77777777" w:rsidR="008E44D0" w:rsidRPr="00572DA6" w:rsidRDefault="008E44D0" w:rsidP="008C615F">
      <w:pPr>
        <w:pStyle w:val="CMDOutputRed"/>
        <w:spacing w:line="360" w:lineRule="auto"/>
        <w:rPr>
          <w:szCs w:val="18"/>
        </w:rPr>
      </w:pPr>
      <w:r>
        <w:rPr>
          <w:highlight w:val="yellow"/>
        </w:rPr>
        <w:t>hostname S1</w:t>
      </w:r>
    </w:p>
    <w:p w14:paraId="4C0BEC96" w14:textId="77777777" w:rsidR="008E44D0" w:rsidRPr="00572DA6" w:rsidRDefault="008E44D0" w:rsidP="008C615F">
      <w:pPr>
        <w:pStyle w:val="CMDOutputRed"/>
        <w:spacing w:line="360" w:lineRule="auto"/>
        <w:rPr>
          <w:szCs w:val="18"/>
        </w:rPr>
      </w:pPr>
      <w:r>
        <w:t>!</w:t>
      </w:r>
    </w:p>
    <w:p w14:paraId="00800CF7" w14:textId="77777777" w:rsidR="008E44D0" w:rsidRPr="00572DA6" w:rsidRDefault="008E44D0" w:rsidP="008C615F">
      <w:pPr>
        <w:pStyle w:val="CMDOutputRed"/>
        <w:spacing w:line="360" w:lineRule="auto"/>
        <w:rPr>
          <w:szCs w:val="18"/>
        </w:rPr>
      </w:pPr>
      <w:r>
        <w:t>boot-start-marker</w:t>
      </w:r>
    </w:p>
    <w:p w14:paraId="4B7E045F" w14:textId="77777777" w:rsidR="008E44D0" w:rsidRPr="00572DA6" w:rsidRDefault="008E44D0" w:rsidP="008C615F">
      <w:pPr>
        <w:pStyle w:val="CMDOutputRed"/>
        <w:spacing w:line="360" w:lineRule="auto"/>
        <w:rPr>
          <w:szCs w:val="18"/>
        </w:rPr>
      </w:pPr>
      <w:r>
        <w:t>boot-end-marker</w:t>
      </w:r>
    </w:p>
    <w:p w14:paraId="3C7A8389" w14:textId="77777777" w:rsidR="008E44D0" w:rsidRDefault="008E44D0" w:rsidP="008C615F">
      <w:pPr>
        <w:pStyle w:val="CMDOutputRed"/>
        <w:spacing w:line="360" w:lineRule="auto"/>
        <w:rPr>
          <w:szCs w:val="18"/>
        </w:rPr>
      </w:pPr>
      <w:r>
        <w:t>!</w:t>
      </w:r>
    </w:p>
    <w:p w14:paraId="4314E79A" w14:textId="77777777" w:rsidR="008E44D0" w:rsidRDefault="00500D0E" w:rsidP="008C615F">
      <w:pPr>
        <w:pStyle w:val="CMDOutputRed"/>
        <w:spacing w:line="360" w:lineRule="auto"/>
        <w:rPr>
          <w:szCs w:val="18"/>
        </w:rPr>
      </w:pPr>
      <w:r>
        <w:rPr>
          <w:highlight w:val="yellow"/>
        </w:rPr>
        <w:t>enable secret 4 06YFDUHH61wAE/kLkDq9BGho1QM5EnRtoyr8cHAUg.2</w:t>
      </w:r>
    </w:p>
    <w:p w14:paraId="1405C7B4" w14:textId="77777777" w:rsidR="008E44D0" w:rsidRPr="00CD7BAF" w:rsidRDefault="008E44D0" w:rsidP="008C615F">
      <w:pPr>
        <w:pStyle w:val="CMDOutputRed"/>
        <w:spacing w:line="360" w:lineRule="auto"/>
        <w:rPr>
          <w:szCs w:val="18"/>
        </w:rPr>
      </w:pPr>
      <w:r>
        <w:t>!</w:t>
      </w:r>
    </w:p>
    <w:p w14:paraId="3CCB062E" w14:textId="77777777" w:rsidR="008E44D0" w:rsidRPr="00CD7BAF" w:rsidRDefault="008E44D0" w:rsidP="008C615F">
      <w:pPr>
        <w:pStyle w:val="CMDOutputRed"/>
        <w:spacing w:line="360" w:lineRule="auto"/>
        <w:rPr>
          <w:szCs w:val="18"/>
        </w:rPr>
      </w:pPr>
      <w:r>
        <w:t>no aaa new-model</w:t>
      </w:r>
    </w:p>
    <w:p w14:paraId="53B8D89E" w14:textId="77777777" w:rsidR="008E44D0" w:rsidRPr="00CD7BAF" w:rsidRDefault="008E44D0" w:rsidP="008C615F">
      <w:pPr>
        <w:pStyle w:val="CMDOutputRed"/>
        <w:spacing w:line="360" w:lineRule="auto"/>
        <w:rPr>
          <w:szCs w:val="18"/>
        </w:rPr>
      </w:pPr>
      <w:r>
        <w:t>system mtu routing 1500</w:t>
      </w:r>
    </w:p>
    <w:p w14:paraId="755B114B" w14:textId="77777777" w:rsidR="008E44D0" w:rsidRPr="00CD7BAF" w:rsidRDefault="008E44D0" w:rsidP="008C615F">
      <w:pPr>
        <w:pStyle w:val="CMDOutputRed"/>
        <w:spacing w:line="360" w:lineRule="auto"/>
        <w:rPr>
          <w:szCs w:val="18"/>
        </w:rPr>
      </w:pPr>
      <w:r>
        <w:t>!</w:t>
      </w:r>
    </w:p>
    <w:p w14:paraId="41B359AA" w14:textId="77777777" w:rsidR="008E44D0" w:rsidRPr="00CD7BAF" w:rsidRDefault="008E44D0" w:rsidP="008C615F">
      <w:pPr>
        <w:pStyle w:val="CMDOutputRed"/>
        <w:spacing w:line="360" w:lineRule="auto"/>
        <w:rPr>
          <w:szCs w:val="18"/>
        </w:rPr>
      </w:pPr>
      <w:r>
        <w:rPr>
          <w:highlight w:val="yellow"/>
        </w:rPr>
        <w:t>no ip domain-lookup</w:t>
      </w:r>
    </w:p>
    <w:p w14:paraId="1883AC7F" w14:textId="77777777" w:rsidR="008E44D0" w:rsidRPr="00572DA6" w:rsidRDefault="008E44D0" w:rsidP="008C615F">
      <w:pPr>
        <w:pStyle w:val="CMDOutputRed"/>
        <w:spacing w:line="360" w:lineRule="auto"/>
        <w:rPr>
          <w:szCs w:val="18"/>
        </w:rPr>
      </w:pPr>
    </w:p>
    <w:p w14:paraId="0E7D4088" w14:textId="77777777" w:rsidR="008E44D0" w:rsidRPr="00EB475D" w:rsidRDefault="008E44D0" w:rsidP="008C615F">
      <w:pPr>
        <w:pStyle w:val="CMDOutputRed"/>
        <w:spacing w:line="360" w:lineRule="auto"/>
        <w:rPr>
          <w:szCs w:val="20"/>
        </w:rPr>
      </w:pPr>
      <w:r>
        <w:t>&lt;output omitted&gt;</w:t>
      </w:r>
    </w:p>
    <w:p w14:paraId="76216450" w14:textId="77777777" w:rsidR="008E44D0" w:rsidRDefault="008E44D0" w:rsidP="008C615F">
      <w:pPr>
        <w:pStyle w:val="CMDOutputRed"/>
        <w:spacing w:line="360" w:lineRule="auto"/>
        <w:rPr>
          <w:szCs w:val="18"/>
        </w:rPr>
      </w:pPr>
    </w:p>
    <w:p w14:paraId="7A125921" w14:textId="77777777" w:rsidR="00A06EBE" w:rsidRPr="00A06EBE" w:rsidRDefault="00A06EBE" w:rsidP="008C615F">
      <w:pPr>
        <w:pStyle w:val="CMDOutputRed"/>
        <w:spacing w:line="360" w:lineRule="auto"/>
        <w:rPr>
          <w:szCs w:val="18"/>
          <w:highlight w:val="yellow"/>
        </w:rPr>
      </w:pPr>
      <w:r>
        <w:rPr>
          <w:highlight w:val="yellow"/>
        </w:rPr>
        <w:t>interface vlan 1</w:t>
      </w:r>
    </w:p>
    <w:p w14:paraId="2CF241CC" w14:textId="77777777" w:rsidR="00A06EBE" w:rsidRDefault="00A06EBE" w:rsidP="008C615F">
      <w:pPr>
        <w:pStyle w:val="CMDOutputRed"/>
        <w:spacing w:line="360" w:lineRule="auto"/>
        <w:rPr>
          <w:szCs w:val="18"/>
        </w:rPr>
      </w:pPr>
      <w:r>
        <w:rPr>
          <w:highlight w:val="yellow"/>
        </w:rPr>
        <w:t xml:space="preserve"> ip address 192.168.1.1 255.255.255.0</w:t>
      </w:r>
    </w:p>
    <w:p w14:paraId="64D2FDDB" w14:textId="77777777" w:rsidR="00A06EBE" w:rsidRDefault="00A06EBE" w:rsidP="008C615F">
      <w:pPr>
        <w:pStyle w:val="CMDOutputRed"/>
        <w:spacing w:line="360" w:lineRule="auto"/>
        <w:rPr>
          <w:szCs w:val="18"/>
        </w:rPr>
      </w:pPr>
    </w:p>
    <w:p w14:paraId="0D61B718" w14:textId="77777777" w:rsidR="00A06EBE" w:rsidRDefault="00A06EBE" w:rsidP="008C615F">
      <w:pPr>
        <w:pStyle w:val="CMDOutputRed"/>
        <w:spacing w:line="360" w:lineRule="auto"/>
        <w:rPr>
          <w:szCs w:val="18"/>
        </w:rPr>
      </w:pPr>
      <w:r>
        <w:t>ip http server</w:t>
      </w:r>
    </w:p>
    <w:p w14:paraId="78B9C2D8" w14:textId="77777777" w:rsidR="00A06EBE" w:rsidRDefault="00A06EBE" w:rsidP="008C615F">
      <w:pPr>
        <w:pStyle w:val="CMDOutputRed"/>
        <w:spacing w:line="360" w:lineRule="auto"/>
        <w:rPr>
          <w:szCs w:val="18"/>
        </w:rPr>
      </w:pPr>
      <w:r>
        <w:t>ip http secure-server</w:t>
      </w:r>
    </w:p>
    <w:p w14:paraId="0974E257" w14:textId="77777777" w:rsidR="00A06EBE" w:rsidRDefault="00A06EBE" w:rsidP="008C615F">
      <w:pPr>
        <w:pStyle w:val="CMDOutputRed"/>
        <w:spacing w:line="360" w:lineRule="auto"/>
        <w:rPr>
          <w:szCs w:val="18"/>
        </w:rPr>
      </w:pPr>
      <w:r>
        <w:t>!</w:t>
      </w:r>
    </w:p>
    <w:p w14:paraId="641BDF79" w14:textId="77777777" w:rsidR="008E44D0" w:rsidRPr="00CD7BAF" w:rsidRDefault="008E44D0" w:rsidP="008C615F">
      <w:pPr>
        <w:pStyle w:val="CMDOutputRed"/>
        <w:spacing w:line="360" w:lineRule="auto"/>
        <w:rPr>
          <w:szCs w:val="18"/>
          <w:highlight w:val="yellow"/>
        </w:rPr>
      </w:pPr>
      <w:r>
        <w:rPr>
          <w:highlight w:val="yellow"/>
        </w:rPr>
        <w:t>banner motd ^C</w:t>
      </w:r>
    </w:p>
    <w:p w14:paraId="1C5903D2" w14:textId="77777777" w:rsidR="008E44D0" w:rsidRPr="0080753D" w:rsidRDefault="008E44D0" w:rsidP="008C615F">
      <w:pPr>
        <w:pStyle w:val="CMDOutputRed"/>
        <w:spacing w:line="360" w:lineRule="auto"/>
      </w:pPr>
      <w:r>
        <w:rPr>
          <w:highlight w:val="yellow"/>
        </w:rPr>
        <w:t>Unauthorized access is prohibited and violators will be prosecuted to the full extent of the law. ^C</w:t>
      </w:r>
    </w:p>
    <w:p w14:paraId="1DF4411E" w14:textId="77777777" w:rsidR="008E44D0" w:rsidRPr="00572DA6" w:rsidRDefault="008E44D0" w:rsidP="008C615F">
      <w:pPr>
        <w:pStyle w:val="CMDOutputRed"/>
        <w:spacing w:line="360" w:lineRule="auto"/>
      </w:pPr>
      <w:r>
        <w:t>!</w:t>
      </w:r>
    </w:p>
    <w:p w14:paraId="3E72EDB8" w14:textId="77777777" w:rsidR="008E44D0" w:rsidRPr="00572DA6" w:rsidRDefault="008E44D0" w:rsidP="008C615F">
      <w:pPr>
        <w:pStyle w:val="CMDOutputRed"/>
        <w:spacing w:line="360" w:lineRule="auto"/>
      </w:pPr>
      <w:r>
        <w:t>line con 0</w:t>
      </w:r>
    </w:p>
    <w:p w14:paraId="5A16932B" w14:textId="77777777" w:rsidR="008E44D0" w:rsidRPr="00CD7BAF" w:rsidRDefault="008E44D0" w:rsidP="008C615F">
      <w:pPr>
        <w:pStyle w:val="CMDOutputRed"/>
        <w:spacing w:line="360" w:lineRule="auto"/>
        <w:rPr>
          <w:highlight w:val="yellow"/>
        </w:rPr>
      </w:pPr>
      <w:r>
        <w:rPr>
          <w:highlight w:val="yellow"/>
        </w:rPr>
        <w:t xml:space="preserve"> password cisco</w:t>
      </w:r>
    </w:p>
    <w:p w14:paraId="2F18C4F8" w14:textId="77777777" w:rsidR="008E44D0" w:rsidRPr="00572DA6" w:rsidRDefault="008E44D0" w:rsidP="008C615F">
      <w:pPr>
        <w:pStyle w:val="CMDOutputRed"/>
        <w:spacing w:line="360" w:lineRule="auto"/>
      </w:pPr>
      <w:r>
        <w:rPr>
          <w:highlight w:val="yellow"/>
        </w:rPr>
        <w:t xml:space="preserve"> login</w:t>
      </w:r>
    </w:p>
    <w:p w14:paraId="64492A98" w14:textId="77777777" w:rsidR="008E44D0" w:rsidRPr="00572DA6" w:rsidRDefault="008E44D0" w:rsidP="008C615F">
      <w:pPr>
        <w:pStyle w:val="CMDOutputRed"/>
        <w:spacing w:line="360" w:lineRule="auto"/>
      </w:pPr>
      <w:r>
        <w:t>line vty 0 4</w:t>
      </w:r>
    </w:p>
    <w:p w14:paraId="65F3F484" w14:textId="77777777" w:rsidR="008E44D0" w:rsidRPr="00572DA6" w:rsidRDefault="008E44D0" w:rsidP="008C615F">
      <w:pPr>
        <w:pStyle w:val="CMDOutputRed"/>
        <w:spacing w:line="360" w:lineRule="auto"/>
      </w:pPr>
      <w:r>
        <w:t xml:space="preserve"> login</w:t>
      </w:r>
    </w:p>
    <w:p w14:paraId="5AF849FD" w14:textId="77777777" w:rsidR="008E44D0" w:rsidRPr="00572DA6" w:rsidRDefault="008E44D0" w:rsidP="008C615F">
      <w:pPr>
        <w:pStyle w:val="CMDOutputRed"/>
        <w:spacing w:line="360" w:lineRule="auto"/>
      </w:pPr>
      <w:r>
        <w:t>line vty 5 15</w:t>
      </w:r>
    </w:p>
    <w:p w14:paraId="023B472E" w14:textId="77777777" w:rsidR="008E44D0" w:rsidRPr="00572DA6" w:rsidRDefault="008E44D0" w:rsidP="008C615F">
      <w:pPr>
        <w:pStyle w:val="CMDOutputRed"/>
        <w:spacing w:line="360" w:lineRule="auto"/>
      </w:pPr>
      <w:r>
        <w:t xml:space="preserve"> login</w:t>
      </w:r>
    </w:p>
    <w:p w14:paraId="37266223" w14:textId="77777777" w:rsidR="008E44D0" w:rsidRPr="00572DA6" w:rsidRDefault="008E44D0" w:rsidP="008C615F">
      <w:pPr>
        <w:pStyle w:val="CMDOutputRed"/>
        <w:spacing w:line="360" w:lineRule="auto"/>
      </w:pPr>
      <w:r>
        <w:t>!</w:t>
      </w:r>
    </w:p>
    <w:p w14:paraId="568FBBEC" w14:textId="77777777" w:rsidR="008E44D0" w:rsidRPr="00572DA6" w:rsidRDefault="008E44D0" w:rsidP="008C615F">
      <w:pPr>
        <w:pStyle w:val="CMDOutputRed"/>
        <w:spacing w:line="360" w:lineRule="auto"/>
      </w:pPr>
      <w:r>
        <w:t>end</w:t>
      </w:r>
    </w:p>
    <w:p w14:paraId="63292A18" w14:textId="77777777" w:rsidR="008E44D0" w:rsidRDefault="008E44D0" w:rsidP="008C615F">
      <w:pPr>
        <w:pStyle w:val="SubStepAlpha"/>
        <w:spacing w:line="360" w:lineRule="auto"/>
      </w:pPr>
      <w:r>
        <w:t>Affichez la version de l'IOS et d'autres informations utiles du commutateur.</w:t>
      </w:r>
    </w:p>
    <w:p w14:paraId="3D40C0FF" w14:textId="77777777" w:rsidR="008E44D0" w:rsidRPr="008F1BD7" w:rsidRDefault="008E44D0" w:rsidP="008C615F">
      <w:pPr>
        <w:pStyle w:val="BodyTextL50"/>
        <w:spacing w:line="360" w:lineRule="auto"/>
        <w:rPr>
          <w:rStyle w:val="AnswerGray"/>
        </w:rPr>
      </w:pPr>
      <w:r>
        <w:rPr>
          <w:rStyle w:val="AnswerGray"/>
        </w:rPr>
        <w:t>Utilisez la commande show version pour afficher la version d'IOS s'exécutant sur le commutateur, ainsi que d'autres informations utiles. De nouveau, pour avancer dans les informations affichées, utilisez la barre d'espace.</w:t>
      </w:r>
    </w:p>
    <w:p w14:paraId="7838CE26" w14:textId="77777777" w:rsidR="008E44D0" w:rsidRPr="00924632" w:rsidRDefault="008E44D0" w:rsidP="008C615F">
      <w:pPr>
        <w:pStyle w:val="CMDRed"/>
        <w:spacing w:line="360" w:lineRule="auto"/>
        <w:rPr>
          <w:b/>
        </w:rPr>
      </w:pPr>
      <w:r>
        <w:t xml:space="preserve">S1# </w:t>
      </w:r>
      <w:r w:rsidRPr="00924632">
        <w:rPr>
          <w:b/>
        </w:rPr>
        <w:t>show version</w:t>
      </w:r>
    </w:p>
    <w:p w14:paraId="36498E01" w14:textId="77777777" w:rsidR="008E44D0" w:rsidRPr="00924632" w:rsidRDefault="008E44D0" w:rsidP="008C615F">
      <w:pPr>
        <w:pStyle w:val="CMDOutputRed"/>
        <w:spacing w:line="360" w:lineRule="auto"/>
      </w:pPr>
      <w:r>
        <w:t>Cisco IOS Software, C2960 Software (C2960-LANBASEK9-M), Version 15.0(2)SE, RELEASE SOFTWARE (fc1)</w:t>
      </w:r>
    </w:p>
    <w:p w14:paraId="3ED97C21" w14:textId="77777777" w:rsidR="008E44D0" w:rsidRPr="00924632" w:rsidRDefault="008E44D0" w:rsidP="008C615F">
      <w:pPr>
        <w:pStyle w:val="CMDOutputRed"/>
        <w:spacing w:line="360" w:lineRule="auto"/>
      </w:pPr>
      <w:r>
        <w:t>Technical Support: http://www.cisco.com/techsupport</w:t>
      </w:r>
    </w:p>
    <w:p w14:paraId="387BC792" w14:textId="77777777" w:rsidR="008E44D0" w:rsidRPr="00924632" w:rsidRDefault="008E44D0" w:rsidP="008C615F">
      <w:pPr>
        <w:pStyle w:val="CMDOutputRed"/>
        <w:spacing w:line="360" w:lineRule="auto"/>
      </w:pPr>
      <w:r>
        <w:t>Copyright (c) 1986-2012 by Cisco Systems, Inc.</w:t>
      </w:r>
    </w:p>
    <w:p w14:paraId="7FA3EDBF" w14:textId="77777777" w:rsidR="008E44D0" w:rsidRPr="00924632" w:rsidRDefault="008E44D0" w:rsidP="008C615F">
      <w:pPr>
        <w:pStyle w:val="CMDOutputRed"/>
        <w:spacing w:line="360" w:lineRule="auto"/>
      </w:pPr>
      <w:r>
        <w:t>Compiled Sat 28-Jul-12 00:29 by prod_rel_team</w:t>
      </w:r>
    </w:p>
    <w:p w14:paraId="4EE4C40D" w14:textId="77777777" w:rsidR="008E44D0" w:rsidRPr="00924632" w:rsidRDefault="008E44D0" w:rsidP="008C615F">
      <w:pPr>
        <w:pStyle w:val="CMDOutputRed"/>
        <w:spacing w:line="360" w:lineRule="auto"/>
      </w:pPr>
    </w:p>
    <w:p w14:paraId="394216BE" w14:textId="77777777" w:rsidR="008E44D0" w:rsidRPr="00924632" w:rsidRDefault="008E44D0" w:rsidP="008C615F">
      <w:pPr>
        <w:pStyle w:val="CMDOutputRed"/>
        <w:spacing w:line="360" w:lineRule="auto"/>
      </w:pPr>
      <w:r>
        <w:t>ROM: Bootstrap program is C2960 boot loader</w:t>
      </w:r>
    </w:p>
    <w:p w14:paraId="376F3FB4" w14:textId="77777777" w:rsidR="008E44D0" w:rsidRPr="00924632" w:rsidRDefault="008E44D0" w:rsidP="008C615F">
      <w:pPr>
        <w:pStyle w:val="CMDOutputRed"/>
        <w:spacing w:line="360" w:lineRule="auto"/>
      </w:pPr>
      <w:r>
        <w:t>BOOTLDR: C2960 Boot Loader (C2960-HBOOT-M) Version 12.2(53r)SEY3, RELEASE SOFTWARE (fc1)</w:t>
      </w:r>
    </w:p>
    <w:p w14:paraId="41EBBD93" w14:textId="77777777" w:rsidR="008E44D0" w:rsidRPr="00924632" w:rsidRDefault="008E44D0" w:rsidP="008C615F">
      <w:pPr>
        <w:pStyle w:val="CMDOutputRed"/>
        <w:spacing w:line="360" w:lineRule="auto"/>
      </w:pPr>
    </w:p>
    <w:p w14:paraId="0BD47A6F" w14:textId="77777777" w:rsidR="008E44D0" w:rsidRPr="00924632" w:rsidRDefault="008E44D0" w:rsidP="008C615F">
      <w:pPr>
        <w:pStyle w:val="CMDOutputRed"/>
        <w:spacing w:line="360" w:lineRule="auto"/>
      </w:pPr>
      <w:r>
        <w:lastRenderedPageBreak/>
        <w:t>S1 uptime is 1 hour, 38 minutes</w:t>
      </w:r>
    </w:p>
    <w:p w14:paraId="7169B97B" w14:textId="77777777" w:rsidR="008E44D0" w:rsidRPr="00924632" w:rsidRDefault="008E44D0" w:rsidP="008C615F">
      <w:pPr>
        <w:pStyle w:val="CMDOutputRed"/>
        <w:spacing w:line="360" w:lineRule="auto"/>
      </w:pPr>
      <w:r>
        <w:t>System returned to ROM by power-on</w:t>
      </w:r>
    </w:p>
    <w:p w14:paraId="7FFD969F" w14:textId="77777777" w:rsidR="008E44D0" w:rsidRPr="00924632" w:rsidRDefault="008E44D0" w:rsidP="008C615F">
      <w:pPr>
        <w:pStyle w:val="CMDOutputRed"/>
        <w:spacing w:line="360" w:lineRule="auto"/>
      </w:pPr>
      <w:r>
        <w:t>System image file is "</w:t>
      </w:r>
      <w:r w:rsidRPr="00380884">
        <w:rPr>
          <w:highlight w:val="yellow"/>
        </w:rPr>
        <w:t>flash:/c2960-lanbasek9-mz.150-2.SE.bin</w:t>
      </w:r>
      <w:r>
        <w:t>"</w:t>
      </w:r>
    </w:p>
    <w:p w14:paraId="3E88442D" w14:textId="77777777" w:rsidR="008E44D0" w:rsidRPr="00924632" w:rsidRDefault="008E44D0" w:rsidP="008C615F">
      <w:pPr>
        <w:pStyle w:val="CMDOutputRed"/>
        <w:spacing w:line="360" w:lineRule="auto"/>
      </w:pPr>
    </w:p>
    <w:p w14:paraId="0CAC5A47" w14:textId="77777777" w:rsidR="008E44D0" w:rsidRPr="00924632" w:rsidRDefault="008E44D0" w:rsidP="008C615F">
      <w:pPr>
        <w:pStyle w:val="CMDOutputRed"/>
        <w:spacing w:line="360" w:lineRule="auto"/>
      </w:pPr>
    </w:p>
    <w:p w14:paraId="4B1006CC" w14:textId="77777777" w:rsidR="008E44D0" w:rsidRPr="00924632" w:rsidRDefault="008E44D0" w:rsidP="008C615F">
      <w:pPr>
        <w:pStyle w:val="CMDOutputRed"/>
        <w:spacing w:line="360" w:lineRule="auto"/>
      </w:pPr>
      <w:r>
        <w:t>This product contains cryptographic features and is subject to United</w:t>
      </w:r>
    </w:p>
    <w:p w14:paraId="40E19202" w14:textId="77777777" w:rsidR="008E44D0" w:rsidRPr="00924632" w:rsidRDefault="008E44D0" w:rsidP="008C615F">
      <w:pPr>
        <w:pStyle w:val="CMDOutputRed"/>
        <w:spacing w:line="360" w:lineRule="auto"/>
      </w:pPr>
      <w:r>
        <w:t>States and local country laws governing import, export, transfer and</w:t>
      </w:r>
    </w:p>
    <w:p w14:paraId="28AB1EA9" w14:textId="77777777" w:rsidR="008E44D0" w:rsidRPr="00924632" w:rsidRDefault="008E44D0" w:rsidP="008C615F">
      <w:pPr>
        <w:pStyle w:val="CMDOutputRed"/>
        <w:spacing w:line="360" w:lineRule="auto"/>
      </w:pPr>
      <w:r>
        <w:t>use. Delivery of Cisco cryptographic products does not imply</w:t>
      </w:r>
    </w:p>
    <w:p w14:paraId="47C3FB42" w14:textId="77777777" w:rsidR="008E44D0" w:rsidRPr="00924632" w:rsidRDefault="008E44D0" w:rsidP="008C615F">
      <w:pPr>
        <w:pStyle w:val="CMDOutputRed"/>
        <w:spacing w:line="360" w:lineRule="auto"/>
      </w:pPr>
      <w:r>
        <w:t>third-party authority to import, export, distribute or use encryption.</w:t>
      </w:r>
    </w:p>
    <w:p w14:paraId="448ADFDA" w14:textId="77777777" w:rsidR="008E44D0" w:rsidRPr="00924632" w:rsidRDefault="008E44D0" w:rsidP="008C615F">
      <w:pPr>
        <w:pStyle w:val="CMDOutputRed"/>
        <w:spacing w:line="360" w:lineRule="auto"/>
      </w:pPr>
      <w:r>
        <w:t>Importers, exporters, distributors and users are responsible for</w:t>
      </w:r>
    </w:p>
    <w:p w14:paraId="1EBA95F9" w14:textId="77777777" w:rsidR="008E44D0" w:rsidRPr="00924632" w:rsidRDefault="008E44D0" w:rsidP="008C615F">
      <w:pPr>
        <w:pStyle w:val="CMDOutputRed"/>
        <w:spacing w:line="360" w:lineRule="auto"/>
      </w:pPr>
      <w:r>
        <w:t>compliance with U.S. and local country laws. By using this product you</w:t>
      </w:r>
    </w:p>
    <w:p w14:paraId="77183AE2" w14:textId="77777777" w:rsidR="008E44D0" w:rsidRPr="00924632" w:rsidRDefault="008E44D0" w:rsidP="008C615F">
      <w:pPr>
        <w:pStyle w:val="CMDOutputRed"/>
        <w:spacing w:line="360" w:lineRule="auto"/>
      </w:pPr>
      <w:r>
        <w:t>agree to comply with applicable laws and regulations. If you are unable</w:t>
      </w:r>
    </w:p>
    <w:p w14:paraId="7797F09A" w14:textId="77777777" w:rsidR="008E44D0" w:rsidRPr="00924632" w:rsidRDefault="008E44D0" w:rsidP="008C615F">
      <w:pPr>
        <w:pStyle w:val="CMDOutputRed"/>
        <w:spacing w:line="360" w:lineRule="auto"/>
      </w:pPr>
      <w:r>
        <w:t>to comply with U.S. and local laws, return this product immediately.</w:t>
      </w:r>
    </w:p>
    <w:p w14:paraId="1AF63191" w14:textId="77777777" w:rsidR="008E44D0" w:rsidRPr="00924632" w:rsidRDefault="008E44D0" w:rsidP="008C615F">
      <w:pPr>
        <w:pStyle w:val="CMDOutputRed"/>
        <w:spacing w:line="360" w:lineRule="auto"/>
      </w:pPr>
    </w:p>
    <w:p w14:paraId="71D8579F" w14:textId="77777777" w:rsidR="008E44D0" w:rsidRPr="00924632" w:rsidRDefault="008E44D0" w:rsidP="008C615F">
      <w:pPr>
        <w:pStyle w:val="CMDOutputRed"/>
        <w:spacing w:line="360" w:lineRule="auto"/>
      </w:pPr>
      <w:r>
        <w:t>A summary of U.S. laws governing Cisco cryptographic products may be found at:</w:t>
      </w:r>
    </w:p>
    <w:p w14:paraId="13A667B3" w14:textId="77777777" w:rsidR="008E44D0" w:rsidRPr="00924632" w:rsidRDefault="008E44D0" w:rsidP="008C615F">
      <w:pPr>
        <w:pStyle w:val="CMDOutputRed"/>
        <w:spacing w:line="360" w:lineRule="auto"/>
      </w:pPr>
      <w:r>
        <w:t>http://www.cisco.com/wwl/export/crypto/tool/stqrg.html</w:t>
      </w:r>
    </w:p>
    <w:p w14:paraId="71E4F818" w14:textId="77777777" w:rsidR="008E44D0" w:rsidRPr="00924632" w:rsidRDefault="008E44D0" w:rsidP="008C615F">
      <w:pPr>
        <w:pStyle w:val="CMDOutputRed"/>
        <w:spacing w:line="360" w:lineRule="auto"/>
      </w:pPr>
    </w:p>
    <w:p w14:paraId="780EA827" w14:textId="77777777" w:rsidR="008E44D0" w:rsidRPr="00924632" w:rsidRDefault="008E44D0" w:rsidP="008C615F">
      <w:pPr>
        <w:pStyle w:val="CMDOutputRed"/>
        <w:spacing w:line="360" w:lineRule="auto"/>
      </w:pPr>
      <w:r>
        <w:t>If you require further assistance please contact us by sending email to</w:t>
      </w:r>
    </w:p>
    <w:p w14:paraId="6555CEAF" w14:textId="77777777" w:rsidR="008E44D0" w:rsidRPr="00924632" w:rsidRDefault="008E44D0" w:rsidP="008C615F">
      <w:pPr>
        <w:pStyle w:val="CMDOutputRed"/>
        <w:spacing w:line="360" w:lineRule="auto"/>
      </w:pPr>
      <w:r>
        <w:t>export@cisco.com.</w:t>
      </w:r>
    </w:p>
    <w:p w14:paraId="27E70CC8" w14:textId="77777777" w:rsidR="008E44D0" w:rsidRPr="00924632" w:rsidRDefault="008E44D0" w:rsidP="008C615F">
      <w:pPr>
        <w:pStyle w:val="CMDOutputRed"/>
        <w:spacing w:line="360" w:lineRule="auto"/>
      </w:pPr>
    </w:p>
    <w:p w14:paraId="65E21C23" w14:textId="77777777" w:rsidR="008E44D0" w:rsidRPr="00924632" w:rsidRDefault="008E44D0" w:rsidP="008C615F">
      <w:pPr>
        <w:pStyle w:val="CMDOutputRed"/>
        <w:spacing w:line="360" w:lineRule="auto"/>
      </w:pPr>
      <w:r>
        <w:t>cisco WS-C2960-24TT-L (PowerPC405) processor (revision R0) with 65536K bytes of memory.</w:t>
      </w:r>
    </w:p>
    <w:p w14:paraId="2E5E4F7F" w14:textId="77777777" w:rsidR="008E44D0" w:rsidRPr="00924632" w:rsidRDefault="008E44D0" w:rsidP="008C615F">
      <w:pPr>
        <w:pStyle w:val="CMDOutputRed"/>
        <w:spacing w:line="360" w:lineRule="auto"/>
      </w:pPr>
      <w:r>
        <w:t>Processor board ID FCQ1628Y5LE</w:t>
      </w:r>
    </w:p>
    <w:p w14:paraId="731C7A60" w14:textId="77777777" w:rsidR="008E44D0" w:rsidRPr="00924632" w:rsidRDefault="008E44D0" w:rsidP="008C615F">
      <w:pPr>
        <w:pStyle w:val="CMDOutputRed"/>
        <w:spacing w:line="360" w:lineRule="auto"/>
      </w:pPr>
      <w:r>
        <w:t>Last reset from power-on</w:t>
      </w:r>
    </w:p>
    <w:p w14:paraId="268F9A68" w14:textId="77777777" w:rsidR="008E44D0" w:rsidRPr="00924632" w:rsidRDefault="008E44D0" w:rsidP="008C615F">
      <w:pPr>
        <w:pStyle w:val="CMDOutputRed"/>
        <w:spacing w:line="360" w:lineRule="auto"/>
      </w:pPr>
      <w:r>
        <w:t>1 Virtual Ethernet interface</w:t>
      </w:r>
    </w:p>
    <w:p w14:paraId="6E23400D" w14:textId="77777777" w:rsidR="008E44D0" w:rsidRPr="00924632" w:rsidRDefault="008E44D0" w:rsidP="008C615F">
      <w:pPr>
        <w:pStyle w:val="CMDOutputRed"/>
        <w:spacing w:line="360" w:lineRule="auto"/>
      </w:pPr>
      <w:r>
        <w:t>24 FastEthernet interfaces</w:t>
      </w:r>
    </w:p>
    <w:p w14:paraId="595D1C5F" w14:textId="77777777" w:rsidR="008E44D0" w:rsidRPr="00924632" w:rsidRDefault="008E44D0" w:rsidP="008C615F">
      <w:pPr>
        <w:pStyle w:val="CMDOutputRed"/>
        <w:spacing w:line="360" w:lineRule="auto"/>
      </w:pPr>
      <w:r>
        <w:t>2 Gigabit Ethernet interfaces</w:t>
      </w:r>
    </w:p>
    <w:p w14:paraId="641646D8" w14:textId="77777777" w:rsidR="008E44D0" w:rsidRPr="00924632" w:rsidRDefault="008E44D0" w:rsidP="008C615F">
      <w:pPr>
        <w:pStyle w:val="CMDOutputRed"/>
        <w:spacing w:line="360" w:lineRule="auto"/>
      </w:pPr>
      <w:r>
        <w:t>The password-recovery mechanism is enabled.</w:t>
      </w:r>
    </w:p>
    <w:p w14:paraId="45A8C09C" w14:textId="77777777" w:rsidR="008E44D0" w:rsidRPr="00924632" w:rsidRDefault="008E44D0" w:rsidP="008C615F">
      <w:pPr>
        <w:pStyle w:val="CMDOutputRed"/>
        <w:spacing w:line="360" w:lineRule="auto"/>
      </w:pPr>
    </w:p>
    <w:p w14:paraId="75F1E8FA" w14:textId="77777777" w:rsidR="008E44D0" w:rsidRPr="00924632" w:rsidRDefault="008E44D0" w:rsidP="008C615F">
      <w:pPr>
        <w:pStyle w:val="CMDOutputRed"/>
        <w:spacing w:line="360" w:lineRule="auto"/>
      </w:pPr>
      <w:r>
        <w:t>64K bytes of flash-simulated non-volatile configuration memory.</w:t>
      </w:r>
    </w:p>
    <w:p w14:paraId="5C83A386" w14:textId="77777777" w:rsidR="008E44D0" w:rsidRPr="00924632" w:rsidRDefault="008E44D0" w:rsidP="008C615F">
      <w:pPr>
        <w:pStyle w:val="CMDOutputRed"/>
        <w:spacing w:line="360" w:lineRule="auto"/>
      </w:pPr>
      <w:r>
        <w:t>Base ethernet MAC Address : 0C:D9:96:E2:3D:00</w:t>
      </w:r>
    </w:p>
    <w:p w14:paraId="41252A50" w14:textId="77777777" w:rsidR="008E44D0" w:rsidRPr="00924632" w:rsidRDefault="008E44D0" w:rsidP="008C615F">
      <w:pPr>
        <w:pStyle w:val="CMDOutputRed"/>
        <w:spacing w:line="360" w:lineRule="auto"/>
      </w:pPr>
      <w:r>
        <w:t>Motherboard assembly number : 73-12600-06</w:t>
      </w:r>
    </w:p>
    <w:p w14:paraId="49D528B6" w14:textId="77777777" w:rsidR="008E44D0" w:rsidRPr="00924632" w:rsidRDefault="008E44D0" w:rsidP="008C615F">
      <w:pPr>
        <w:pStyle w:val="CMDOutputRed"/>
        <w:spacing w:line="360" w:lineRule="auto"/>
      </w:pPr>
      <w:r>
        <w:t>Power supply part number : 341-0097-03</w:t>
      </w:r>
    </w:p>
    <w:p w14:paraId="1187AC4E" w14:textId="77777777" w:rsidR="008E44D0" w:rsidRPr="00924632" w:rsidRDefault="008E44D0" w:rsidP="008C615F">
      <w:pPr>
        <w:pStyle w:val="CMDOutputRed"/>
        <w:spacing w:line="360" w:lineRule="auto"/>
      </w:pPr>
      <w:r>
        <w:t>Motherboard serial number : FCQ16270N5G</w:t>
      </w:r>
    </w:p>
    <w:p w14:paraId="1CE9EC2D" w14:textId="77777777" w:rsidR="008E44D0" w:rsidRPr="00924632" w:rsidRDefault="008E44D0" w:rsidP="008C615F">
      <w:pPr>
        <w:pStyle w:val="CMDOutputRed"/>
        <w:spacing w:line="360" w:lineRule="auto"/>
      </w:pPr>
      <w:r>
        <w:t>Power supply serial number : DCA1616884D</w:t>
      </w:r>
    </w:p>
    <w:p w14:paraId="55164AE5" w14:textId="77777777" w:rsidR="008E44D0" w:rsidRPr="00924632" w:rsidRDefault="008E44D0" w:rsidP="008C615F">
      <w:pPr>
        <w:pStyle w:val="CMDOutputRed"/>
        <w:spacing w:line="360" w:lineRule="auto"/>
      </w:pPr>
      <w:r>
        <w:t>Model revision number : R0</w:t>
      </w:r>
    </w:p>
    <w:p w14:paraId="53441725" w14:textId="77777777" w:rsidR="008E44D0" w:rsidRPr="00924632" w:rsidRDefault="008E44D0" w:rsidP="008C615F">
      <w:pPr>
        <w:pStyle w:val="CMDOutputRed"/>
        <w:spacing w:line="360" w:lineRule="auto"/>
      </w:pPr>
      <w:r>
        <w:lastRenderedPageBreak/>
        <w:t>Motherboard revision number : A0</w:t>
      </w:r>
    </w:p>
    <w:p w14:paraId="7638CC1E" w14:textId="77777777" w:rsidR="008E44D0" w:rsidRPr="00924632" w:rsidRDefault="008E44D0" w:rsidP="008C615F">
      <w:pPr>
        <w:pStyle w:val="CMDOutputRed"/>
        <w:spacing w:line="360" w:lineRule="auto"/>
      </w:pPr>
      <w:r>
        <w:t>Model number : WS-C2960-24TT-L</w:t>
      </w:r>
    </w:p>
    <w:p w14:paraId="7BFB8764" w14:textId="77777777" w:rsidR="008E44D0" w:rsidRPr="00924632" w:rsidRDefault="008E44D0" w:rsidP="008C615F">
      <w:pPr>
        <w:pStyle w:val="CMDOutputRed"/>
        <w:spacing w:line="360" w:lineRule="auto"/>
      </w:pPr>
      <w:r>
        <w:t>System serial number : FCQ1628Y5LE</w:t>
      </w:r>
    </w:p>
    <w:p w14:paraId="7B860820" w14:textId="77777777" w:rsidR="008E44D0" w:rsidRPr="00924632" w:rsidRDefault="008E44D0" w:rsidP="008C615F">
      <w:pPr>
        <w:pStyle w:val="CMDOutputRed"/>
        <w:spacing w:line="360" w:lineRule="auto"/>
      </w:pPr>
      <w:r>
        <w:t>Top Assembly Part Number : 800-32797-02</w:t>
      </w:r>
    </w:p>
    <w:p w14:paraId="5FF2BD1E" w14:textId="77777777" w:rsidR="008E44D0" w:rsidRPr="00924632" w:rsidRDefault="008E44D0" w:rsidP="008C615F">
      <w:pPr>
        <w:pStyle w:val="CMDOutputRed"/>
        <w:spacing w:line="360" w:lineRule="auto"/>
      </w:pPr>
      <w:r>
        <w:t>Top Assembly Revision Number : A0</w:t>
      </w:r>
    </w:p>
    <w:p w14:paraId="7E4E0DB9" w14:textId="77777777" w:rsidR="008E44D0" w:rsidRPr="00924632" w:rsidRDefault="008E44D0" w:rsidP="008C615F">
      <w:pPr>
        <w:pStyle w:val="CMDOutputRed"/>
        <w:spacing w:line="360" w:lineRule="auto"/>
      </w:pPr>
      <w:r>
        <w:t>Version ID : V11</w:t>
      </w:r>
    </w:p>
    <w:p w14:paraId="13716CA5" w14:textId="77777777" w:rsidR="008E44D0" w:rsidRPr="00924632" w:rsidRDefault="008E44D0" w:rsidP="008C615F">
      <w:pPr>
        <w:pStyle w:val="CMDOutputRed"/>
        <w:spacing w:line="360" w:lineRule="auto"/>
      </w:pPr>
      <w:r>
        <w:t>CLEI Code Number : COM3L00BRF</w:t>
      </w:r>
    </w:p>
    <w:p w14:paraId="0161A1EE" w14:textId="77777777" w:rsidR="008E44D0" w:rsidRPr="00924632" w:rsidRDefault="008E44D0" w:rsidP="008C615F">
      <w:pPr>
        <w:pStyle w:val="CMDOutputRed"/>
        <w:spacing w:line="360" w:lineRule="auto"/>
      </w:pPr>
      <w:r>
        <w:t>Hardware Board Revision Number : 0x0A</w:t>
      </w:r>
    </w:p>
    <w:p w14:paraId="198DCC7A" w14:textId="77777777" w:rsidR="008E44D0" w:rsidRPr="00924632" w:rsidRDefault="008E44D0" w:rsidP="008C615F">
      <w:pPr>
        <w:pStyle w:val="CMDOutputRed"/>
        <w:spacing w:line="360" w:lineRule="auto"/>
      </w:pPr>
    </w:p>
    <w:p w14:paraId="6FEA33D1" w14:textId="77777777" w:rsidR="008E44D0" w:rsidRPr="00924632" w:rsidRDefault="008E44D0" w:rsidP="008C615F">
      <w:pPr>
        <w:pStyle w:val="CMDOutputRed"/>
        <w:spacing w:line="360" w:lineRule="auto"/>
      </w:pPr>
    </w:p>
    <w:p w14:paraId="06D2D9EB" w14:textId="77777777" w:rsidR="008E44D0" w:rsidRPr="00924632" w:rsidRDefault="008E44D0" w:rsidP="008C615F">
      <w:pPr>
        <w:pStyle w:val="CMDOutputRed"/>
        <w:spacing w:line="360" w:lineRule="auto"/>
      </w:pPr>
      <w:r>
        <w:t xml:space="preserve">Switch Ports Model SW Version SW Image                 </w:t>
      </w:r>
    </w:p>
    <w:p w14:paraId="61FEC757" w14:textId="77777777" w:rsidR="008E44D0" w:rsidRPr="00924632" w:rsidRDefault="008E44D0" w:rsidP="008C615F">
      <w:pPr>
        <w:pStyle w:val="CMDOutputRed"/>
        <w:spacing w:line="360" w:lineRule="auto"/>
      </w:pPr>
      <w:r>
        <w:t xml:space="preserve">------ ----- ----- ---------- ----------               </w:t>
      </w:r>
    </w:p>
    <w:p w14:paraId="06322C93" w14:textId="77777777" w:rsidR="008E44D0" w:rsidRPr="00924632" w:rsidRDefault="008E44D0" w:rsidP="008C615F">
      <w:pPr>
        <w:pStyle w:val="CMDOutputRed"/>
        <w:spacing w:line="360" w:lineRule="auto"/>
      </w:pPr>
      <w:r>
        <w:t xml:space="preserve">* 1 26 </w:t>
      </w:r>
      <w:r>
        <w:rPr>
          <w:highlight w:val="yellow"/>
        </w:rPr>
        <w:t xml:space="preserve">WS-C2960-24TT-L 15.0(2)SE C2960-LANBASEK9-M </w:t>
      </w:r>
    </w:p>
    <w:p w14:paraId="4DE4C052" w14:textId="77777777" w:rsidR="008E44D0" w:rsidRPr="00924632" w:rsidRDefault="008E44D0" w:rsidP="008C615F">
      <w:pPr>
        <w:pStyle w:val="CMDOutputRed"/>
        <w:spacing w:line="360" w:lineRule="auto"/>
      </w:pPr>
    </w:p>
    <w:p w14:paraId="5BB2D71D" w14:textId="77777777" w:rsidR="008E44D0" w:rsidRPr="00924632" w:rsidRDefault="008E44D0" w:rsidP="008C615F">
      <w:pPr>
        <w:pStyle w:val="CMDOutputRed"/>
        <w:spacing w:line="360" w:lineRule="auto"/>
      </w:pPr>
    </w:p>
    <w:p w14:paraId="76F35EC1" w14:textId="77777777" w:rsidR="008E44D0" w:rsidRDefault="008E44D0" w:rsidP="008C615F">
      <w:pPr>
        <w:pStyle w:val="CMDOutputRed"/>
        <w:spacing w:line="360" w:lineRule="auto"/>
      </w:pPr>
      <w:r>
        <w:t>Configuration register is 0xF</w:t>
      </w:r>
    </w:p>
    <w:p w14:paraId="71870F8A" w14:textId="77777777" w:rsidR="008E44D0" w:rsidRDefault="008E44D0" w:rsidP="008C615F">
      <w:pPr>
        <w:pStyle w:val="SubStepAlpha"/>
        <w:spacing w:line="360" w:lineRule="auto"/>
      </w:pPr>
      <w:r>
        <w:t>Affichez le statut des interfaces connectées sur le commutateur.</w:t>
      </w:r>
    </w:p>
    <w:p w14:paraId="656C2408" w14:textId="77777777" w:rsidR="008E44D0" w:rsidRPr="008F1BD7" w:rsidRDefault="008E44D0" w:rsidP="008C615F">
      <w:pPr>
        <w:pStyle w:val="BodyTextL50"/>
        <w:spacing w:line="360" w:lineRule="auto"/>
        <w:rPr>
          <w:rStyle w:val="AnswerGray"/>
        </w:rPr>
      </w:pPr>
      <w:r>
        <w:rPr>
          <w:rStyle w:val="AnswerGray"/>
        </w:rPr>
        <w:t>Pour vérifier le statut des interfaces connectées, utilisez la commande show ip interface brief. Appuyez sur la barre d'espace pour s'avancer jusqu'à la fin de la liste.</w:t>
      </w:r>
    </w:p>
    <w:p w14:paraId="00AF2D56" w14:textId="77777777" w:rsidR="008E44D0" w:rsidRDefault="008E44D0" w:rsidP="008C615F">
      <w:pPr>
        <w:pStyle w:val="CMDRed"/>
        <w:spacing w:line="360" w:lineRule="auto"/>
      </w:pPr>
      <w:r>
        <w:t xml:space="preserve">S1# </w:t>
      </w:r>
      <w:r>
        <w:rPr>
          <w:b/>
        </w:rPr>
        <w:t>show ip interface brief</w:t>
      </w:r>
    </w:p>
    <w:p w14:paraId="5B6AFB55" w14:textId="77777777" w:rsidR="008E44D0" w:rsidRPr="00736C47" w:rsidRDefault="008E44D0" w:rsidP="008C615F">
      <w:pPr>
        <w:pStyle w:val="CMDOutputRed"/>
        <w:spacing w:line="360" w:lineRule="auto"/>
      </w:pPr>
      <w:r>
        <w:t>Interface IP-Address OK? Method Status Protocol</w:t>
      </w:r>
    </w:p>
    <w:p w14:paraId="3238C379" w14:textId="77777777" w:rsidR="008E44D0" w:rsidRPr="00736C47" w:rsidRDefault="008E44D0" w:rsidP="008C615F">
      <w:pPr>
        <w:pStyle w:val="CMDOutputRed"/>
        <w:spacing w:line="360" w:lineRule="auto"/>
      </w:pPr>
      <w:r>
        <w:rPr>
          <w:highlight w:val="yellow"/>
        </w:rPr>
        <w:t xml:space="preserve">Vlan1 192.168.1.1 YES unset up up      </w:t>
      </w:r>
    </w:p>
    <w:p w14:paraId="46AFC4DC" w14:textId="77777777" w:rsidR="008E44D0" w:rsidRPr="00736C47" w:rsidRDefault="008E44D0" w:rsidP="008C615F">
      <w:pPr>
        <w:pStyle w:val="CMDOutputRed"/>
        <w:spacing w:line="360" w:lineRule="auto"/>
      </w:pPr>
      <w:r>
        <w:t xml:space="preserve">FastEthernet0/1 unassigned YES unset up up      </w:t>
      </w:r>
    </w:p>
    <w:p w14:paraId="602005D6" w14:textId="77777777" w:rsidR="008E44D0" w:rsidRPr="00736C47" w:rsidRDefault="008E44D0" w:rsidP="008C615F">
      <w:pPr>
        <w:pStyle w:val="CMDOutputRed"/>
        <w:spacing w:line="360" w:lineRule="auto"/>
      </w:pPr>
      <w:r>
        <w:t xml:space="preserve">FastEthernet0/2 unassigned YES unset down down    </w:t>
      </w:r>
    </w:p>
    <w:p w14:paraId="478CBB62" w14:textId="77777777" w:rsidR="008E44D0" w:rsidRPr="00736C47" w:rsidRDefault="008E44D0" w:rsidP="008C615F">
      <w:pPr>
        <w:pStyle w:val="CMDOutputRed"/>
        <w:spacing w:line="360" w:lineRule="auto"/>
      </w:pPr>
      <w:r>
        <w:t xml:space="preserve">FastEthernet0/3 unassigned YES unset down down    </w:t>
      </w:r>
    </w:p>
    <w:p w14:paraId="7CFD73DE" w14:textId="77777777" w:rsidR="008E44D0" w:rsidRPr="00736C47" w:rsidRDefault="008E44D0" w:rsidP="008C615F">
      <w:pPr>
        <w:pStyle w:val="CMDOutputRed"/>
        <w:spacing w:line="360" w:lineRule="auto"/>
      </w:pPr>
      <w:r>
        <w:t xml:space="preserve">FastEthernet0/4 unassigned YES unset down down    </w:t>
      </w:r>
    </w:p>
    <w:p w14:paraId="2253009D" w14:textId="77777777" w:rsidR="008E44D0" w:rsidRPr="00736C47" w:rsidRDefault="008E44D0" w:rsidP="008C615F">
      <w:pPr>
        <w:pStyle w:val="CMDOutputRed"/>
        <w:spacing w:line="360" w:lineRule="auto"/>
      </w:pPr>
      <w:r>
        <w:t xml:space="preserve">FastEthernet0/5 unassigned YES unset down down    </w:t>
      </w:r>
    </w:p>
    <w:p w14:paraId="654B4F57" w14:textId="77777777" w:rsidR="008E44D0" w:rsidRPr="00736C47" w:rsidRDefault="008E44D0" w:rsidP="008C615F">
      <w:pPr>
        <w:pStyle w:val="CMDOutputRed"/>
        <w:spacing w:line="360" w:lineRule="auto"/>
      </w:pPr>
      <w:r>
        <w:t xml:space="preserve">FastEthernet0/6 unassigned YES unset up up      </w:t>
      </w:r>
    </w:p>
    <w:p w14:paraId="152FA150" w14:textId="77777777" w:rsidR="008E44D0" w:rsidRPr="00736C47" w:rsidRDefault="008E44D0" w:rsidP="008C615F">
      <w:pPr>
        <w:pStyle w:val="CMDOutputRed"/>
        <w:spacing w:line="360" w:lineRule="auto"/>
      </w:pPr>
      <w:r>
        <w:t xml:space="preserve">FastEthernet0/7 unassigned YES unset down down    </w:t>
      </w:r>
    </w:p>
    <w:p w14:paraId="5F4C3255" w14:textId="77777777" w:rsidR="008E44D0" w:rsidRPr="00736C47" w:rsidRDefault="008E44D0" w:rsidP="008C615F">
      <w:pPr>
        <w:pStyle w:val="CMDOutputRed"/>
        <w:spacing w:line="360" w:lineRule="auto"/>
      </w:pPr>
      <w:r>
        <w:t xml:space="preserve">FastEthernet0/8 unassigned YES unset down down    </w:t>
      </w:r>
    </w:p>
    <w:p w14:paraId="0933D088" w14:textId="77777777" w:rsidR="008E44D0" w:rsidRPr="00736C47" w:rsidRDefault="008E44D0" w:rsidP="008C615F">
      <w:pPr>
        <w:pStyle w:val="CMDOutputRed"/>
        <w:spacing w:line="360" w:lineRule="auto"/>
      </w:pPr>
      <w:r>
        <w:t xml:space="preserve">FastEthernet0/9 unassigned YES unset down down    </w:t>
      </w:r>
    </w:p>
    <w:p w14:paraId="23D3A93B" w14:textId="77777777" w:rsidR="008E44D0" w:rsidRPr="00736C47" w:rsidRDefault="008E44D0" w:rsidP="008C615F">
      <w:pPr>
        <w:pStyle w:val="CMDOutputRed"/>
        <w:spacing w:line="360" w:lineRule="auto"/>
      </w:pPr>
      <w:r>
        <w:t xml:space="preserve">FastEthernet0/10 unassigned YES unset down down    </w:t>
      </w:r>
    </w:p>
    <w:p w14:paraId="0A0FFC47" w14:textId="77777777" w:rsidR="008E44D0" w:rsidRPr="00736C47" w:rsidRDefault="008E44D0" w:rsidP="008C615F">
      <w:pPr>
        <w:pStyle w:val="CMDOutputRed"/>
        <w:spacing w:line="360" w:lineRule="auto"/>
      </w:pPr>
      <w:r>
        <w:t xml:space="preserve">FastEthernet0/11 unassigned YES unset down down    </w:t>
      </w:r>
    </w:p>
    <w:p w14:paraId="224DD9FB" w14:textId="77777777" w:rsidR="008E44D0" w:rsidRPr="00736C47" w:rsidRDefault="008E44D0" w:rsidP="008C615F">
      <w:pPr>
        <w:pStyle w:val="CMDOutputRed"/>
        <w:spacing w:line="360" w:lineRule="auto"/>
      </w:pPr>
      <w:r>
        <w:t xml:space="preserve">FastEthernet0/12 unassigned YES unset down down    </w:t>
      </w:r>
    </w:p>
    <w:p w14:paraId="1FB02FC7" w14:textId="77777777" w:rsidR="008E44D0" w:rsidRPr="00736C47" w:rsidRDefault="008E44D0" w:rsidP="008C615F">
      <w:pPr>
        <w:pStyle w:val="CMDOutputRed"/>
        <w:spacing w:line="360" w:lineRule="auto"/>
      </w:pPr>
      <w:r>
        <w:t xml:space="preserve">FastEthernet0/13 unassigned YES unset down down    </w:t>
      </w:r>
    </w:p>
    <w:p w14:paraId="4525A49B" w14:textId="77777777" w:rsidR="008E44D0" w:rsidRPr="00736C47" w:rsidRDefault="008E44D0" w:rsidP="008C615F">
      <w:pPr>
        <w:pStyle w:val="CMDOutputRed"/>
        <w:spacing w:line="360" w:lineRule="auto"/>
      </w:pPr>
      <w:r>
        <w:lastRenderedPageBreak/>
        <w:t xml:space="preserve">FastEthernet0/14 unassigned YES unset down down    </w:t>
      </w:r>
    </w:p>
    <w:p w14:paraId="5028BACE" w14:textId="77777777" w:rsidR="008E44D0" w:rsidRPr="00736C47" w:rsidRDefault="008E44D0" w:rsidP="008C615F">
      <w:pPr>
        <w:pStyle w:val="CMDOutputRed"/>
        <w:spacing w:line="360" w:lineRule="auto"/>
      </w:pPr>
      <w:r>
        <w:t xml:space="preserve">FastEthernet0/15 unassigned YES unset down down    </w:t>
      </w:r>
    </w:p>
    <w:p w14:paraId="45934B46" w14:textId="77777777" w:rsidR="008E44D0" w:rsidRPr="00736C47" w:rsidRDefault="008E44D0" w:rsidP="008C615F">
      <w:pPr>
        <w:pStyle w:val="CMDOutputRed"/>
        <w:spacing w:line="360" w:lineRule="auto"/>
      </w:pPr>
      <w:r>
        <w:t xml:space="preserve">FastEthernet0/16 unassigned YES unset down down    </w:t>
      </w:r>
    </w:p>
    <w:p w14:paraId="3EBB9F7C" w14:textId="77777777" w:rsidR="008E44D0" w:rsidRPr="00736C47" w:rsidRDefault="008E44D0" w:rsidP="008C615F">
      <w:pPr>
        <w:pStyle w:val="CMDOutputRed"/>
        <w:spacing w:line="360" w:lineRule="auto"/>
      </w:pPr>
      <w:r>
        <w:t xml:space="preserve">FastEthernet0/17 unassigned YES unset down down    </w:t>
      </w:r>
    </w:p>
    <w:p w14:paraId="3EE236D5" w14:textId="77777777" w:rsidR="008E44D0" w:rsidRPr="00736C47" w:rsidRDefault="008E44D0" w:rsidP="008C615F">
      <w:pPr>
        <w:pStyle w:val="CMDOutputRed"/>
        <w:spacing w:line="360" w:lineRule="auto"/>
      </w:pPr>
      <w:r>
        <w:t xml:space="preserve">FastEthernet0/18 unassigned YES unset down down    </w:t>
      </w:r>
    </w:p>
    <w:p w14:paraId="075E5A9B" w14:textId="77777777" w:rsidR="008E44D0" w:rsidRPr="00736C47" w:rsidRDefault="008E44D0" w:rsidP="008C615F">
      <w:pPr>
        <w:pStyle w:val="CMDOutputRed"/>
        <w:spacing w:line="360" w:lineRule="auto"/>
      </w:pPr>
      <w:r>
        <w:t xml:space="preserve">FastEthernet0/19 unassigned YES unset down down    </w:t>
      </w:r>
    </w:p>
    <w:p w14:paraId="49C69BE3" w14:textId="77777777" w:rsidR="008E44D0" w:rsidRPr="00736C47" w:rsidRDefault="008E44D0" w:rsidP="008C615F">
      <w:pPr>
        <w:pStyle w:val="CMDOutputRed"/>
        <w:spacing w:line="360" w:lineRule="auto"/>
      </w:pPr>
      <w:r>
        <w:t xml:space="preserve">FastEthernet0/20 unassigned YES unset down down    </w:t>
      </w:r>
    </w:p>
    <w:p w14:paraId="63573A6A" w14:textId="77777777" w:rsidR="008E44D0" w:rsidRPr="00736C47" w:rsidRDefault="008E44D0" w:rsidP="008C615F">
      <w:pPr>
        <w:pStyle w:val="CMDOutputRed"/>
        <w:spacing w:line="360" w:lineRule="auto"/>
      </w:pPr>
      <w:r>
        <w:t xml:space="preserve">FastEthernet0/21 unassigned YES unset down down    </w:t>
      </w:r>
    </w:p>
    <w:p w14:paraId="2468E461" w14:textId="77777777" w:rsidR="008E44D0" w:rsidRPr="00736C47" w:rsidRDefault="008E44D0" w:rsidP="008C615F">
      <w:pPr>
        <w:pStyle w:val="CMDOutputRed"/>
        <w:spacing w:line="360" w:lineRule="auto"/>
      </w:pPr>
      <w:r>
        <w:t xml:space="preserve">FastEthernet0/22 unassigned YES unset down down    </w:t>
      </w:r>
    </w:p>
    <w:p w14:paraId="670E17FB" w14:textId="77777777" w:rsidR="008E44D0" w:rsidRPr="00736C47" w:rsidRDefault="008E44D0" w:rsidP="008C615F">
      <w:pPr>
        <w:pStyle w:val="CMDOutputRed"/>
        <w:spacing w:line="360" w:lineRule="auto"/>
      </w:pPr>
      <w:r>
        <w:t xml:space="preserve">FastEthernet0/23 unassigned YES unset down down    </w:t>
      </w:r>
    </w:p>
    <w:p w14:paraId="22BAE19C" w14:textId="77777777" w:rsidR="008E44D0" w:rsidRPr="00736C47" w:rsidRDefault="008E44D0" w:rsidP="008C615F">
      <w:pPr>
        <w:pStyle w:val="CMDOutputRed"/>
        <w:spacing w:line="360" w:lineRule="auto"/>
      </w:pPr>
      <w:r>
        <w:t xml:space="preserve">FastEthernet0/24 unassigned YES unset down down    </w:t>
      </w:r>
    </w:p>
    <w:p w14:paraId="766DE6F3" w14:textId="77777777" w:rsidR="008E44D0" w:rsidRPr="00736C47" w:rsidRDefault="008E44D0" w:rsidP="008C615F">
      <w:pPr>
        <w:pStyle w:val="CMDOutputRed"/>
        <w:spacing w:line="360" w:lineRule="auto"/>
      </w:pPr>
      <w:r>
        <w:t xml:space="preserve">GigabitEthernet0/1 unassigned YES unset down down    </w:t>
      </w:r>
    </w:p>
    <w:p w14:paraId="7141EAD7" w14:textId="77777777" w:rsidR="008E44D0" w:rsidRPr="00736C47" w:rsidRDefault="008E44D0" w:rsidP="008C615F">
      <w:pPr>
        <w:pStyle w:val="CMDOutputRed"/>
        <w:spacing w:line="360" w:lineRule="auto"/>
      </w:pPr>
      <w:r>
        <w:t xml:space="preserve">GigabitEthernet0/2 unassigned YES unset down down    </w:t>
      </w:r>
    </w:p>
    <w:p w14:paraId="69BF851A" w14:textId="57E71741" w:rsidR="000A468C" w:rsidRDefault="000A468C" w:rsidP="008C615F">
      <w:pPr>
        <w:pStyle w:val="ConfigWindow"/>
        <w:spacing w:line="360" w:lineRule="auto"/>
      </w:pPr>
      <w:r>
        <w:t>Fermez la fenêtre de configuration.</w:t>
      </w:r>
    </w:p>
    <w:p w14:paraId="08DB2FF9" w14:textId="4D2D9BD1" w:rsidR="008E44D0" w:rsidRDefault="00A22883" w:rsidP="008C615F">
      <w:pPr>
        <w:pStyle w:val="SubStepAlpha"/>
        <w:spacing w:line="360" w:lineRule="auto"/>
      </w:pPr>
      <w:r>
        <w:t>Configurez le Commutateur S2.</w:t>
      </w:r>
    </w:p>
    <w:p w14:paraId="5BCC0C4B" w14:textId="77777777" w:rsidR="008E44D0" w:rsidRPr="00A06EBE" w:rsidRDefault="00D4596A" w:rsidP="008C615F">
      <w:pPr>
        <w:pStyle w:val="BodyTextL50"/>
        <w:spacing w:line="360" w:lineRule="auto"/>
        <w:rPr>
          <w:rStyle w:val="AnswerGray"/>
        </w:rPr>
      </w:pPr>
      <w:r>
        <w:rPr>
          <w:rStyle w:val="AnswerGray"/>
        </w:rPr>
        <w:t>Répétez les étapes précédentes pour le commutateur S2. Assurez-vous que le nom d'hôte est configuré comme S2.</w:t>
      </w:r>
    </w:p>
    <w:p w14:paraId="3E0072DC" w14:textId="77777777" w:rsidR="008E44D0" w:rsidRDefault="008E44D0" w:rsidP="008C615F">
      <w:pPr>
        <w:pStyle w:val="SubStepAlpha"/>
        <w:spacing w:line="360" w:lineRule="auto"/>
      </w:pPr>
      <w:r>
        <w:t>Notez le statut des interfaces suivantes.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2015"/>
        <w:gridCol w:w="1989"/>
        <w:gridCol w:w="1978"/>
        <w:gridCol w:w="1989"/>
        <w:gridCol w:w="1979"/>
      </w:tblGrid>
      <w:tr w:rsidR="008E44D0" w14:paraId="788FE4ED" w14:textId="77777777" w:rsidTr="00D4596A">
        <w:trPr>
          <w:cantSplit/>
          <w:tblHeader/>
          <w:jc w:val="center"/>
        </w:trPr>
        <w:tc>
          <w:tcPr>
            <w:tcW w:w="2015" w:type="dxa"/>
            <w:shd w:val="clear" w:color="auto" w:fill="DBE5F1"/>
            <w:vAlign w:val="bottom"/>
          </w:tcPr>
          <w:p w14:paraId="3243450E" w14:textId="77777777" w:rsidR="008E44D0" w:rsidRDefault="000455E5" w:rsidP="008C615F">
            <w:pPr>
              <w:pStyle w:val="TableHeading"/>
              <w:spacing w:line="360" w:lineRule="auto"/>
            </w:pPr>
            <w:r>
              <w:t>Interface</w:t>
            </w:r>
          </w:p>
        </w:tc>
        <w:tc>
          <w:tcPr>
            <w:tcW w:w="1989" w:type="dxa"/>
            <w:shd w:val="clear" w:color="auto" w:fill="DBE5F1"/>
            <w:vAlign w:val="bottom"/>
          </w:tcPr>
          <w:p w14:paraId="59BCE979" w14:textId="77777777" w:rsidR="008E44D0" w:rsidRDefault="000455E5" w:rsidP="008C615F">
            <w:pPr>
              <w:pStyle w:val="TableHeading"/>
              <w:spacing w:line="360" w:lineRule="auto"/>
            </w:pPr>
            <w:r>
              <w:t>S1 État</w:t>
            </w:r>
          </w:p>
        </w:tc>
        <w:tc>
          <w:tcPr>
            <w:tcW w:w="1978" w:type="dxa"/>
            <w:shd w:val="clear" w:color="auto" w:fill="DBE5F1"/>
            <w:vAlign w:val="bottom"/>
          </w:tcPr>
          <w:p w14:paraId="3F55BA6C" w14:textId="77777777" w:rsidR="008E44D0" w:rsidRDefault="000455E5" w:rsidP="008C615F">
            <w:pPr>
              <w:pStyle w:val="TableHeading"/>
              <w:spacing w:line="360" w:lineRule="auto"/>
            </w:pPr>
            <w:r>
              <w:t>Protocole</w:t>
            </w:r>
          </w:p>
        </w:tc>
        <w:tc>
          <w:tcPr>
            <w:tcW w:w="1989" w:type="dxa"/>
            <w:shd w:val="clear" w:color="auto" w:fill="DBE5F1"/>
            <w:vAlign w:val="bottom"/>
          </w:tcPr>
          <w:p w14:paraId="56DD978D" w14:textId="77777777" w:rsidR="008E44D0" w:rsidRDefault="000455E5" w:rsidP="008C615F">
            <w:pPr>
              <w:pStyle w:val="TableHeading"/>
              <w:spacing w:line="360" w:lineRule="auto"/>
            </w:pPr>
            <w:r>
              <w:t>S2 État</w:t>
            </w:r>
          </w:p>
        </w:tc>
        <w:tc>
          <w:tcPr>
            <w:tcW w:w="1979" w:type="dxa"/>
            <w:shd w:val="clear" w:color="auto" w:fill="DBE5F1"/>
            <w:vAlign w:val="bottom"/>
          </w:tcPr>
          <w:p w14:paraId="0E0BDFA8" w14:textId="77777777" w:rsidR="008E44D0" w:rsidRDefault="000455E5" w:rsidP="008C615F">
            <w:pPr>
              <w:pStyle w:val="TableHeading"/>
              <w:spacing w:line="360" w:lineRule="auto"/>
            </w:pPr>
            <w:r>
              <w:t>Protocole</w:t>
            </w:r>
          </w:p>
        </w:tc>
      </w:tr>
      <w:tr w:rsidR="008E44D0" w14:paraId="4E71DA1D" w14:textId="77777777" w:rsidTr="0063139D">
        <w:trPr>
          <w:cantSplit/>
          <w:jc w:val="center"/>
        </w:trPr>
        <w:tc>
          <w:tcPr>
            <w:tcW w:w="2015" w:type="dxa"/>
            <w:vAlign w:val="bottom"/>
          </w:tcPr>
          <w:p w14:paraId="434E6171" w14:textId="77777777" w:rsidR="008E44D0" w:rsidRDefault="008E44D0" w:rsidP="008C615F">
            <w:pPr>
              <w:pStyle w:val="TableText"/>
              <w:spacing w:line="360" w:lineRule="auto"/>
            </w:pPr>
            <w:r>
              <w:t>F0/1</w:t>
            </w:r>
          </w:p>
        </w:tc>
        <w:tc>
          <w:tcPr>
            <w:tcW w:w="1989" w:type="dxa"/>
            <w:vAlign w:val="bottom"/>
          </w:tcPr>
          <w:p w14:paraId="30FD03F1" w14:textId="77777777" w:rsidR="008E44D0" w:rsidRPr="00D15466" w:rsidRDefault="008E44D0" w:rsidP="008C615F">
            <w:pPr>
              <w:pStyle w:val="TableText"/>
              <w:spacing w:line="360" w:lineRule="auto"/>
              <w:rPr>
                <w:rStyle w:val="AnswerGray"/>
              </w:rPr>
            </w:pPr>
            <w:r>
              <w:rPr>
                <w:rStyle w:val="AnswerGray"/>
              </w:rPr>
              <w:t>Activé</w:t>
            </w:r>
          </w:p>
        </w:tc>
        <w:tc>
          <w:tcPr>
            <w:tcW w:w="1978" w:type="dxa"/>
            <w:vAlign w:val="bottom"/>
          </w:tcPr>
          <w:p w14:paraId="758D10DC" w14:textId="77777777" w:rsidR="008E44D0" w:rsidRPr="00D15466" w:rsidRDefault="008E44D0" w:rsidP="008C615F">
            <w:pPr>
              <w:pStyle w:val="TableText"/>
              <w:spacing w:line="360" w:lineRule="auto"/>
              <w:rPr>
                <w:rStyle w:val="AnswerGray"/>
              </w:rPr>
            </w:pPr>
            <w:r>
              <w:rPr>
                <w:rStyle w:val="AnswerGray"/>
              </w:rPr>
              <w:t>Activé</w:t>
            </w:r>
          </w:p>
        </w:tc>
        <w:tc>
          <w:tcPr>
            <w:tcW w:w="1989" w:type="dxa"/>
            <w:vAlign w:val="bottom"/>
          </w:tcPr>
          <w:p w14:paraId="3FCCBFBC" w14:textId="77777777" w:rsidR="008E44D0" w:rsidRPr="00D15466" w:rsidRDefault="008E44D0" w:rsidP="008C615F">
            <w:pPr>
              <w:pStyle w:val="TableText"/>
              <w:spacing w:line="360" w:lineRule="auto"/>
              <w:rPr>
                <w:rStyle w:val="AnswerGray"/>
              </w:rPr>
            </w:pPr>
            <w:r>
              <w:rPr>
                <w:rStyle w:val="AnswerGray"/>
              </w:rPr>
              <w:t>Activé</w:t>
            </w:r>
          </w:p>
        </w:tc>
        <w:tc>
          <w:tcPr>
            <w:tcW w:w="1979" w:type="dxa"/>
            <w:vAlign w:val="bottom"/>
          </w:tcPr>
          <w:p w14:paraId="2CE453DC" w14:textId="77777777" w:rsidR="008E44D0" w:rsidRPr="00D15466" w:rsidRDefault="008E44D0" w:rsidP="008C615F">
            <w:pPr>
              <w:pStyle w:val="TableText"/>
              <w:spacing w:line="360" w:lineRule="auto"/>
              <w:rPr>
                <w:rStyle w:val="AnswerGray"/>
              </w:rPr>
            </w:pPr>
            <w:r>
              <w:rPr>
                <w:rStyle w:val="AnswerGray"/>
              </w:rPr>
              <w:t>Activé</w:t>
            </w:r>
          </w:p>
        </w:tc>
      </w:tr>
      <w:tr w:rsidR="008E44D0" w14:paraId="54500D63" w14:textId="77777777" w:rsidTr="0063139D">
        <w:trPr>
          <w:cantSplit/>
          <w:jc w:val="center"/>
        </w:trPr>
        <w:tc>
          <w:tcPr>
            <w:tcW w:w="2015" w:type="dxa"/>
            <w:vAlign w:val="bottom"/>
          </w:tcPr>
          <w:p w14:paraId="00C97769" w14:textId="77777777" w:rsidR="008E44D0" w:rsidRDefault="008E44D0" w:rsidP="008C615F">
            <w:pPr>
              <w:pStyle w:val="TableText"/>
              <w:spacing w:line="360" w:lineRule="auto"/>
            </w:pPr>
            <w:r>
              <w:t>F0/6</w:t>
            </w:r>
          </w:p>
        </w:tc>
        <w:tc>
          <w:tcPr>
            <w:tcW w:w="1989" w:type="dxa"/>
            <w:vAlign w:val="bottom"/>
          </w:tcPr>
          <w:p w14:paraId="4BF6A7B3" w14:textId="77777777" w:rsidR="008E44D0" w:rsidRPr="00D15466" w:rsidRDefault="008E44D0" w:rsidP="008C615F">
            <w:pPr>
              <w:pStyle w:val="TableText"/>
              <w:spacing w:line="360" w:lineRule="auto"/>
              <w:rPr>
                <w:rStyle w:val="AnswerGray"/>
              </w:rPr>
            </w:pPr>
            <w:r>
              <w:rPr>
                <w:rStyle w:val="AnswerGray"/>
              </w:rPr>
              <w:t>Activé</w:t>
            </w:r>
          </w:p>
        </w:tc>
        <w:tc>
          <w:tcPr>
            <w:tcW w:w="1978" w:type="dxa"/>
            <w:vAlign w:val="bottom"/>
          </w:tcPr>
          <w:p w14:paraId="508C4C7A" w14:textId="77777777" w:rsidR="008E44D0" w:rsidRPr="00D15466" w:rsidRDefault="008E44D0" w:rsidP="008C615F">
            <w:pPr>
              <w:pStyle w:val="TableText"/>
              <w:spacing w:line="360" w:lineRule="auto"/>
              <w:rPr>
                <w:rStyle w:val="AnswerGray"/>
              </w:rPr>
            </w:pPr>
            <w:r>
              <w:rPr>
                <w:rStyle w:val="AnswerGray"/>
              </w:rPr>
              <w:t>Activé</w:t>
            </w:r>
          </w:p>
        </w:tc>
        <w:tc>
          <w:tcPr>
            <w:tcW w:w="1989" w:type="dxa"/>
            <w:vAlign w:val="bottom"/>
          </w:tcPr>
          <w:p w14:paraId="315ED071" w14:textId="77777777" w:rsidR="008E44D0" w:rsidRPr="00D15466" w:rsidRDefault="008E44D0" w:rsidP="008C615F">
            <w:pPr>
              <w:pStyle w:val="TableText"/>
              <w:spacing w:line="360" w:lineRule="auto"/>
              <w:rPr>
                <w:rStyle w:val="AnswerGray"/>
              </w:rPr>
            </w:pPr>
            <w:r>
              <w:rPr>
                <w:rStyle w:val="AnswerGray"/>
              </w:rPr>
              <w:t>Hors service</w:t>
            </w:r>
          </w:p>
        </w:tc>
        <w:tc>
          <w:tcPr>
            <w:tcW w:w="1979" w:type="dxa"/>
            <w:vAlign w:val="bottom"/>
          </w:tcPr>
          <w:p w14:paraId="1D6F5D03" w14:textId="77777777" w:rsidR="008E44D0" w:rsidRPr="00D15466" w:rsidRDefault="008E44D0" w:rsidP="008C615F">
            <w:pPr>
              <w:pStyle w:val="TableText"/>
              <w:spacing w:line="360" w:lineRule="auto"/>
              <w:rPr>
                <w:rStyle w:val="AnswerGray"/>
              </w:rPr>
            </w:pPr>
            <w:r>
              <w:rPr>
                <w:rStyle w:val="AnswerGray"/>
              </w:rPr>
              <w:t>Hors service</w:t>
            </w:r>
          </w:p>
        </w:tc>
      </w:tr>
      <w:tr w:rsidR="008E44D0" w14:paraId="36DEFAE1" w14:textId="77777777" w:rsidTr="0063139D">
        <w:trPr>
          <w:cantSplit/>
          <w:jc w:val="center"/>
        </w:trPr>
        <w:tc>
          <w:tcPr>
            <w:tcW w:w="2015" w:type="dxa"/>
            <w:vAlign w:val="bottom"/>
          </w:tcPr>
          <w:p w14:paraId="1E1E6BE1" w14:textId="77777777" w:rsidR="008E44D0" w:rsidRDefault="008E44D0" w:rsidP="008C615F">
            <w:pPr>
              <w:pStyle w:val="TableText"/>
              <w:spacing w:line="360" w:lineRule="auto"/>
            </w:pPr>
            <w:r>
              <w:t>F0/18</w:t>
            </w:r>
          </w:p>
        </w:tc>
        <w:tc>
          <w:tcPr>
            <w:tcW w:w="1989" w:type="dxa"/>
            <w:vAlign w:val="bottom"/>
          </w:tcPr>
          <w:p w14:paraId="101D5335" w14:textId="77777777" w:rsidR="008E44D0" w:rsidRPr="00D15466" w:rsidRDefault="008E44D0" w:rsidP="008C615F">
            <w:pPr>
              <w:pStyle w:val="TableText"/>
              <w:spacing w:line="360" w:lineRule="auto"/>
              <w:rPr>
                <w:rStyle w:val="AnswerGray"/>
              </w:rPr>
            </w:pPr>
            <w:r>
              <w:rPr>
                <w:rStyle w:val="AnswerGray"/>
              </w:rPr>
              <w:t>Hors service</w:t>
            </w:r>
          </w:p>
        </w:tc>
        <w:tc>
          <w:tcPr>
            <w:tcW w:w="1978" w:type="dxa"/>
            <w:vAlign w:val="bottom"/>
          </w:tcPr>
          <w:p w14:paraId="500DE222" w14:textId="77777777" w:rsidR="008E44D0" w:rsidRPr="00D15466" w:rsidRDefault="008E44D0" w:rsidP="008C615F">
            <w:pPr>
              <w:pStyle w:val="TableText"/>
              <w:spacing w:line="360" w:lineRule="auto"/>
              <w:rPr>
                <w:rStyle w:val="AnswerGray"/>
              </w:rPr>
            </w:pPr>
            <w:r>
              <w:rPr>
                <w:rStyle w:val="AnswerGray"/>
              </w:rPr>
              <w:t>Hors service</w:t>
            </w:r>
          </w:p>
        </w:tc>
        <w:tc>
          <w:tcPr>
            <w:tcW w:w="1989" w:type="dxa"/>
            <w:vAlign w:val="bottom"/>
          </w:tcPr>
          <w:p w14:paraId="3FA90FF0" w14:textId="77777777" w:rsidR="008E44D0" w:rsidRPr="00D15466" w:rsidRDefault="008E44D0" w:rsidP="008C615F">
            <w:pPr>
              <w:pStyle w:val="TableText"/>
              <w:spacing w:line="360" w:lineRule="auto"/>
              <w:rPr>
                <w:rStyle w:val="AnswerGray"/>
              </w:rPr>
            </w:pPr>
            <w:r>
              <w:rPr>
                <w:rStyle w:val="AnswerGray"/>
              </w:rPr>
              <w:t>Activé</w:t>
            </w:r>
          </w:p>
        </w:tc>
        <w:tc>
          <w:tcPr>
            <w:tcW w:w="1979" w:type="dxa"/>
            <w:vAlign w:val="bottom"/>
          </w:tcPr>
          <w:p w14:paraId="53D53F01" w14:textId="77777777" w:rsidR="008E44D0" w:rsidRPr="00D15466" w:rsidRDefault="008E44D0" w:rsidP="008C615F">
            <w:pPr>
              <w:pStyle w:val="TableText"/>
              <w:spacing w:line="360" w:lineRule="auto"/>
              <w:rPr>
                <w:rStyle w:val="AnswerGray"/>
              </w:rPr>
            </w:pPr>
            <w:r>
              <w:rPr>
                <w:rStyle w:val="AnswerGray"/>
              </w:rPr>
              <w:t>Activé</w:t>
            </w:r>
          </w:p>
        </w:tc>
      </w:tr>
      <w:tr w:rsidR="008E44D0" w14:paraId="07D2A923" w14:textId="77777777" w:rsidTr="0063139D">
        <w:trPr>
          <w:cantSplit/>
          <w:jc w:val="center"/>
        </w:trPr>
        <w:tc>
          <w:tcPr>
            <w:tcW w:w="2015" w:type="dxa"/>
            <w:vAlign w:val="bottom"/>
          </w:tcPr>
          <w:p w14:paraId="234B6AB3" w14:textId="77777777" w:rsidR="008E44D0" w:rsidRDefault="008E44D0" w:rsidP="008C615F">
            <w:pPr>
              <w:pStyle w:val="TableText"/>
              <w:spacing w:line="360" w:lineRule="auto"/>
            </w:pPr>
            <w:r>
              <w:t>VLAN 1</w:t>
            </w:r>
          </w:p>
        </w:tc>
        <w:tc>
          <w:tcPr>
            <w:tcW w:w="1989" w:type="dxa"/>
            <w:vAlign w:val="bottom"/>
          </w:tcPr>
          <w:p w14:paraId="1F490A27" w14:textId="77777777" w:rsidR="008E44D0" w:rsidRPr="00D15466" w:rsidRDefault="008E44D0" w:rsidP="008C615F">
            <w:pPr>
              <w:pStyle w:val="TableText"/>
              <w:spacing w:line="360" w:lineRule="auto"/>
              <w:rPr>
                <w:rStyle w:val="AnswerGray"/>
              </w:rPr>
            </w:pPr>
            <w:r>
              <w:rPr>
                <w:rStyle w:val="AnswerGray"/>
              </w:rPr>
              <w:t>Activé</w:t>
            </w:r>
          </w:p>
        </w:tc>
        <w:tc>
          <w:tcPr>
            <w:tcW w:w="1978" w:type="dxa"/>
            <w:vAlign w:val="bottom"/>
          </w:tcPr>
          <w:p w14:paraId="50174BB0" w14:textId="77777777" w:rsidR="008E44D0" w:rsidRPr="00D15466" w:rsidRDefault="008E44D0" w:rsidP="008C615F">
            <w:pPr>
              <w:pStyle w:val="TableText"/>
              <w:spacing w:line="360" w:lineRule="auto"/>
              <w:rPr>
                <w:rStyle w:val="AnswerGray"/>
              </w:rPr>
            </w:pPr>
            <w:r>
              <w:rPr>
                <w:rStyle w:val="AnswerGray"/>
              </w:rPr>
              <w:t>Activé</w:t>
            </w:r>
          </w:p>
        </w:tc>
        <w:tc>
          <w:tcPr>
            <w:tcW w:w="1989" w:type="dxa"/>
            <w:vAlign w:val="bottom"/>
          </w:tcPr>
          <w:p w14:paraId="28BF90C1" w14:textId="77777777" w:rsidR="008E44D0" w:rsidRPr="00D15466" w:rsidRDefault="008E44D0" w:rsidP="008C615F">
            <w:pPr>
              <w:pStyle w:val="TableText"/>
              <w:spacing w:line="360" w:lineRule="auto"/>
              <w:rPr>
                <w:rStyle w:val="AnswerGray"/>
              </w:rPr>
            </w:pPr>
            <w:r>
              <w:rPr>
                <w:rStyle w:val="AnswerGray"/>
              </w:rPr>
              <w:t>Activé</w:t>
            </w:r>
          </w:p>
        </w:tc>
        <w:tc>
          <w:tcPr>
            <w:tcW w:w="1979" w:type="dxa"/>
            <w:vAlign w:val="bottom"/>
          </w:tcPr>
          <w:p w14:paraId="58211294" w14:textId="77777777" w:rsidR="008E44D0" w:rsidRPr="00D15466" w:rsidRDefault="008E44D0" w:rsidP="008C615F">
            <w:pPr>
              <w:pStyle w:val="TableText"/>
              <w:spacing w:line="360" w:lineRule="auto"/>
              <w:rPr>
                <w:rStyle w:val="AnswerGray"/>
              </w:rPr>
            </w:pPr>
            <w:r>
              <w:rPr>
                <w:rStyle w:val="AnswerGray"/>
              </w:rPr>
              <w:t>Activé</w:t>
            </w:r>
          </w:p>
        </w:tc>
      </w:tr>
    </w:tbl>
    <w:p w14:paraId="4CBAD1F8" w14:textId="5C337533" w:rsidR="00811797" w:rsidRDefault="001A3AB5" w:rsidP="008C615F">
      <w:pPr>
        <w:pStyle w:val="SubStepAlpha"/>
        <w:spacing w:line="360" w:lineRule="auto"/>
      </w:pPr>
      <w:r>
        <w:t xml:space="preserve">À partir d'un PC, ping S1 et S2. En principe, cette requête ping doit aboutir. </w:t>
      </w:r>
    </w:p>
    <w:p w14:paraId="3D2402AA" w14:textId="534369C5" w:rsidR="001A3AB5" w:rsidRDefault="001A3AB5" w:rsidP="008C615F">
      <w:pPr>
        <w:pStyle w:val="SubStepAlpha"/>
        <w:spacing w:line="360" w:lineRule="auto"/>
      </w:pPr>
      <w:r>
        <w:t>À partir d'un commutateur, envoyez une requête ping à PC-A et PC-B. Les requêtes pings devraient aboutir.</w:t>
      </w:r>
    </w:p>
    <w:p w14:paraId="37AF505F" w14:textId="30FBF38A" w:rsidR="008F1BD7" w:rsidRPr="00342AC4" w:rsidRDefault="008F1BD7" w:rsidP="008C615F">
      <w:pPr>
        <w:pStyle w:val="Heading1"/>
        <w:spacing w:line="360" w:lineRule="auto"/>
      </w:pPr>
      <w:r>
        <w:t>Question de réflexion</w:t>
      </w:r>
    </w:p>
    <w:p w14:paraId="51668B4C" w14:textId="68E31FD4" w:rsidR="008E44D0" w:rsidRDefault="00153308" w:rsidP="00A32167">
      <w:pPr>
        <w:pStyle w:val="BodyTextL25"/>
        <w:spacing w:line="360" w:lineRule="auto"/>
      </w:pPr>
      <w:r>
        <w:t>Pourquoi certains ports FastEthernet sur les commutateurs sont-ils activés tandis que d'autres sont hors service?</w:t>
      </w:r>
      <w:bookmarkStart w:id="3" w:name="_GoBack"/>
      <w:bookmarkEnd w:id="3"/>
    </w:p>
    <w:p w14:paraId="65FAB51A" w14:textId="77777777" w:rsidR="008E44D0" w:rsidRPr="002C1741" w:rsidRDefault="008E44D0" w:rsidP="008C615F">
      <w:pPr>
        <w:pStyle w:val="BodyTextL25"/>
        <w:spacing w:line="360" w:lineRule="auto"/>
        <w:rPr>
          <w:rStyle w:val="AnswerGray"/>
        </w:rPr>
      </w:pPr>
      <w:r>
        <w:rPr>
          <w:rStyle w:val="AnswerGray"/>
        </w:rPr>
        <w:t>Les ports FastEthernet sont activés lorsque des câbles sont connectés aux ports, sauf s'ils ont été désactivés manuellement par les administrateurs. Dans le cas contraire, les ports sont hors service.</w:t>
      </w:r>
    </w:p>
    <w:p w14:paraId="5E02A61F" w14:textId="77777777" w:rsidR="008E44D0" w:rsidRDefault="008E44D0" w:rsidP="008C615F">
      <w:pPr>
        <w:pStyle w:val="BodyTextL25"/>
        <w:spacing w:line="360" w:lineRule="auto"/>
      </w:pPr>
      <w:r>
        <w:lastRenderedPageBreak/>
        <w:t>Qu'est-ce qui pourrait empêcher l'envoi d'une requête ping entre des ordinateurs?</w:t>
      </w:r>
    </w:p>
    <w:p w14:paraId="26ABE0E2" w14:textId="77777777" w:rsidR="008E44D0" w:rsidRDefault="000455E5" w:rsidP="008C615F">
      <w:pPr>
        <w:pStyle w:val="AnswerLineL25"/>
        <w:spacing w:line="360" w:lineRule="auto"/>
      </w:pPr>
      <w:r>
        <w:t>Saisissez vos réponses ici</w:t>
      </w:r>
    </w:p>
    <w:p w14:paraId="2ADF0DFA" w14:textId="4FE0967F" w:rsidR="008E44D0" w:rsidRDefault="008E44D0" w:rsidP="008C615F">
      <w:pPr>
        <w:pStyle w:val="BodyTextL25"/>
        <w:spacing w:line="360" w:lineRule="auto"/>
        <w:rPr>
          <w:rStyle w:val="AnswerGray"/>
        </w:rPr>
      </w:pPr>
      <w:r>
        <w:rPr>
          <w:rStyle w:val="AnswerGray"/>
        </w:rPr>
        <w:t>Adresse IP incorrecte, média déconnecté, commutateur hors tension ou ports désactivés sur le plan administratif, pare-feu.</w:t>
      </w:r>
    </w:p>
    <w:p w14:paraId="1418D600" w14:textId="77777777" w:rsidR="000A468C" w:rsidRPr="001F62A5" w:rsidRDefault="000A468C" w:rsidP="008C615F">
      <w:pPr>
        <w:pStyle w:val="ConfigWindow"/>
        <w:spacing w:line="360" w:lineRule="auto"/>
      </w:pPr>
      <w:r>
        <w:t>Fin du document</w:t>
      </w:r>
    </w:p>
    <w:p w14:paraId="4A27FB6C" w14:textId="77777777" w:rsidR="008E44D0" w:rsidRPr="00D37A46" w:rsidRDefault="008E44D0" w:rsidP="008C615F">
      <w:pPr>
        <w:pStyle w:val="Heading1"/>
        <w:spacing w:line="360" w:lineRule="auto"/>
        <w:rPr>
          <w:rStyle w:val="LabSectionGray"/>
        </w:rPr>
      </w:pPr>
      <w:r>
        <w:rPr>
          <w:rStyle w:val="LabSectionGray"/>
        </w:rPr>
        <w:t>Configurations des périphériques</w:t>
      </w:r>
    </w:p>
    <w:p w14:paraId="7AE542A3" w14:textId="77777777" w:rsidR="008E44D0" w:rsidRPr="00D37A46" w:rsidRDefault="008E44D0" w:rsidP="008C615F">
      <w:pPr>
        <w:pStyle w:val="Heading1"/>
        <w:spacing w:line="360" w:lineRule="auto"/>
        <w:rPr>
          <w:rStyle w:val="LabSectionGray"/>
        </w:rPr>
      </w:pPr>
      <w:r>
        <w:rPr>
          <w:rStyle w:val="LabSectionGray"/>
        </w:rPr>
        <w:t>Commutateur S1 (version intégrale)</w:t>
      </w:r>
    </w:p>
    <w:p w14:paraId="483A5057" w14:textId="77777777" w:rsidR="008E44D0" w:rsidRPr="00AE7942" w:rsidRDefault="008E44D0" w:rsidP="008C615F">
      <w:pPr>
        <w:pStyle w:val="DevConfigs"/>
        <w:spacing w:line="360" w:lineRule="auto"/>
        <w:rPr>
          <w:rStyle w:val="DevConfigGray"/>
        </w:rPr>
      </w:pPr>
      <w:r>
        <w:rPr>
          <w:rStyle w:val="DevConfigGray"/>
        </w:rPr>
        <w:t>S1#sh run</w:t>
      </w:r>
    </w:p>
    <w:p w14:paraId="0028ED74" w14:textId="77777777" w:rsidR="008E44D0" w:rsidRPr="00AE7942" w:rsidRDefault="008E44D0" w:rsidP="008C615F">
      <w:pPr>
        <w:pStyle w:val="DevConfigs"/>
        <w:spacing w:line="360" w:lineRule="auto"/>
        <w:rPr>
          <w:rStyle w:val="DevConfigGray"/>
        </w:rPr>
      </w:pPr>
      <w:r>
        <w:rPr>
          <w:rStyle w:val="DevConfigGray"/>
        </w:rPr>
        <w:t>Building configuration...</w:t>
      </w:r>
    </w:p>
    <w:p w14:paraId="3D2A386F" w14:textId="77777777" w:rsidR="008E44D0" w:rsidRPr="00AE7942" w:rsidRDefault="008E44D0" w:rsidP="008C615F">
      <w:pPr>
        <w:pStyle w:val="DevConfigs"/>
        <w:spacing w:line="360" w:lineRule="auto"/>
        <w:rPr>
          <w:rStyle w:val="DevConfigGray"/>
        </w:rPr>
      </w:pPr>
      <w:r>
        <w:rPr>
          <w:rStyle w:val="DevConfigGray"/>
        </w:rPr>
        <w:t>Current configuration : 1514 bytes</w:t>
      </w:r>
    </w:p>
    <w:p w14:paraId="17C3C422" w14:textId="58DFCBFB" w:rsidR="008E44D0" w:rsidRPr="00AE7942" w:rsidRDefault="008E44D0" w:rsidP="008C615F">
      <w:pPr>
        <w:pStyle w:val="DevConfigs"/>
        <w:spacing w:line="360" w:lineRule="auto"/>
        <w:rPr>
          <w:rStyle w:val="DevConfigGray"/>
        </w:rPr>
      </w:pPr>
    </w:p>
    <w:p w14:paraId="4C480AFE" w14:textId="77777777" w:rsidR="008E44D0" w:rsidRPr="00AE7942" w:rsidRDefault="008E44D0" w:rsidP="008C615F">
      <w:pPr>
        <w:pStyle w:val="DevConfigs"/>
        <w:spacing w:line="360" w:lineRule="auto"/>
        <w:rPr>
          <w:rStyle w:val="DevConfigGray"/>
        </w:rPr>
      </w:pPr>
      <w:r>
        <w:rPr>
          <w:rStyle w:val="DevConfigGray"/>
        </w:rPr>
        <w:t>version 15.0</w:t>
      </w:r>
    </w:p>
    <w:p w14:paraId="02DA866C" w14:textId="77777777" w:rsidR="008E44D0" w:rsidRPr="00AE7942" w:rsidRDefault="008E44D0" w:rsidP="008C615F">
      <w:pPr>
        <w:pStyle w:val="DevConfigs"/>
        <w:spacing w:line="360" w:lineRule="auto"/>
        <w:rPr>
          <w:rStyle w:val="DevConfigGray"/>
        </w:rPr>
      </w:pPr>
      <w:r>
        <w:rPr>
          <w:rStyle w:val="DevConfigGray"/>
        </w:rPr>
        <w:t>no service pad</w:t>
      </w:r>
    </w:p>
    <w:p w14:paraId="1463900A" w14:textId="77777777" w:rsidR="008E44D0" w:rsidRPr="00AE7942" w:rsidRDefault="008E44D0" w:rsidP="008C615F">
      <w:pPr>
        <w:pStyle w:val="DevConfigs"/>
        <w:spacing w:line="360" w:lineRule="auto"/>
        <w:rPr>
          <w:rStyle w:val="DevConfigGray"/>
        </w:rPr>
      </w:pPr>
      <w:r>
        <w:rPr>
          <w:rStyle w:val="DevConfigGray"/>
        </w:rPr>
        <w:t>service timestamps debug datetime msec</w:t>
      </w:r>
    </w:p>
    <w:p w14:paraId="4A9988F4" w14:textId="77777777" w:rsidR="008E44D0" w:rsidRPr="00AE7942" w:rsidRDefault="008E44D0" w:rsidP="008C615F">
      <w:pPr>
        <w:pStyle w:val="DevConfigs"/>
        <w:spacing w:line="360" w:lineRule="auto"/>
        <w:rPr>
          <w:rStyle w:val="DevConfigGray"/>
        </w:rPr>
      </w:pPr>
      <w:r>
        <w:rPr>
          <w:rStyle w:val="DevConfigGray"/>
        </w:rPr>
        <w:t>service timestamps log datetime msec</w:t>
      </w:r>
    </w:p>
    <w:p w14:paraId="7F27E7C1" w14:textId="77777777" w:rsidR="008E44D0" w:rsidRPr="00AE7942" w:rsidRDefault="008E44D0" w:rsidP="008C615F">
      <w:pPr>
        <w:pStyle w:val="DevConfigs"/>
        <w:spacing w:line="360" w:lineRule="auto"/>
        <w:rPr>
          <w:rStyle w:val="DevConfigGray"/>
        </w:rPr>
      </w:pPr>
      <w:r>
        <w:rPr>
          <w:rStyle w:val="DevConfigGray"/>
        </w:rPr>
        <w:t>no service password-encryption</w:t>
      </w:r>
    </w:p>
    <w:p w14:paraId="38F2E5A1" w14:textId="77777777" w:rsidR="008E44D0" w:rsidRPr="00AE7942" w:rsidRDefault="008E44D0" w:rsidP="008C615F">
      <w:pPr>
        <w:pStyle w:val="DevConfigs"/>
        <w:spacing w:line="360" w:lineRule="auto"/>
        <w:rPr>
          <w:rStyle w:val="DevConfigGray"/>
        </w:rPr>
      </w:pPr>
      <w:r>
        <w:rPr>
          <w:rStyle w:val="DevConfigGray"/>
        </w:rPr>
        <w:t>!</w:t>
      </w:r>
    </w:p>
    <w:p w14:paraId="5960178C" w14:textId="77777777" w:rsidR="008E44D0" w:rsidRPr="00AE7942" w:rsidRDefault="008E44D0" w:rsidP="008C615F">
      <w:pPr>
        <w:pStyle w:val="DevConfigs"/>
        <w:spacing w:line="360" w:lineRule="auto"/>
        <w:rPr>
          <w:rStyle w:val="DevConfigGray"/>
        </w:rPr>
      </w:pPr>
      <w:r>
        <w:rPr>
          <w:rStyle w:val="DevConfigGray"/>
        </w:rPr>
        <w:t>hostname S1</w:t>
      </w:r>
    </w:p>
    <w:p w14:paraId="56742954" w14:textId="74CF6378" w:rsidR="008E44D0" w:rsidRPr="00AE7942" w:rsidRDefault="008E44D0" w:rsidP="008C615F">
      <w:pPr>
        <w:pStyle w:val="DevConfigs"/>
        <w:spacing w:line="360" w:lineRule="auto"/>
        <w:rPr>
          <w:rStyle w:val="DevConfigGray"/>
        </w:rPr>
      </w:pPr>
    </w:p>
    <w:p w14:paraId="416262B1" w14:textId="77777777" w:rsidR="008E44D0" w:rsidRPr="00AE7942" w:rsidRDefault="008E44D0" w:rsidP="008C615F">
      <w:pPr>
        <w:pStyle w:val="DevConfigs"/>
        <w:spacing w:line="360" w:lineRule="auto"/>
        <w:rPr>
          <w:rStyle w:val="DevConfigGray"/>
        </w:rPr>
      </w:pPr>
      <w:r>
        <w:rPr>
          <w:rStyle w:val="DevConfigGray"/>
        </w:rPr>
        <w:t>boot-start-marker</w:t>
      </w:r>
    </w:p>
    <w:p w14:paraId="7670FEB5" w14:textId="77777777" w:rsidR="008E44D0" w:rsidRPr="00AE7942" w:rsidRDefault="008E44D0" w:rsidP="008C615F">
      <w:pPr>
        <w:pStyle w:val="DevConfigs"/>
        <w:spacing w:line="360" w:lineRule="auto"/>
        <w:rPr>
          <w:rStyle w:val="DevConfigGray"/>
        </w:rPr>
      </w:pPr>
      <w:r>
        <w:rPr>
          <w:rStyle w:val="DevConfigGray"/>
        </w:rPr>
        <w:t>boot-end-marker</w:t>
      </w:r>
    </w:p>
    <w:p w14:paraId="67E860DC" w14:textId="77777777" w:rsidR="008E44D0" w:rsidRPr="005679CE" w:rsidRDefault="008E44D0" w:rsidP="008C615F">
      <w:pPr>
        <w:pStyle w:val="DevConfigs"/>
        <w:spacing w:line="360" w:lineRule="auto"/>
        <w:rPr>
          <w:rStyle w:val="DevConfigGray"/>
        </w:rPr>
      </w:pPr>
      <w:r>
        <w:rPr>
          <w:rStyle w:val="DevConfigGray"/>
        </w:rPr>
        <w:t>!</w:t>
      </w:r>
    </w:p>
    <w:p w14:paraId="58D8C28B" w14:textId="77777777" w:rsidR="00D87626" w:rsidRPr="00A4235F" w:rsidRDefault="00A06EBE" w:rsidP="008C615F">
      <w:pPr>
        <w:pStyle w:val="DevConfigs"/>
        <w:spacing w:line="360" w:lineRule="auto"/>
        <w:rPr>
          <w:rStyle w:val="DevConfigGray"/>
        </w:rPr>
      </w:pPr>
      <w:r>
        <w:rPr>
          <w:rStyle w:val="DevConfigGray"/>
        </w:rPr>
        <w:t>enable secret 4 06YFDUHH61wAE/kLkDq9BGho1QM5EnRtoyr8cHAUg.2</w:t>
      </w:r>
    </w:p>
    <w:p w14:paraId="0EAC3A8C" w14:textId="77777777" w:rsidR="008E44D0" w:rsidRPr="005679CE" w:rsidRDefault="008E44D0" w:rsidP="008C615F">
      <w:pPr>
        <w:pStyle w:val="DevConfigs"/>
        <w:spacing w:line="360" w:lineRule="auto"/>
        <w:rPr>
          <w:rStyle w:val="DevConfigGray"/>
        </w:rPr>
      </w:pPr>
      <w:r>
        <w:rPr>
          <w:rStyle w:val="DevConfigGray"/>
        </w:rPr>
        <w:t>!</w:t>
      </w:r>
    </w:p>
    <w:p w14:paraId="004EBD7E" w14:textId="77777777" w:rsidR="008E44D0" w:rsidRPr="00AE7942" w:rsidRDefault="008E44D0" w:rsidP="008C615F">
      <w:pPr>
        <w:pStyle w:val="DevConfigs"/>
        <w:spacing w:line="360" w:lineRule="auto"/>
        <w:rPr>
          <w:rStyle w:val="DevConfigGray"/>
        </w:rPr>
      </w:pPr>
      <w:r>
        <w:rPr>
          <w:rStyle w:val="DevConfigGray"/>
        </w:rPr>
        <w:t>no aaa new-model</w:t>
      </w:r>
    </w:p>
    <w:p w14:paraId="67C839D4" w14:textId="77777777" w:rsidR="008E44D0" w:rsidRPr="00AE7942" w:rsidRDefault="008E44D0" w:rsidP="008C615F">
      <w:pPr>
        <w:pStyle w:val="DevConfigs"/>
        <w:spacing w:line="360" w:lineRule="auto"/>
        <w:rPr>
          <w:rStyle w:val="DevConfigGray"/>
        </w:rPr>
      </w:pPr>
      <w:r>
        <w:rPr>
          <w:rStyle w:val="DevConfigGray"/>
        </w:rPr>
        <w:t>system mtu routing 1500</w:t>
      </w:r>
    </w:p>
    <w:p w14:paraId="075F568F" w14:textId="77777777" w:rsidR="008E44D0" w:rsidRPr="00AE7942" w:rsidRDefault="008E44D0" w:rsidP="008C615F">
      <w:pPr>
        <w:pStyle w:val="DevConfigs"/>
        <w:spacing w:line="360" w:lineRule="auto"/>
        <w:rPr>
          <w:rStyle w:val="DevConfigGray"/>
        </w:rPr>
      </w:pPr>
      <w:r>
        <w:rPr>
          <w:rStyle w:val="DevConfigGray"/>
        </w:rPr>
        <w:t>!</w:t>
      </w:r>
    </w:p>
    <w:p w14:paraId="6F8853F5" w14:textId="77777777" w:rsidR="008E44D0" w:rsidRPr="00AE7942" w:rsidRDefault="008E44D0" w:rsidP="008C615F">
      <w:pPr>
        <w:pStyle w:val="DevConfigs"/>
        <w:spacing w:line="360" w:lineRule="auto"/>
        <w:rPr>
          <w:rStyle w:val="DevConfigGray"/>
        </w:rPr>
      </w:pPr>
      <w:r>
        <w:rPr>
          <w:rStyle w:val="DevConfigGray"/>
        </w:rPr>
        <w:t>no ip domain-lookup</w:t>
      </w:r>
    </w:p>
    <w:p w14:paraId="5C09DE0E" w14:textId="77777777" w:rsidR="008E44D0" w:rsidRPr="00AE7942" w:rsidRDefault="008E44D0" w:rsidP="008C615F">
      <w:pPr>
        <w:pStyle w:val="DevConfigs"/>
        <w:spacing w:line="360" w:lineRule="auto"/>
        <w:rPr>
          <w:rStyle w:val="DevConfigGray"/>
        </w:rPr>
      </w:pPr>
      <w:r>
        <w:rPr>
          <w:rStyle w:val="DevConfigGray"/>
        </w:rPr>
        <w:t>!</w:t>
      </w:r>
    </w:p>
    <w:p w14:paraId="0198A943" w14:textId="77777777" w:rsidR="008E44D0" w:rsidRPr="00AE7942" w:rsidRDefault="008E44D0" w:rsidP="008C615F">
      <w:pPr>
        <w:pStyle w:val="DevConfigs"/>
        <w:spacing w:line="360" w:lineRule="auto"/>
        <w:rPr>
          <w:rStyle w:val="DevConfigGray"/>
        </w:rPr>
      </w:pPr>
      <w:r>
        <w:rPr>
          <w:rStyle w:val="DevConfigGray"/>
        </w:rPr>
        <w:t>spanning-tree mode pvst</w:t>
      </w:r>
    </w:p>
    <w:p w14:paraId="58A23193" w14:textId="77777777" w:rsidR="008E44D0" w:rsidRPr="00AE7942" w:rsidRDefault="008E44D0" w:rsidP="008C615F">
      <w:pPr>
        <w:pStyle w:val="DevConfigs"/>
        <w:spacing w:line="360" w:lineRule="auto"/>
        <w:rPr>
          <w:rStyle w:val="DevConfigGray"/>
        </w:rPr>
      </w:pPr>
      <w:r>
        <w:rPr>
          <w:rStyle w:val="DevConfigGray"/>
        </w:rPr>
        <w:t>spanning-tree extend system-id</w:t>
      </w:r>
    </w:p>
    <w:p w14:paraId="6154C41F" w14:textId="77777777" w:rsidR="008E44D0" w:rsidRPr="00AE7942" w:rsidRDefault="008E44D0" w:rsidP="008C615F">
      <w:pPr>
        <w:pStyle w:val="DevConfigs"/>
        <w:spacing w:line="360" w:lineRule="auto"/>
        <w:rPr>
          <w:rStyle w:val="DevConfigGray"/>
        </w:rPr>
      </w:pPr>
      <w:r>
        <w:rPr>
          <w:rStyle w:val="DevConfigGray"/>
        </w:rPr>
        <w:t>!</w:t>
      </w:r>
    </w:p>
    <w:p w14:paraId="0BF4B7E6" w14:textId="77777777" w:rsidR="008E44D0" w:rsidRPr="00AE7942" w:rsidRDefault="008E44D0" w:rsidP="008C615F">
      <w:pPr>
        <w:pStyle w:val="DevConfigs"/>
        <w:spacing w:line="360" w:lineRule="auto"/>
        <w:rPr>
          <w:rStyle w:val="DevConfigGray"/>
        </w:rPr>
      </w:pPr>
      <w:r>
        <w:rPr>
          <w:rStyle w:val="DevConfigGray"/>
        </w:rPr>
        <w:t>vlan internal allocation policy ascending</w:t>
      </w:r>
    </w:p>
    <w:p w14:paraId="463FB5D7" w14:textId="77777777" w:rsidR="008E44D0" w:rsidRPr="00AE7942" w:rsidRDefault="008E44D0" w:rsidP="008C615F">
      <w:pPr>
        <w:pStyle w:val="DevConfigs"/>
        <w:spacing w:line="360" w:lineRule="auto"/>
        <w:rPr>
          <w:rStyle w:val="DevConfigGray"/>
        </w:rPr>
      </w:pPr>
      <w:r>
        <w:rPr>
          <w:rStyle w:val="DevConfigGray"/>
        </w:rPr>
        <w:t>!</w:t>
      </w:r>
    </w:p>
    <w:p w14:paraId="152FD74B" w14:textId="77777777" w:rsidR="008E44D0" w:rsidRPr="00AE7942" w:rsidRDefault="008E44D0" w:rsidP="008C615F">
      <w:pPr>
        <w:pStyle w:val="DevConfigs"/>
        <w:spacing w:line="360" w:lineRule="auto"/>
        <w:rPr>
          <w:rStyle w:val="DevConfigGray"/>
        </w:rPr>
      </w:pPr>
      <w:r>
        <w:rPr>
          <w:rStyle w:val="DevConfigGray"/>
        </w:rPr>
        <w:t>interface FastEthernet0/1</w:t>
      </w:r>
    </w:p>
    <w:p w14:paraId="67631815" w14:textId="77777777" w:rsidR="008E44D0" w:rsidRPr="00AE7942" w:rsidRDefault="008E44D0" w:rsidP="008C615F">
      <w:pPr>
        <w:pStyle w:val="DevConfigs"/>
        <w:spacing w:line="360" w:lineRule="auto"/>
        <w:rPr>
          <w:rStyle w:val="DevConfigGray"/>
        </w:rPr>
      </w:pPr>
      <w:r>
        <w:rPr>
          <w:rStyle w:val="DevConfigGray"/>
        </w:rPr>
        <w:t>!</w:t>
      </w:r>
    </w:p>
    <w:p w14:paraId="5F9FD48A" w14:textId="77777777" w:rsidR="008E44D0" w:rsidRPr="00AE7942" w:rsidRDefault="008E44D0" w:rsidP="008C615F">
      <w:pPr>
        <w:pStyle w:val="DevConfigs"/>
        <w:spacing w:line="360" w:lineRule="auto"/>
        <w:rPr>
          <w:rStyle w:val="DevConfigGray"/>
        </w:rPr>
      </w:pPr>
      <w:r>
        <w:rPr>
          <w:rStyle w:val="DevConfigGray"/>
        </w:rPr>
        <w:lastRenderedPageBreak/>
        <w:t>interface FastEthernet0/2</w:t>
      </w:r>
    </w:p>
    <w:p w14:paraId="11A99617" w14:textId="77777777" w:rsidR="008E44D0" w:rsidRPr="00AE7942" w:rsidRDefault="008E44D0" w:rsidP="008C615F">
      <w:pPr>
        <w:pStyle w:val="DevConfigs"/>
        <w:spacing w:line="360" w:lineRule="auto"/>
        <w:rPr>
          <w:rStyle w:val="DevConfigGray"/>
        </w:rPr>
      </w:pPr>
      <w:r>
        <w:rPr>
          <w:rStyle w:val="DevConfigGray"/>
        </w:rPr>
        <w:t>!</w:t>
      </w:r>
    </w:p>
    <w:p w14:paraId="31EFAFAC" w14:textId="77777777" w:rsidR="008E44D0" w:rsidRPr="00AE7942" w:rsidRDefault="008E44D0" w:rsidP="008C615F">
      <w:pPr>
        <w:pStyle w:val="DevConfigs"/>
        <w:spacing w:line="360" w:lineRule="auto"/>
        <w:rPr>
          <w:rStyle w:val="DevConfigGray"/>
        </w:rPr>
      </w:pPr>
      <w:r>
        <w:rPr>
          <w:rStyle w:val="DevConfigGray"/>
        </w:rPr>
        <w:t>interface FastEthernet0/3</w:t>
      </w:r>
    </w:p>
    <w:p w14:paraId="53331F9E" w14:textId="77777777" w:rsidR="008E44D0" w:rsidRPr="00AE7942" w:rsidRDefault="008E44D0" w:rsidP="008C615F">
      <w:pPr>
        <w:pStyle w:val="DevConfigs"/>
        <w:spacing w:line="360" w:lineRule="auto"/>
        <w:rPr>
          <w:rStyle w:val="DevConfigGray"/>
        </w:rPr>
      </w:pPr>
      <w:r>
        <w:rPr>
          <w:rStyle w:val="DevConfigGray"/>
        </w:rPr>
        <w:t>!</w:t>
      </w:r>
    </w:p>
    <w:p w14:paraId="6B50CAD6" w14:textId="77777777" w:rsidR="008E44D0" w:rsidRPr="00AE7942" w:rsidRDefault="008E44D0" w:rsidP="008C615F">
      <w:pPr>
        <w:pStyle w:val="DevConfigs"/>
        <w:spacing w:line="360" w:lineRule="auto"/>
        <w:rPr>
          <w:rStyle w:val="DevConfigGray"/>
        </w:rPr>
      </w:pPr>
      <w:r>
        <w:rPr>
          <w:rStyle w:val="DevConfigGray"/>
        </w:rPr>
        <w:t>interface FastEthernet0/4</w:t>
      </w:r>
    </w:p>
    <w:p w14:paraId="158256CD" w14:textId="77777777" w:rsidR="008E44D0" w:rsidRPr="00AE7942" w:rsidRDefault="008E44D0" w:rsidP="008C615F">
      <w:pPr>
        <w:pStyle w:val="DevConfigs"/>
        <w:spacing w:line="360" w:lineRule="auto"/>
        <w:rPr>
          <w:rStyle w:val="DevConfigGray"/>
        </w:rPr>
      </w:pPr>
      <w:r>
        <w:rPr>
          <w:rStyle w:val="DevConfigGray"/>
        </w:rPr>
        <w:t>!</w:t>
      </w:r>
    </w:p>
    <w:p w14:paraId="4448AF0B" w14:textId="77777777" w:rsidR="008E44D0" w:rsidRPr="00AE7942" w:rsidRDefault="008E44D0" w:rsidP="008C615F">
      <w:pPr>
        <w:pStyle w:val="DevConfigs"/>
        <w:spacing w:line="360" w:lineRule="auto"/>
        <w:rPr>
          <w:rStyle w:val="DevConfigGray"/>
        </w:rPr>
      </w:pPr>
      <w:r>
        <w:rPr>
          <w:rStyle w:val="DevConfigGray"/>
        </w:rPr>
        <w:t>interface FastEthernet0/5</w:t>
      </w:r>
    </w:p>
    <w:p w14:paraId="33701828" w14:textId="77777777" w:rsidR="008E44D0" w:rsidRPr="00AE7942" w:rsidRDefault="008E44D0" w:rsidP="008C615F">
      <w:pPr>
        <w:pStyle w:val="DevConfigs"/>
        <w:spacing w:line="360" w:lineRule="auto"/>
        <w:rPr>
          <w:rStyle w:val="DevConfigGray"/>
        </w:rPr>
      </w:pPr>
      <w:r>
        <w:rPr>
          <w:rStyle w:val="DevConfigGray"/>
        </w:rPr>
        <w:t>!</w:t>
      </w:r>
    </w:p>
    <w:p w14:paraId="6E5B843B" w14:textId="77777777" w:rsidR="008E44D0" w:rsidRPr="00AE7942" w:rsidRDefault="008E44D0" w:rsidP="008C615F">
      <w:pPr>
        <w:pStyle w:val="DevConfigs"/>
        <w:spacing w:line="360" w:lineRule="auto"/>
        <w:rPr>
          <w:rStyle w:val="DevConfigGray"/>
        </w:rPr>
      </w:pPr>
      <w:r>
        <w:rPr>
          <w:rStyle w:val="DevConfigGray"/>
        </w:rPr>
        <w:t>interface FastEthernet0/6</w:t>
      </w:r>
    </w:p>
    <w:p w14:paraId="47ECB322" w14:textId="77777777" w:rsidR="008E44D0" w:rsidRPr="00AE7942" w:rsidRDefault="008E44D0" w:rsidP="008C615F">
      <w:pPr>
        <w:pStyle w:val="DevConfigs"/>
        <w:spacing w:line="360" w:lineRule="auto"/>
        <w:rPr>
          <w:rStyle w:val="DevConfigGray"/>
        </w:rPr>
      </w:pPr>
      <w:r>
        <w:rPr>
          <w:rStyle w:val="DevConfigGray"/>
        </w:rPr>
        <w:t>!</w:t>
      </w:r>
    </w:p>
    <w:p w14:paraId="5EA1082D" w14:textId="77777777" w:rsidR="008E44D0" w:rsidRPr="00AE7942" w:rsidRDefault="008E44D0" w:rsidP="008C615F">
      <w:pPr>
        <w:pStyle w:val="DevConfigs"/>
        <w:spacing w:line="360" w:lineRule="auto"/>
        <w:rPr>
          <w:rStyle w:val="DevConfigGray"/>
        </w:rPr>
      </w:pPr>
      <w:r>
        <w:rPr>
          <w:rStyle w:val="DevConfigGray"/>
        </w:rPr>
        <w:t>interface FastEthernet0/7</w:t>
      </w:r>
    </w:p>
    <w:p w14:paraId="62C3849B" w14:textId="77777777" w:rsidR="008E44D0" w:rsidRPr="00AE7942" w:rsidRDefault="008E44D0" w:rsidP="008C615F">
      <w:pPr>
        <w:pStyle w:val="DevConfigs"/>
        <w:spacing w:line="360" w:lineRule="auto"/>
        <w:rPr>
          <w:rStyle w:val="DevConfigGray"/>
        </w:rPr>
      </w:pPr>
      <w:r>
        <w:rPr>
          <w:rStyle w:val="DevConfigGray"/>
        </w:rPr>
        <w:t>!</w:t>
      </w:r>
    </w:p>
    <w:p w14:paraId="01C31B7C" w14:textId="77777777" w:rsidR="008E44D0" w:rsidRPr="00AE7942" w:rsidRDefault="008E44D0" w:rsidP="008C615F">
      <w:pPr>
        <w:pStyle w:val="DevConfigs"/>
        <w:spacing w:line="360" w:lineRule="auto"/>
        <w:rPr>
          <w:rStyle w:val="DevConfigGray"/>
        </w:rPr>
      </w:pPr>
      <w:r>
        <w:rPr>
          <w:rStyle w:val="DevConfigGray"/>
        </w:rPr>
        <w:t>interface FastEthernet0/8</w:t>
      </w:r>
    </w:p>
    <w:p w14:paraId="35020A1D" w14:textId="77777777" w:rsidR="008E44D0" w:rsidRPr="00AE7942" w:rsidRDefault="008E44D0" w:rsidP="008C615F">
      <w:pPr>
        <w:pStyle w:val="DevConfigs"/>
        <w:spacing w:line="360" w:lineRule="auto"/>
        <w:rPr>
          <w:rStyle w:val="DevConfigGray"/>
        </w:rPr>
      </w:pPr>
      <w:r>
        <w:rPr>
          <w:rStyle w:val="DevConfigGray"/>
        </w:rPr>
        <w:t>!</w:t>
      </w:r>
    </w:p>
    <w:p w14:paraId="2A4AB881" w14:textId="77777777" w:rsidR="008E44D0" w:rsidRPr="00AE7942" w:rsidRDefault="008E44D0" w:rsidP="008C615F">
      <w:pPr>
        <w:pStyle w:val="DevConfigs"/>
        <w:spacing w:line="360" w:lineRule="auto"/>
        <w:rPr>
          <w:rStyle w:val="DevConfigGray"/>
        </w:rPr>
      </w:pPr>
      <w:r>
        <w:rPr>
          <w:rStyle w:val="DevConfigGray"/>
        </w:rPr>
        <w:t>interface FastEthernet0/9</w:t>
      </w:r>
    </w:p>
    <w:p w14:paraId="0F94FFAA" w14:textId="77777777" w:rsidR="008E44D0" w:rsidRPr="00AE7942" w:rsidRDefault="008E44D0" w:rsidP="008C615F">
      <w:pPr>
        <w:pStyle w:val="DevConfigs"/>
        <w:spacing w:line="360" w:lineRule="auto"/>
        <w:rPr>
          <w:rStyle w:val="DevConfigGray"/>
        </w:rPr>
      </w:pPr>
      <w:r>
        <w:rPr>
          <w:rStyle w:val="DevConfigGray"/>
        </w:rPr>
        <w:t>!</w:t>
      </w:r>
    </w:p>
    <w:p w14:paraId="6220C538" w14:textId="77777777" w:rsidR="008E44D0" w:rsidRPr="00AE7942" w:rsidRDefault="008E44D0" w:rsidP="008C615F">
      <w:pPr>
        <w:pStyle w:val="DevConfigs"/>
        <w:spacing w:line="360" w:lineRule="auto"/>
        <w:rPr>
          <w:rStyle w:val="DevConfigGray"/>
        </w:rPr>
      </w:pPr>
      <w:r>
        <w:rPr>
          <w:rStyle w:val="DevConfigGray"/>
        </w:rPr>
        <w:t>interface FastEthernet0/10</w:t>
      </w:r>
    </w:p>
    <w:p w14:paraId="1E3AD27B" w14:textId="77777777" w:rsidR="008E44D0" w:rsidRPr="00AE7942" w:rsidRDefault="008E44D0" w:rsidP="008C615F">
      <w:pPr>
        <w:pStyle w:val="DevConfigs"/>
        <w:spacing w:line="360" w:lineRule="auto"/>
        <w:rPr>
          <w:rStyle w:val="DevConfigGray"/>
        </w:rPr>
      </w:pPr>
      <w:r>
        <w:rPr>
          <w:rStyle w:val="DevConfigGray"/>
        </w:rPr>
        <w:t>!</w:t>
      </w:r>
    </w:p>
    <w:p w14:paraId="51A98A0E" w14:textId="77777777" w:rsidR="008E44D0" w:rsidRPr="00AE7942" w:rsidRDefault="008E44D0" w:rsidP="008C615F">
      <w:pPr>
        <w:pStyle w:val="DevConfigs"/>
        <w:spacing w:line="360" w:lineRule="auto"/>
        <w:rPr>
          <w:rStyle w:val="DevConfigGray"/>
        </w:rPr>
      </w:pPr>
      <w:r>
        <w:rPr>
          <w:rStyle w:val="DevConfigGray"/>
        </w:rPr>
        <w:t>interface FastEthernet0/11</w:t>
      </w:r>
    </w:p>
    <w:p w14:paraId="70221EF6" w14:textId="77777777" w:rsidR="008E44D0" w:rsidRPr="00AE7942" w:rsidRDefault="008E44D0" w:rsidP="008C615F">
      <w:pPr>
        <w:pStyle w:val="DevConfigs"/>
        <w:spacing w:line="360" w:lineRule="auto"/>
        <w:rPr>
          <w:rStyle w:val="DevConfigGray"/>
        </w:rPr>
      </w:pPr>
      <w:r>
        <w:rPr>
          <w:rStyle w:val="DevConfigGray"/>
        </w:rPr>
        <w:t>!</w:t>
      </w:r>
    </w:p>
    <w:p w14:paraId="680AC870" w14:textId="77777777" w:rsidR="008E44D0" w:rsidRPr="00AE7942" w:rsidRDefault="008E44D0" w:rsidP="008C615F">
      <w:pPr>
        <w:pStyle w:val="DevConfigs"/>
        <w:spacing w:line="360" w:lineRule="auto"/>
        <w:rPr>
          <w:rStyle w:val="DevConfigGray"/>
        </w:rPr>
      </w:pPr>
      <w:r>
        <w:rPr>
          <w:rStyle w:val="DevConfigGray"/>
        </w:rPr>
        <w:t>interface FastEthernet0/12</w:t>
      </w:r>
    </w:p>
    <w:p w14:paraId="00B8614F" w14:textId="77777777" w:rsidR="008E44D0" w:rsidRPr="00AE7942" w:rsidRDefault="008E44D0" w:rsidP="008C615F">
      <w:pPr>
        <w:pStyle w:val="DevConfigs"/>
        <w:spacing w:line="360" w:lineRule="auto"/>
        <w:rPr>
          <w:rStyle w:val="DevConfigGray"/>
        </w:rPr>
      </w:pPr>
      <w:r>
        <w:rPr>
          <w:rStyle w:val="DevConfigGray"/>
        </w:rPr>
        <w:t>!</w:t>
      </w:r>
    </w:p>
    <w:p w14:paraId="3C79C766" w14:textId="77777777" w:rsidR="008E44D0" w:rsidRPr="00AE7942" w:rsidRDefault="008E44D0" w:rsidP="008C615F">
      <w:pPr>
        <w:pStyle w:val="DevConfigs"/>
        <w:spacing w:line="360" w:lineRule="auto"/>
        <w:rPr>
          <w:rStyle w:val="DevConfigGray"/>
        </w:rPr>
      </w:pPr>
      <w:r>
        <w:rPr>
          <w:rStyle w:val="DevConfigGray"/>
        </w:rPr>
        <w:t>interface FastEthernet0/13</w:t>
      </w:r>
    </w:p>
    <w:p w14:paraId="26E37AA2" w14:textId="77777777" w:rsidR="008E44D0" w:rsidRPr="00AE7942" w:rsidRDefault="008E44D0" w:rsidP="008C615F">
      <w:pPr>
        <w:pStyle w:val="DevConfigs"/>
        <w:spacing w:line="360" w:lineRule="auto"/>
        <w:rPr>
          <w:rStyle w:val="DevConfigGray"/>
        </w:rPr>
      </w:pPr>
      <w:r>
        <w:rPr>
          <w:rStyle w:val="DevConfigGray"/>
        </w:rPr>
        <w:t>!</w:t>
      </w:r>
    </w:p>
    <w:p w14:paraId="7FE47157" w14:textId="77777777" w:rsidR="008E44D0" w:rsidRPr="00AE7942" w:rsidRDefault="008E44D0" w:rsidP="008C615F">
      <w:pPr>
        <w:pStyle w:val="DevConfigs"/>
        <w:spacing w:line="360" w:lineRule="auto"/>
        <w:rPr>
          <w:rStyle w:val="DevConfigGray"/>
        </w:rPr>
      </w:pPr>
      <w:r>
        <w:rPr>
          <w:rStyle w:val="DevConfigGray"/>
        </w:rPr>
        <w:t>interface FastEthernet0/14</w:t>
      </w:r>
    </w:p>
    <w:p w14:paraId="79DD044C" w14:textId="77777777" w:rsidR="008E44D0" w:rsidRPr="00AE7942" w:rsidRDefault="008E44D0" w:rsidP="008C615F">
      <w:pPr>
        <w:pStyle w:val="DevConfigs"/>
        <w:spacing w:line="360" w:lineRule="auto"/>
        <w:rPr>
          <w:rStyle w:val="DevConfigGray"/>
        </w:rPr>
      </w:pPr>
      <w:r>
        <w:rPr>
          <w:rStyle w:val="DevConfigGray"/>
        </w:rPr>
        <w:t>!</w:t>
      </w:r>
    </w:p>
    <w:p w14:paraId="2EFAD4D1" w14:textId="77777777" w:rsidR="008E44D0" w:rsidRPr="00AE7942" w:rsidRDefault="008E44D0" w:rsidP="008C615F">
      <w:pPr>
        <w:pStyle w:val="DevConfigs"/>
        <w:spacing w:line="360" w:lineRule="auto"/>
        <w:rPr>
          <w:rStyle w:val="DevConfigGray"/>
        </w:rPr>
      </w:pPr>
      <w:r>
        <w:rPr>
          <w:rStyle w:val="DevConfigGray"/>
        </w:rPr>
        <w:t>interface FastEthernet0/15</w:t>
      </w:r>
    </w:p>
    <w:p w14:paraId="67C31D7B" w14:textId="77777777" w:rsidR="008E44D0" w:rsidRPr="00AE7942" w:rsidRDefault="008E44D0" w:rsidP="008C615F">
      <w:pPr>
        <w:pStyle w:val="DevConfigs"/>
        <w:spacing w:line="360" w:lineRule="auto"/>
        <w:rPr>
          <w:rStyle w:val="DevConfigGray"/>
        </w:rPr>
      </w:pPr>
      <w:r>
        <w:rPr>
          <w:rStyle w:val="DevConfigGray"/>
        </w:rPr>
        <w:t>!</w:t>
      </w:r>
    </w:p>
    <w:p w14:paraId="434EE36E" w14:textId="77777777" w:rsidR="008E44D0" w:rsidRPr="00AE7942" w:rsidRDefault="008E44D0" w:rsidP="008C615F">
      <w:pPr>
        <w:pStyle w:val="DevConfigs"/>
        <w:spacing w:line="360" w:lineRule="auto"/>
        <w:rPr>
          <w:rStyle w:val="DevConfigGray"/>
        </w:rPr>
      </w:pPr>
      <w:r>
        <w:rPr>
          <w:rStyle w:val="DevConfigGray"/>
        </w:rPr>
        <w:t>interface FastEthernet0/16</w:t>
      </w:r>
    </w:p>
    <w:p w14:paraId="4477D471" w14:textId="77777777" w:rsidR="008E44D0" w:rsidRPr="00AE7942" w:rsidRDefault="008E44D0" w:rsidP="008C615F">
      <w:pPr>
        <w:pStyle w:val="DevConfigs"/>
        <w:spacing w:line="360" w:lineRule="auto"/>
        <w:rPr>
          <w:rStyle w:val="DevConfigGray"/>
        </w:rPr>
      </w:pPr>
      <w:r>
        <w:rPr>
          <w:rStyle w:val="DevConfigGray"/>
        </w:rPr>
        <w:t>!</w:t>
      </w:r>
    </w:p>
    <w:p w14:paraId="441DD8F4" w14:textId="77777777" w:rsidR="008E44D0" w:rsidRPr="00AE7942" w:rsidRDefault="008E44D0" w:rsidP="008C615F">
      <w:pPr>
        <w:pStyle w:val="DevConfigs"/>
        <w:spacing w:line="360" w:lineRule="auto"/>
        <w:rPr>
          <w:rStyle w:val="DevConfigGray"/>
        </w:rPr>
      </w:pPr>
      <w:r>
        <w:rPr>
          <w:rStyle w:val="DevConfigGray"/>
        </w:rPr>
        <w:t>interface FastEthernet0/17</w:t>
      </w:r>
    </w:p>
    <w:p w14:paraId="4818E3AE" w14:textId="77777777" w:rsidR="008E44D0" w:rsidRPr="00AE7942" w:rsidRDefault="008E44D0" w:rsidP="008C615F">
      <w:pPr>
        <w:pStyle w:val="DevConfigs"/>
        <w:spacing w:line="360" w:lineRule="auto"/>
        <w:rPr>
          <w:rStyle w:val="DevConfigGray"/>
        </w:rPr>
      </w:pPr>
      <w:r>
        <w:rPr>
          <w:rStyle w:val="DevConfigGray"/>
        </w:rPr>
        <w:t>!</w:t>
      </w:r>
    </w:p>
    <w:p w14:paraId="7DE35848" w14:textId="77777777" w:rsidR="008E44D0" w:rsidRPr="00AE7942" w:rsidRDefault="008E44D0" w:rsidP="008C615F">
      <w:pPr>
        <w:pStyle w:val="DevConfigs"/>
        <w:spacing w:line="360" w:lineRule="auto"/>
        <w:rPr>
          <w:rStyle w:val="DevConfigGray"/>
        </w:rPr>
      </w:pPr>
      <w:r>
        <w:rPr>
          <w:rStyle w:val="DevConfigGray"/>
        </w:rPr>
        <w:t>interface FastEthernet0/18</w:t>
      </w:r>
    </w:p>
    <w:p w14:paraId="15BECCB4" w14:textId="77777777" w:rsidR="008E44D0" w:rsidRPr="00AE7942" w:rsidRDefault="008E44D0" w:rsidP="008C615F">
      <w:pPr>
        <w:pStyle w:val="DevConfigs"/>
        <w:spacing w:line="360" w:lineRule="auto"/>
        <w:rPr>
          <w:rStyle w:val="DevConfigGray"/>
        </w:rPr>
      </w:pPr>
      <w:r>
        <w:rPr>
          <w:rStyle w:val="DevConfigGray"/>
        </w:rPr>
        <w:t>!</w:t>
      </w:r>
    </w:p>
    <w:p w14:paraId="53BFC352" w14:textId="77777777" w:rsidR="008E44D0" w:rsidRPr="00AE7942" w:rsidRDefault="008E44D0" w:rsidP="008C615F">
      <w:pPr>
        <w:pStyle w:val="DevConfigs"/>
        <w:spacing w:line="360" w:lineRule="auto"/>
        <w:rPr>
          <w:rStyle w:val="DevConfigGray"/>
        </w:rPr>
      </w:pPr>
      <w:r>
        <w:rPr>
          <w:rStyle w:val="DevConfigGray"/>
        </w:rPr>
        <w:t>interface FastEthernet0/19</w:t>
      </w:r>
    </w:p>
    <w:p w14:paraId="7EB507E3" w14:textId="77777777" w:rsidR="008E44D0" w:rsidRPr="00AE7942" w:rsidRDefault="008E44D0" w:rsidP="008C615F">
      <w:pPr>
        <w:pStyle w:val="DevConfigs"/>
        <w:spacing w:line="360" w:lineRule="auto"/>
        <w:rPr>
          <w:rStyle w:val="DevConfigGray"/>
        </w:rPr>
      </w:pPr>
      <w:r>
        <w:rPr>
          <w:rStyle w:val="DevConfigGray"/>
        </w:rPr>
        <w:t>!</w:t>
      </w:r>
    </w:p>
    <w:p w14:paraId="01FC8D46" w14:textId="77777777" w:rsidR="008E44D0" w:rsidRPr="00AE7942" w:rsidRDefault="008E44D0" w:rsidP="008C615F">
      <w:pPr>
        <w:pStyle w:val="DevConfigs"/>
        <w:spacing w:line="360" w:lineRule="auto"/>
        <w:rPr>
          <w:rStyle w:val="DevConfigGray"/>
        </w:rPr>
      </w:pPr>
      <w:r>
        <w:rPr>
          <w:rStyle w:val="DevConfigGray"/>
        </w:rPr>
        <w:t>interface FastEthernet0/20</w:t>
      </w:r>
    </w:p>
    <w:p w14:paraId="50C46901" w14:textId="77777777" w:rsidR="008E44D0" w:rsidRPr="00AE7942" w:rsidRDefault="008E44D0" w:rsidP="008C615F">
      <w:pPr>
        <w:pStyle w:val="DevConfigs"/>
        <w:spacing w:line="360" w:lineRule="auto"/>
        <w:rPr>
          <w:rStyle w:val="DevConfigGray"/>
        </w:rPr>
      </w:pPr>
      <w:r>
        <w:rPr>
          <w:rStyle w:val="DevConfigGray"/>
        </w:rPr>
        <w:t>!</w:t>
      </w:r>
    </w:p>
    <w:p w14:paraId="19FD3C83" w14:textId="77777777" w:rsidR="008E44D0" w:rsidRPr="00AE7942" w:rsidRDefault="008E44D0" w:rsidP="008C615F">
      <w:pPr>
        <w:pStyle w:val="DevConfigs"/>
        <w:spacing w:line="360" w:lineRule="auto"/>
        <w:rPr>
          <w:rStyle w:val="DevConfigGray"/>
        </w:rPr>
      </w:pPr>
      <w:r>
        <w:rPr>
          <w:rStyle w:val="DevConfigGray"/>
        </w:rPr>
        <w:lastRenderedPageBreak/>
        <w:t>interface FastEthernet0/21</w:t>
      </w:r>
    </w:p>
    <w:p w14:paraId="23071C59" w14:textId="77777777" w:rsidR="008E44D0" w:rsidRPr="00AE7942" w:rsidRDefault="008E44D0" w:rsidP="008C615F">
      <w:pPr>
        <w:pStyle w:val="DevConfigs"/>
        <w:spacing w:line="360" w:lineRule="auto"/>
        <w:rPr>
          <w:rStyle w:val="DevConfigGray"/>
        </w:rPr>
      </w:pPr>
      <w:r>
        <w:rPr>
          <w:rStyle w:val="DevConfigGray"/>
        </w:rPr>
        <w:t>!</w:t>
      </w:r>
    </w:p>
    <w:p w14:paraId="62D742FE" w14:textId="77777777" w:rsidR="008E44D0" w:rsidRPr="00AE7942" w:rsidRDefault="008E44D0" w:rsidP="008C615F">
      <w:pPr>
        <w:pStyle w:val="DevConfigs"/>
        <w:spacing w:line="360" w:lineRule="auto"/>
        <w:rPr>
          <w:rStyle w:val="DevConfigGray"/>
        </w:rPr>
      </w:pPr>
      <w:r>
        <w:rPr>
          <w:rStyle w:val="DevConfigGray"/>
        </w:rPr>
        <w:t>interface FastEthernet0/22</w:t>
      </w:r>
    </w:p>
    <w:p w14:paraId="7732011B" w14:textId="77777777" w:rsidR="008E44D0" w:rsidRPr="00AE7942" w:rsidRDefault="008E44D0" w:rsidP="008C615F">
      <w:pPr>
        <w:pStyle w:val="DevConfigs"/>
        <w:spacing w:line="360" w:lineRule="auto"/>
        <w:rPr>
          <w:rStyle w:val="DevConfigGray"/>
        </w:rPr>
      </w:pPr>
      <w:r>
        <w:rPr>
          <w:rStyle w:val="DevConfigGray"/>
        </w:rPr>
        <w:t>!</w:t>
      </w:r>
    </w:p>
    <w:p w14:paraId="54616C28" w14:textId="77777777" w:rsidR="008E44D0" w:rsidRPr="00AE7942" w:rsidRDefault="008E44D0" w:rsidP="008C615F">
      <w:pPr>
        <w:pStyle w:val="DevConfigs"/>
        <w:spacing w:line="360" w:lineRule="auto"/>
        <w:rPr>
          <w:rStyle w:val="DevConfigGray"/>
        </w:rPr>
      </w:pPr>
      <w:r>
        <w:rPr>
          <w:rStyle w:val="DevConfigGray"/>
        </w:rPr>
        <w:t>interface FastEthernet0/23</w:t>
      </w:r>
    </w:p>
    <w:p w14:paraId="387F2468" w14:textId="77777777" w:rsidR="008E44D0" w:rsidRPr="00AE7942" w:rsidRDefault="008E44D0" w:rsidP="008C615F">
      <w:pPr>
        <w:pStyle w:val="DevConfigs"/>
        <w:spacing w:line="360" w:lineRule="auto"/>
        <w:rPr>
          <w:rStyle w:val="DevConfigGray"/>
        </w:rPr>
      </w:pPr>
      <w:r>
        <w:rPr>
          <w:rStyle w:val="DevConfigGray"/>
        </w:rPr>
        <w:t>!</w:t>
      </w:r>
    </w:p>
    <w:p w14:paraId="00A47683" w14:textId="77777777" w:rsidR="008E44D0" w:rsidRPr="00AE7942" w:rsidRDefault="008E44D0" w:rsidP="008C615F">
      <w:pPr>
        <w:pStyle w:val="DevConfigs"/>
        <w:spacing w:line="360" w:lineRule="auto"/>
        <w:rPr>
          <w:rStyle w:val="DevConfigGray"/>
        </w:rPr>
      </w:pPr>
      <w:r>
        <w:rPr>
          <w:rStyle w:val="DevConfigGray"/>
        </w:rPr>
        <w:t>interface FastEthernet0/24</w:t>
      </w:r>
    </w:p>
    <w:p w14:paraId="40633311" w14:textId="77777777" w:rsidR="008E44D0" w:rsidRPr="00AE7942" w:rsidRDefault="008E44D0" w:rsidP="008C615F">
      <w:pPr>
        <w:pStyle w:val="DevConfigs"/>
        <w:spacing w:line="360" w:lineRule="auto"/>
        <w:rPr>
          <w:rStyle w:val="DevConfigGray"/>
        </w:rPr>
      </w:pPr>
      <w:r>
        <w:rPr>
          <w:rStyle w:val="DevConfigGray"/>
        </w:rPr>
        <w:t>!</w:t>
      </w:r>
    </w:p>
    <w:p w14:paraId="38AAE4D9" w14:textId="77777777" w:rsidR="008E44D0" w:rsidRPr="00AE7942" w:rsidRDefault="008E44D0" w:rsidP="008C615F">
      <w:pPr>
        <w:pStyle w:val="DevConfigs"/>
        <w:spacing w:line="360" w:lineRule="auto"/>
        <w:rPr>
          <w:rStyle w:val="DevConfigGray"/>
        </w:rPr>
      </w:pPr>
      <w:r>
        <w:rPr>
          <w:rStyle w:val="DevConfigGray"/>
        </w:rPr>
        <w:t>interface GigabitEthernet0/1</w:t>
      </w:r>
    </w:p>
    <w:p w14:paraId="0F1A3DB0" w14:textId="77777777" w:rsidR="008E44D0" w:rsidRPr="00AE7942" w:rsidRDefault="008E44D0" w:rsidP="008C615F">
      <w:pPr>
        <w:pStyle w:val="DevConfigs"/>
        <w:spacing w:line="360" w:lineRule="auto"/>
        <w:rPr>
          <w:rStyle w:val="DevConfigGray"/>
        </w:rPr>
      </w:pPr>
      <w:r>
        <w:rPr>
          <w:rStyle w:val="DevConfigGray"/>
        </w:rPr>
        <w:t>!</w:t>
      </w:r>
    </w:p>
    <w:p w14:paraId="7CBD4F24" w14:textId="77777777" w:rsidR="008E44D0" w:rsidRPr="00AE7942" w:rsidRDefault="008E44D0" w:rsidP="008C615F">
      <w:pPr>
        <w:pStyle w:val="DevConfigs"/>
        <w:spacing w:line="360" w:lineRule="auto"/>
        <w:rPr>
          <w:rStyle w:val="DevConfigGray"/>
        </w:rPr>
      </w:pPr>
      <w:r>
        <w:rPr>
          <w:rStyle w:val="DevConfigGray"/>
        </w:rPr>
        <w:t>interface GigabitEthernet0/2</w:t>
      </w:r>
    </w:p>
    <w:p w14:paraId="05921FDA" w14:textId="77777777" w:rsidR="008E44D0" w:rsidRPr="00AE7942" w:rsidRDefault="008E44D0" w:rsidP="008C615F">
      <w:pPr>
        <w:pStyle w:val="DevConfigs"/>
        <w:spacing w:line="360" w:lineRule="auto"/>
        <w:rPr>
          <w:rStyle w:val="DevConfigGray"/>
        </w:rPr>
      </w:pPr>
      <w:r>
        <w:rPr>
          <w:rStyle w:val="DevConfigGray"/>
        </w:rPr>
        <w:t>!</w:t>
      </w:r>
    </w:p>
    <w:p w14:paraId="51DCA6C4" w14:textId="77777777" w:rsidR="008E44D0" w:rsidRPr="00AE7942" w:rsidRDefault="008E44D0" w:rsidP="008C615F">
      <w:pPr>
        <w:pStyle w:val="DevConfigs"/>
        <w:spacing w:line="360" w:lineRule="auto"/>
        <w:rPr>
          <w:rStyle w:val="DevConfigGray"/>
        </w:rPr>
      </w:pPr>
      <w:r>
        <w:rPr>
          <w:rStyle w:val="DevConfigGray"/>
        </w:rPr>
        <w:t>interface Vlan1</w:t>
      </w:r>
    </w:p>
    <w:p w14:paraId="18F68C5D" w14:textId="77777777" w:rsidR="008E44D0" w:rsidRPr="00AE7942" w:rsidRDefault="008E44D0" w:rsidP="008C615F">
      <w:pPr>
        <w:pStyle w:val="DevConfigs"/>
        <w:spacing w:line="360" w:lineRule="auto"/>
        <w:rPr>
          <w:rStyle w:val="DevConfigGray"/>
        </w:rPr>
      </w:pPr>
      <w:r>
        <w:rPr>
          <w:rStyle w:val="DevConfigGray"/>
        </w:rPr>
        <w:t xml:space="preserve"> ip address 192.168.1.1 255.255.255.0</w:t>
      </w:r>
    </w:p>
    <w:p w14:paraId="4573997C" w14:textId="77777777" w:rsidR="008E44D0" w:rsidRPr="00AE7942" w:rsidRDefault="008E44D0" w:rsidP="008C615F">
      <w:pPr>
        <w:pStyle w:val="DevConfigs"/>
        <w:spacing w:line="360" w:lineRule="auto"/>
        <w:rPr>
          <w:rStyle w:val="DevConfigGray"/>
        </w:rPr>
      </w:pPr>
      <w:r>
        <w:rPr>
          <w:rStyle w:val="DevConfigGray"/>
        </w:rPr>
        <w:t>!</w:t>
      </w:r>
    </w:p>
    <w:p w14:paraId="7ED411BE" w14:textId="77777777" w:rsidR="008E44D0" w:rsidRPr="00AE7942" w:rsidRDefault="008E44D0" w:rsidP="008C615F">
      <w:pPr>
        <w:pStyle w:val="DevConfigs"/>
        <w:spacing w:line="360" w:lineRule="auto"/>
        <w:rPr>
          <w:rStyle w:val="DevConfigGray"/>
        </w:rPr>
      </w:pPr>
      <w:r>
        <w:rPr>
          <w:rStyle w:val="DevConfigGray"/>
        </w:rPr>
        <w:t>ip http server</w:t>
      </w:r>
    </w:p>
    <w:p w14:paraId="28B9B537" w14:textId="77777777" w:rsidR="008E44D0" w:rsidRPr="00AE7942" w:rsidRDefault="008E44D0" w:rsidP="008C615F">
      <w:pPr>
        <w:pStyle w:val="DevConfigs"/>
        <w:spacing w:line="360" w:lineRule="auto"/>
        <w:rPr>
          <w:rStyle w:val="DevConfigGray"/>
        </w:rPr>
      </w:pPr>
      <w:r>
        <w:rPr>
          <w:rStyle w:val="DevConfigGray"/>
        </w:rPr>
        <w:t>ip http secure-server</w:t>
      </w:r>
    </w:p>
    <w:p w14:paraId="7769B6F3" w14:textId="77777777" w:rsidR="008E44D0" w:rsidRPr="00AE7942" w:rsidRDefault="008E44D0" w:rsidP="008C615F">
      <w:pPr>
        <w:pStyle w:val="DevConfigs"/>
        <w:spacing w:line="360" w:lineRule="auto"/>
        <w:rPr>
          <w:rStyle w:val="DevConfigGray"/>
        </w:rPr>
      </w:pPr>
      <w:r>
        <w:rPr>
          <w:rStyle w:val="DevConfigGray"/>
        </w:rPr>
        <w:t>!</w:t>
      </w:r>
    </w:p>
    <w:p w14:paraId="2D9C7C6B" w14:textId="77777777" w:rsidR="008E44D0" w:rsidRPr="00AE7942" w:rsidRDefault="008E44D0" w:rsidP="008C615F">
      <w:pPr>
        <w:pStyle w:val="DevConfigs"/>
        <w:spacing w:line="360" w:lineRule="auto"/>
        <w:rPr>
          <w:rStyle w:val="DevConfigGray"/>
        </w:rPr>
      </w:pPr>
      <w:r>
        <w:rPr>
          <w:rStyle w:val="DevConfigGray"/>
        </w:rPr>
        <w:t>banner motd ^C</w:t>
      </w:r>
    </w:p>
    <w:p w14:paraId="675DDD53" w14:textId="77777777" w:rsidR="008E44D0" w:rsidRPr="00AE7942" w:rsidRDefault="008E44D0" w:rsidP="008C615F">
      <w:pPr>
        <w:pStyle w:val="DevConfigs"/>
        <w:spacing w:line="360" w:lineRule="auto"/>
        <w:rPr>
          <w:rStyle w:val="DevConfigGray"/>
        </w:rPr>
      </w:pPr>
      <w:r>
        <w:rPr>
          <w:rStyle w:val="DevConfigGray"/>
        </w:rPr>
        <w:t>Unauthorized access is prohibited and violators will be prosecuted to the full extent of the law. ^C</w:t>
      </w:r>
    </w:p>
    <w:p w14:paraId="1700ABCC" w14:textId="77777777" w:rsidR="008E44D0" w:rsidRPr="00AE7942" w:rsidRDefault="008E44D0" w:rsidP="008C615F">
      <w:pPr>
        <w:pStyle w:val="DevConfigs"/>
        <w:spacing w:line="360" w:lineRule="auto"/>
        <w:rPr>
          <w:rStyle w:val="DevConfigGray"/>
        </w:rPr>
      </w:pPr>
      <w:r>
        <w:rPr>
          <w:rStyle w:val="DevConfigGray"/>
        </w:rPr>
        <w:t>!</w:t>
      </w:r>
    </w:p>
    <w:p w14:paraId="0FCB6124" w14:textId="77777777" w:rsidR="008E44D0" w:rsidRPr="00AE7942" w:rsidRDefault="008E44D0" w:rsidP="008C615F">
      <w:pPr>
        <w:pStyle w:val="DevConfigs"/>
        <w:spacing w:line="360" w:lineRule="auto"/>
        <w:rPr>
          <w:rStyle w:val="DevConfigGray"/>
        </w:rPr>
      </w:pPr>
      <w:r>
        <w:rPr>
          <w:rStyle w:val="DevConfigGray"/>
        </w:rPr>
        <w:t>line con 0</w:t>
      </w:r>
    </w:p>
    <w:p w14:paraId="085A661E" w14:textId="77777777" w:rsidR="008E44D0" w:rsidRPr="00AE7942" w:rsidRDefault="008E44D0" w:rsidP="008C615F">
      <w:pPr>
        <w:pStyle w:val="DevConfigs"/>
        <w:spacing w:line="360" w:lineRule="auto"/>
        <w:rPr>
          <w:rStyle w:val="DevConfigGray"/>
        </w:rPr>
      </w:pPr>
      <w:r>
        <w:rPr>
          <w:rStyle w:val="DevConfigGray"/>
        </w:rPr>
        <w:t xml:space="preserve"> password cisco</w:t>
      </w:r>
    </w:p>
    <w:p w14:paraId="0F0C3DAE" w14:textId="77777777" w:rsidR="008E44D0" w:rsidRPr="00AE7942" w:rsidRDefault="008E44D0" w:rsidP="008C615F">
      <w:pPr>
        <w:pStyle w:val="DevConfigs"/>
        <w:spacing w:line="360" w:lineRule="auto"/>
        <w:rPr>
          <w:rStyle w:val="DevConfigGray"/>
        </w:rPr>
      </w:pPr>
      <w:r>
        <w:rPr>
          <w:rStyle w:val="DevConfigGray"/>
        </w:rPr>
        <w:t xml:space="preserve"> login</w:t>
      </w:r>
    </w:p>
    <w:p w14:paraId="63A6F933" w14:textId="77777777" w:rsidR="008E44D0" w:rsidRPr="00AE7942" w:rsidRDefault="008E44D0" w:rsidP="008C615F">
      <w:pPr>
        <w:pStyle w:val="DevConfigs"/>
        <w:spacing w:line="360" w:lineRule="auto"/>
        <w:rPr>
          <w:rStyle w:val="DevConfigGray"/>
        </w:rPr>
      </w:pPr>
      <w:r>
        <w:rPr>
          <w:rStyle w:val="DevConfigGray"/>
        </w:rPr>
        <w:t>line vty 0 4</w:t>
      </w:r>
    </w:p>
    <w:p w14:paraId="17B31430" w14:textId="77777777" w:rsidR="008E44D0" w:rsidRPr="00AE7942" w:rsidRDefault="008E44D0" w:rsidP="008C615F">
      <w:pPr>
        <w:pStyle w:val="DevConfigs"/>
        <w:spacing w:line="360" w:lineRule="auto"/>
        <w:rPr>
          <w:rStyle w:val="DevConfigGray"/>
        </w:rPr>
      </w:pPr>
      <w:r>
        <w:rPr>
          <w:rStyle w:val="DevConfigGray"/>
        </w:rPr>
        <w:t xml:space="preserve"> login</w:t>
      </w:r>
    </w:p>
    <w:p w14:paraId="4C1A362D" w14:textId="77777777" w:rsidR="008E44D0" w:rsidRPr="00AE7942" w:rsidRDefault="008E44D0" w:rsidP="008C615F">
      <w:pPr>
        <w:pStyle w:val="DevConfigs"/>
        <w:spacing w:line="360" w:lineRule="auto"/>
        <w:rPr>
          <w:rStyle w:val="DevConfigGray"/>
        </w:rPr>
      </w:pPr>
      <w:r>
        <w:rPr>
          <w:rStyle w:val="DevConfigGray"/>
        </w:rPr>
        <w:t>line vty 5 15</w:t>
      </w:r>
    </w:p>
    <w:p w14:paraId="249D33CA" w14:textId="77777777" w:rsidR="008E44D0" w:rsidRPr="00AE7942" w:rsidRDefault="008E44D0" w:rsidP="008C615F">
      <w:pPr>
        <w:pStyle w:val="DevConfigs"/>
        <w:spacing w:line="360" w:lineRule="auto"/>
        <w:rPr>
          <w:rStyle w:val="DevConfigGray"/>
        </w:rPr>
      </w:pPr>
      <w:r>
        <w:rPr>
          <w:rStyle w:val="DevConfigGray"/>
        </w:rPr>
        <w:t xml:space="preserve"> login</w:t>
      </w:r>
    </w:p>
    <w:p w14:paraId="3DD8A540" w14:textId="77777777" w:rsidR="008E44D0" w:rsidRDefault="008E44D0" w:rsidP="008C615F">
      <w:pPr>
        <w:pStyle w:val="DevConfigs"/>
        <w:spacing w:line="360" w:lineRule="auto"/>
        <w:rPr>
          <w:rStyle w:val="DevConfigGray"/>
        </w:rPr>
      </w:pPr>
      <w:r>
        <w:rPr>
          <w:rStyle w:val="DevConfigGray"/>
        </w:rPr>
        <w:t>end</w:t>
      </w:r>
    </w:p>
    <w:p w14:paraId="3B484C10" w14:textId="77777777" w:rsidR="008E44D0" w:rsidRPr="003559CC" w:rsidRDefault="008E44D0" w:rsidP="008C615F">
      <w:pPr>
        <w:pStyle w:val="Heading1"/>
        <w:spacing w:line="360" w:lineRule="auto"/>
        <w:rPr>
          <w:rStyle w:val="DevConfigGray"/>
          <w:sz w:val="24"/>
        </w:rPr>
      </w:pPr>
      <w:r>
        <w:rPr>
          <w:rStyle w:val="LabSectionGray"/>
        </w:rPr>
        <w:t>Commutateur S2 (version intégrale)</w:t>
      </w:r>
    </w:p>
    <w:p w14:paraId="5F9AC40C" w14:textId="77777777" w:rsidR="008E44D0" w:rsidRPr="00965162" w:rsidRDefault="008E44D0" w:rsidP="008C615F">
      <w:pPr>
        <w:pStyle w:val="DevConfigs"/>
        <w:spacing w:line="360" w:lineRule="auto"/>
        <w:rPr>
          <w:rStyle w:val="DevConfigGray"/>
        </w:rPr>
      </w:pPr>
      <w:r>
        <w:rPr>
          <w:rStyle w:val="DevConfigGray"/>
        </w:rPr>
        <w:t>S2# sh run</w:t>
      </w:r>
    </w:p>
    <w:p w14:paraId="4F5FF014" w14:textId="77777777" w:rsidR="008E44D0" w:rsidRPr="00965162" w:rsidRDefault="008E44D0" w:rsidP="008C615F">
      <w:pPr>
        <w:pStyle w:val="DevConfigs"/>
        <w:spacing w:line="360" w:lineRule="auto"/>
        <w:rPr>
          <w:rStyle w:val="DevConfigGray"/>
        </w:rPr>
      </w:pPr>
      <w:r>
        <w:rPr>
          <w:rStyle w:val="DevConfigGray"/>
        </w:rPr>
        <w:t>Building configuration...</w:t>
      </w:r>
    </w:p>
    <w:p w14:paraId="2E8A0270" w14:textId="77777777" w:rsidR="008E44D0" w:rsidRPr="00965162" w:rsidRDefault="008E44D0" w:rsidP="008C615F">
      <w:pPr>
        <w:pStyle w:val="DevConfigs"/>
        <w:spacing w:line="360" w:lineRule="auto"/>
        <w:rPr>
          <w:rStyle w:val="DevConfigGray"/>
        </w:rPr>
      </w:pPr>
      <w:r>
        <w:rPr>
          <w:rStyle w:val="DevConfigGray"/>
        </w:rPr>
        <w:t>Current configuration : 1514 bytes</w:t>
      </w:r>
    </w:p>
    <w:p w14:paraId="7F8C4DFD" w14:textId="77777777" w:rsidR="008E44D0" w:rsidRPr="00965162" w:rsidRDefault="008E44D0" w:rsidP="008C615F">
      <w:pPr>
        <w:pStyle w:val="DevConfigs"/>
        <w:spacing w:line="360" w:lineRule="auto"/>
        <w:rPr>
          <w:rStyle w:val="DevConfigGray"/>
        </w:rPr>
      </w:pPr>
      <w:r>
        <w:rPr>
          <w:rStyle w:val="DevConfigGray"/>
        </w:rPr>
        <w:t>!</w:t>
      </w:r>
    </w:p>
    <w:p w14:paraId="4498D1CE" w14:textId="77777777" w:rsidR="008E44D0" w:rsidRPr="00965162" w:rsidRDefault="008E44D0" w:rsidP="008C615F">
      <w:pPr>
        <w:pStyle w:val="DevConfigs"/>
        <w:spacing w:line="360" w:lineRule="auto"/>
        <w:rPr>
          <w:rStyle w:val="DevConfigGray"/>
        </w:rPr>
      </w:pPr>
      <w:r>
        <w:rPr>
          <w:rStyle w:val="DevConfigGray"/>
        </w:rPr>
        <w:t>version 15.0</w:t>
      </w:r>
    </w:p>
    <w:p w14:paraId="35B59F15" w14:textId="77777777" w:rsidR="008E44D0" w:rsidRPr="00965162" w:rsidRDefault="008E44D0" w:rsidP="008C615F">
      <w:pPr>
        <w:pStyle w:val="DevConfigs"/>
        <w:spacing w:line="360" w:lineRule="auto"/>
        <w:rPr>
          <w:rStyle w:val="DevConfigGray"/>
        </w:rPr>
      </w:pPr>
      <w:r>
        <w:rPr>
          <w:rStyle w:val="DevConfigGray"/>
        </w:rPr>
        <w:t>no service pad</w:t>
      </w:r>
    </w:p>
    <w:p w14:paraId="13A4BAE7" w14:textId="77777777" w:rsidR="008E44D0" w:rsidRPr="00965162" w:rsidRDefault="008E44D0" w:rsidP="008C615F">
      <w:pPr>
        <w:pStyle w:val="DevConfigs"/>
        <w:spacing w:line="360" w:lineRule="auto"/>
        <w:rPr>
          <w:rStyle w:val="DevConfigGray"/>
        </w:rPr>
      </w:pPr>
      <w:r>
        <w:rPr>
          <w:rStyle w:val="DevConfigGray"/>
        </w:rPr>
        <w:lastRenderedPageBreak/>
        <w:t>service timestamps debug datetime msec</w:t>
      </w:r>
    </w:p>
    <w:p w14:paraId="31A2F454" w14:textId="77777777" w:rsidR="008E44D0" w:rsidRPr="00965162" w:rsidRDefault="008E44D0" w:rsidP="008C615F">
      <w:pPr>
        <w:pStyle w:val="DevConfigs"/>
        <w:spacing w:line="360" w:lineRule="auto"/>
        <w:rPr>
          <w:rStyle w:val="DevConfigGray"/>
        </w:rPr>
      </w:pPr>
      <w:r>
        <w:rPr>
          <w:rStyle w:val="DevConfigGray"/>
        </w:rPr>
        <w:t>service timestamps log datetime msec</w:t>
      </w:r>
    </w:p>
    <w:p w14:paraId="53840E22" w14:textId="77777777" w:rsidR="008E44D0" w:rsidRPr="00965162" w:rsidRDefault="008E44D0" w:rsidP="008C615F">
      <w:pPr>
        <w:pStyle w:val="DevConfigs"/>
        <w:spacing w:line="360" w:lineRule="auto"/>
        <w:rPr>
          <w:rStyle w:val="DevConfigGray"/>
        </w:rPr>
      </w:pPr>
      <w:r>
        <w:rPr>
          <w:rStyle w:val="DevConfigGray"/>
        </w:rPr>
        <w:t>no service password-encryption</w:t>
      </w:r>
    </w:p>
    <w:p w14:paraId="0C1F2378" w14:textId="77777777" w:rsidR="008E44D0" w:rsidRPr="00965162" w:rsidRDefault="008E44D0" w:rsidP="008C615F">
      <w:pPr>
        <w:pStyle w:val="DevConfigs"/>
        <w:spacing w:line="360" w:lineRule="auto"/>
        <w:rPr>
          <w:rStyle w:val="DevConfigGray"/>
        </w:rPr>
      </w:pPr>
      <w:r>
        <w:rPr>
          <w:rStyle w:val="DevConfigGray"/>
        </w:rPr>
        <w:t>!</w:t>
      </w:r>
    </w:p>
    <w:p w14:paraId="21A06266" w14:textId="77777777" w:rsidR="008E44D0" w:rsidRPr="00965162" w:rsidRDefault="008E44D0" w:rsidP="008C615F">
      <w:pPr>
        <w:pStyle w:val="DevConfigs"/>
        <w:spacing w:line="360" w:lineRule="auto"/>
        <w:rPr>
          <w:rStyle w:val="DevConfigGray"/>
        </w:rPr>
      </w:pPr>
      <w:r>
        <w:rPr>
          <w:rStyle w:val="DevConfigGray"/>
        </w:rPr>
        <w:t>hostname S2</w:t>
      </w:r>
    </w:p>
    <w:p w14:paraId="20EBB88D" w14:textId="77777777" w:rsidR="008E44D0" w:rsidRPr="00965162" w:rsidRDefault="008E44D0" w:rsidP="008C615F">
      <w:pPr>
        <w:pStyle w:val="DevConfigs"/>
        <w:spacing w:line="360" w:lineRule="auto"/>
        <w:rPr>
          <w:rStyle w:val="DevConfigGray"/>
        </w:rPr>
      </w:pPr>
      <w:r>
        <w:rPr>
          <w:rStyle w:val="DevConfigGray"/>
        </w:rPr>
        <w:t>!</w:t>
      </w:r>
    </w:p>
    <w:p w14:paraId="0E13B65E" w14:textId="77777777" w:rsidR="008E44D0" w:rsidRPr="00965162" w:rsidRDefault="008E44D0" w:rsidP="008C615F">
      <w:pPr>
        <w:pStyle w:val="DevConfigs"/>
        <w:spacing w:line="360" w:lineRule="auto"/>
        <w:rPr>
          <w:rStyle w:val="DevConfigGray"/>
        </w:rPr>
      </w:pPr>
      <w:r>
        <w:rPr>
          <w:rStyle w:val="DevConfigGray"/>
        </w:rPr>
        <w:t>boot-start-marker</w:t>
      </w:r>
    </w:p>
    <w:p w14:paraId="2547F005" w14:textId="77777777" w:rsidR="008E44D0" w:rsidRPr="00965162" w:rsidRDefault="008E44D0" w:rsidP="008C615F">
      <w:pPr>
        <w:pStyle w:val="DevConfigs"/>
        <w:spacing w:line="360" w:lineRule="auto"/>
        <w:rPr>
          <w:rStyle w:val="DevConfigGray"/>
        </w:rPr>
      </w:pPr>
      <w:r>
        <w:rPr>
          <w:rStyle w:val="DevConfigGray"/>
        </w:rPr>
        <w:t>boot-end-marker</w:t>
      </w:r>
    </w:p>
    <w:p w14:paraId="53CFA850" w14:textId="77777777" w:rsidR="008E44D0" w:rsidRPr="00965162" w:rsidRDefault="008E44D0" w:rsidP="008C615F">
      <w:pPr>
        <w:pStyle w:val="DevConfigs"/>
        <w:spacing w:line="360" w:lineRule="auto"/>
        <w:rPr>
          <w:rStyle w:val="DevConfigGray"/>
        </w:rPr>
      </w:pPr>
      <w:r>
        <w:rPr>
          <w:rStyle w:val="DevConfigGray"/>
        </w:rPr>
        <w:t>!</w:t>
      </w:r>
    </w:p>
    <w:p w14:paraId="6078DD40" w14:textId="77777777" w:rsidR="00500D0E" w:rsidRPr="00965162" w:rsidRDefault="00500D0E" w:rsidP="008C615F">
      <w:pPr>
        <w:pStyle w:val="DevConfigs"/>
        <w:spacing w:line="360" w:lineRule="auto"/>
        <w:rPr>
          <w:rStyle w:val="DevConfigGray"/>
        </w:rPr>
      </w:pPr>
      <w:r>
        <w:rPr>
          <w:rStyle w:val="DevConfigGray"/>
        </w:rPr>
        <w:t>enable secret 4 06YFDUHH61wAE/kLkDq9BGho1QM5EnRtoyr8cHAUg.2</w:t>
      </w:r>
    </w:p>
    <w:p w14:paraId="17CCD870" w14:textId="77777777" w:rsidR="008E44D0" w:rsidRPr="00965162" w:rsidRDefault="008E44D0" w:rsidP="008C615F">
      <w:pPr>
        <w:pStyle w:val="DevConfigs"/>
        <w:spacing w:line="360" w:lineRule="auto"/>
        <w:rPr>
          <w:rStyle w:val="DevConfigGray"/>
        </w:rPr>
      </w:pPr>
      <w:r>
        <w:rPr>
          <w:rStyle w:val="DevConfigGray"/>
        </w:rPr>
        <w:t>!</w:t>
      </w:r>
    </w:p>
    <w:p w14:paraId="289801A7" w14:textId="77777777" w:rsidR="008E44D0" w:rsidRPr="00965162" w:rsidRDefault="008E44D0" w:rsidP="008C615F">
      <w:pPr>
        <w:pStyle w:val="DevConfigs"/>
        <w:spacing w:line="360" w:lineRule="auto"/>
        <w:rPr>
          <w:rStyle w:val="DevConfigGray"/>
        </w:rPr>
      </w:pPr>
      <w:r>
        <w:rPr>
          <w:rStyle w:val="DevConfigGray"/>
        </w:rPr>
        <w:t>no aaa new-model</w:t>
      </w:r>
    </w:p>
    <w:p w14:paraId="6A8429A6" w14:textId="77777777" w:rsidR="008E44D0" w:rsidRPr="00965162" w:rsidRDefault="008E44D0" w:rsidP="008C615F">
      <w:pPr>
        <w:pStyle w:val="DevConfigs"/>
        <w:spacing w:line="360" w:lineRule="auto"/>
        <w:rPr>
          <w:rStyle w:val="DevConfigGray"/>
        </w:rPr>
      </w:pPr>
      <w:r>
        <w:rPr>
          <w:rStyle w:val="DevConfigGray"/>
        </w:rPr>
        <w:t>system mtu routing 1500</w:t>
      </w:r>
    </w:p>
    <w:p w14:paraId="6B3EB82B" w14:textId="77777777" w:rsidR="008E44D0" w:rsidRPr="00965162" w:rsidRDefault="008E44D0" w:rsidP="008C615F">
      <w:pPr>
        <w:pStyle w:val="DevConfigs"/>
        <w:spacing w:line="360" w:lineRule="auto"/>
        <w:rPr>
          <w:rStyle w:val="DevConfigGray"/>
        </w:rPr>
      </w:pPr>
      <w:r>
        <w:rPr>
          <w:rStyle w:val="DevConfigGray"/>
        </w:rPr>
        <w:t>!</w:t>
      </w:r>
    </w:p>
    <w:p w14:paraId="602C34EB" w14:textId="77777777" w:rsidR="008E44D0" w:rsidRPr="00965162" w:rsidRDefault="008E44D0" w:rsidP="008C615F">
      <w:pPr>
        <w:pStyle w:val="DevConfigs"/>
        <w:spacing w:line="360" w:lineRule="auto"/>
        <w:rPr>
          <w:rStyle w:val="DevConfigGray"/>
        </w:rPr>
      </w:pPr>
      <w:r>
        <w:rPr>
          <w:rStyle w:val="DevConfigGray"/>
        </w:rPr>
        <w:t>no ip domain-lookup</w:t>
      </w:r>
    </w:p>
    <w:p w14:paraId="1AF6F969" w14:textId="77777777" w:rsidR="008E44D0" w:rsidRPr="00965162" w:rsidRDefault="008E44D0" w:rsidP="008C615F">
      <w:pPr>
        <w:pStyle w:val="DevConfigs"/>
        <w:spacing w:line="360" w:lineRule="auto"/>
        <w:rPr>
          <w:rStyle w:val="DevConfigGray"/>
        </w:rPr>
      </w:pPr>
      <w:r>
        <w:rPr>
          <w:rStyle w:val="DevConfigGray"/>
        </w:rPr>
        <w:t>!</w:t>
      </w:r>
    </w:p>
    <w:p w14:paraId="0FCAE30D" w14:textId="77777777" w:rsidR="008E44D0" w:rsidRPr="00965162" w:rsidRDefault="008E44D0" w:rsidP="008C615F">
      <w:pPr>
        <w:pStyle w:val="DevConfigs"/>
        <w:spacing w:line="360" w:lineRule="auto"/>
        <w:rPr>
          <w:rStyle w:val="DevConfigGray"/>
        </w:rPr>
      </w:pPr>
      <w:r>
        <w:rPr>
          <w:rStyle w:val="DevConfigGray"/>
        </w:rPr>
        <w:t>spanning-tree mode pvst</w:t>
      </w:r>
    </w:p>
    <w:p w14:paraId="75751C25" w14:textId="77777777" w:rsidR="008E44D0" w:rsidRPr="00965162" w:rsidRDefault="008E44D0" w:rsidP="008C615F">
      <w:pPr>
        <w:pStyle w:val="DevConfigs"/>
        <w:spacing w:line="360" w:lineRule="auto"/>
        <w:rPr>
          <w:rStyle w:val="DevConfigGray"/>
        </w:rPr>
      </w:pPr>
      <w:r>
        <w:rPr>
          <w:rStyle w:val="DevConfigGray"/>
        </w:rPr>
        <w:t>spanning-tree extend system-id</w:t>
      </w:r>
    </w:p>
    <w:p w14:paraId="28C5C103" w14:textId="77777777" w:rsidR="008E44D0" w:rsidRPr="00965162" w:rsidRDefault="008E44D0" w:rsidP="008C615F">
      <w:pPr>
        <w:pStyle w:val="DevConfigs"/>
        <w:spacing w:line="360" w:lineRule="auto"/>
        <w:rPr>
          <w:rStyle w:val="DevConfigGray"/>
        </w:rPr>
      </w:pPr>
      <w:r>
        <w:rPr>
          <w:rStyle w:val="DevConfigGray"/>
        </w:rPr>
        <w:t>!</w:t>
      </w:r>
    </w:p>
    <w:p w14:paraId="458A5673" w14:textId="77777777" w:rsidR="008E44D0" w:rsidRPr="00965162" w:rsidRDefault="008E44D0" w:rsidP="008C615F">
      <w:pPr>
        <w:pStyle w:val="DevConfigs"/>
        <w:spacing w:line="360" w:lineRule="auto"/>
        <w:rPr>
          <w:rStyle w:val="DevConfigGray"/>
        </w:rPr>
      </w:pPr>
      <w:r>
        <w:rPr>
          <w:rStyle w:val="DevConfigGray"/>
        </w:rPr>
        <w:t>vlan internal allocation policy ascending</w:t>
      </w:r>
    </w:p>
    <w:p w14:paraId="672342C1" w14:textId="77777777" w:rsidR="008E44D0" w:rsidRPr="00965162" w:rsidRDefault="008E44D0" w:rsidP="008C615F">
      <w:pPr>
        <w:pStyle w:val="DevConfigs"/>
        <w:spacing w:line="360" w:lineRule="auto"/>
        <w:rPr>
          <w:rStyle w:val="DevConfigGray"/>
        </w:rPr>
      </w:pPr>
      <w:r>
        <w:rPr>
          <w:rStyle w:val="DevConfigGray"/>
        </w:rPr>
        <w:t>!</w:t>
      </w:r>
    </w:p>
    <w:p w14:paraId="4EC4E32B" w14:textId="77777777" w:rsidR="008E44D0" w:rsidRPr="00965162" w:rsidRDefault="008E44D0" w:rsidP="008C615F">
      <w:pPr>
        <w:pStyle w:val="DevConfigs"/>
        <w:spacing w:line="360" w:lineRule="auto"/>
        <w:rPr>
          <w:rStyle w:val="DevConfigGray"/>
        </w:rPr>
      </w:pPr>
      <w:r>
        <w:rPr>
          <w:rStyle w:val="DevConfigGray"/>
        </w:rPr>
        <w:t>interface FastEthernet0/1</w:t>
      </w:r>
    </w:p>
    <w:p w14:paraId="724BC887" w14:textId="77777777" w:rsidR="008E44D0" w:rsidRPr="00965162" w:rsidRDefault="008E44D0" w:rsidP="008C615F">
      <w:pPr>
        <w:pStyle w:val="DevConfigs"/>
        <w:spacing w:line="360" w:lineRule="auto"/>
        <w:rPr>
          <w:rStyle w:val="DevConfigGray"/>
        </w:rPr>
      </w:pPr>
      <w:r>
        <w:rPr>
          <w:rStyle w:val="DevConfigGray"/>
        </w:rPr>
        <w:t>!</w:t>
      </w:r>
    </w:p>
    <w:p w14:paraId="6058D010" w14:textId="77777777" w:rsidR="008E44D0" w:rsidRPr="00965162" w:rsidRDefault="008E44D0" w:rsidP="008C615F">
      <w:pPr>
        <w:pStyle w:val="DevConfigs"/>
        <w:spacing w:line="360" w:lineRule="auto"/>
        <w:rPr>
          <w:rStyle w:val="DevConfigGray"/>
        </w:rPr>
      </w:pPr>
      <w:r>
        <w:rPr>
          <w:rStyle w:val="DevConfigGray"/>
        </w:rPr>
        <w:t>interface FastEthernet0/2</w:t>
      </w:r>
    </w:p>
    <w:p w14:paraId="4A32DABE" w14:textId="77777777" w:rsidR="008E44D0" w:rsidRPr="00965162" w:rsidRDefault="008E44D0" w:rsidP="008C615F">
      <w:pPr>
        <w:pStyle w:val="DevConfigs"/>
        <w:spacing w:line="360" w:lineRule="auto"/>
        <w:rPr>
          <w:rStyle w:val="DevConfigGray"/>
        </w:rPr>
      </w:pPr>
      <w:r>
        <w:rPr>
          <w:rStyle w:val="DevConfigGray"/>
        </w:rPr>
        <w:t>!</w:t>
      </w:r>
    </w:p>
    <w:p w14:paraId="1BFE7834" w14:textId="77777777" w:rsidR="008E44D0" w:rsidRPr="00965162" w:rsidRDefault="008E44D0" w:rsidP="008C615F">
      <w:pPr>
        <w:pStyle w:val="DevConfigs"/>
        <w:spacing w:line="360" w:lineRule="auto"/>
        <w:rPr>
          <w:rStyle w:val="DevConfigGray"/>
        </w:rPr>
      </w:pPr>
      <w:r>
        <w:rPr>
          <w:rStyle w:val="DevConfigGray"/>
        </w:rPr>
        <w:t>interface FastEthernet0/3</w:t>
      </w:r>
    </w:p>
    <w:p w14:paraId="0C5619D1" w14:textId="77777777" w:rsidR="008E44D0" w:rsidRPr="00965162" w:rsidRDefault="008E44D0" w:rsidP="008C615F">
      <w:pPr>
        <w:pStyle w:val="DevConfigs"/>
        <w:spacing w:line="360" w:lineRule="auto"/>
        <w:rPr>
          <w:rStyle w:val="DevConfigGray"/>
        </w:rPr>
      </w:pPr>
      <w:r>
        <w:rPr>
          <w:rStyle w:val="DevConfigGray"/>
        </w:rPr>
        <w:t>!</w:t>
      </w:r>
    </w:p>
    <w:p w14:paraId="5E291FDF" w14:textId="77777777" w:rsidR="008E44D0" w:rsidRPr="00965162" w:rsidRDefault="008E44D0" w:rsidP="008C615F">
      <w:pPr>
        <w:pStyle w:val="DevConfigs"/>
        <w:spacing w:line="360" w:lineRule="auto"/>
        <w:rPr>
          <w:rStyle w:val="DevConfigGray"/>
        </w:rPr>
      </w:pPr>
      <w:r>
        <w:rPr>
          <w:rStyle w:val="DevConfigGray"/>
        </w:rPr>
        <w:t>interface FastEthernet0/4</w:t>
      </w:r>
    </w:p>
    <w:p w14:paraId="6AB889A6" w14:textId="77777777" w:rsidR="008E44D0" w:rsidRPr="00965162" w:rsidRDefault="008E44D0" w:rsidP="008C615F">
      <w:pPr>
        <w:pStyle w:val="DevConfigs"/>
        <w:spacing w:line="360" w:lineRule="auto"/>
        <w:rPr>
          <w:rStyle w:val="DevConfigGray"/>
        </w:rPr>
      </w:pPr>
      <w:r>
        <w:rPr>
          <w:rStyle w:val="DevConfigGray"/>
        </w:rPr>
        <w:t>!</w:t>
      </w:r>
    </w:p>
    <w:p w14:paraId="448584C3" w14:textId="77777777" w:rsidR="008E44D0" w:rsidRPr="00965162" w:rsidRDefault="008E44D0" w:rsidP="008C615F">
      <w:pPr>
        <w:pStyle w:val="DevConfigs"/>
        <w:spacing w:line="360" w:lineRule="auto"/>
        <w:rPr>
          <w:rStyle w:val="DevConfigGray"/>
        </w:rPr>
      </w:pPr>
      <w:r>
        <w:rPr>
          <w:rStyle w:val="DevConfigGray"/>
        </w:rPr>
        <w:t>interface FastEthernet0/5</w:t>
      </w:r>
    </w:p>
    <w:p w14:paraId="5143166A" w14:textId="77777777" w:rsidR="008E44D0" w:rsidRPr="00965162" w:rsidRDefault="008E44D0" w:rsidP="008C615F">
      <w:pPr>
        <w:pStyle w:val="DevConfigs"/>
        <w:spacing w:line="360" w:lineRule="auto"/>
        <w:rPr>
          <w:rStyle w:val="DevConfigGray"/>
        </w:rPr>
      </w:pPr>
      <w:r>
        <w:rPr>
          <w:rStyle w:val="DevConfigGray"/>
        </w:rPr>
        <w:t>!</w:t>
      </w:r>
    </w:p>
    <w:p w14:paraId="15BFB7BA" w14:textId="77777777" w:rsidR="008E44D0" w:rsidRPr="00965162" w:rsidRDefault="008E44D0" w:rsidP="008C615F">
      <w:pPr>
        <w:pStyle w:val="DevConfigs"/>
        <w:spacing w:line="360" w:lineRule="auto"/>
        <w:rPr>
          <w:rStyle w:val="DevConfigGray"/>
        </w:rPr>
      </w:pPr>
      <w:r>
        <w:rPr>
          <w:rStyle w:val="DevConfigGray"/>
        </w:rPr>
        <w:t>interface FastEthernet0/6</w:t>
      </w:r>
    </w:p>
    <w:p w14:paraId="76F81E87" w14:textId="77777777" w:rsidR="008E44D0" w:rsidRPr="00965162" w:rsidRDefault="008E44D0" w:rsidP="008C615F">
      <w:pPr>
        <w:pStyle w:val="DevConfigs"/>
        <w:spacing w:line="360" w:lineRule="auto"/>
        <w:rPr>
          <w:rStyle w:val="DevConfigGray"/>
        </w:rPr>
      </w:pPr>
      <w:r>
        <w:rPr>
          <w:rStyle w:val="DevConfigGray"/>
        </w:rPr>
        <w:t>!</w:t>
      </w:r>
    </w:p>
    <w:p w14:paraId="27B81795" w14:textId="77777777" w:rsidR="008E44D0" w:rsidRPr="00965162" w:rsidRDefault="008E44D0" w:rsidP="008C615F">
      <w:pPr>
        <w:pStyle w:val="DevConfigs"/>
        <w:spacing w:line="360" w:lineRule="auto"/>
        <w:rPr>
          <w:rStyle w:val="DevConfigGray"/>
        </w:rPr>
      </w:pPr>
      <w:r>
        <w:rPr>
          <w:rStyle w:val="DevConfigGray"/>
        </w:rPr>
        <w:t>interface FastEthernet0/7</w:t>
      </w:r>
    </w:p>
    <w:p w14:paraId="5C6D7064" w14:textId="77777777" w:rsidR="008E44D0" w:rsidRPr="00965162" w:rsidRDefault="008E44D0" w:rsidP="008C615F">
      <w:pPr>
        <w:pStyle w:val="DevConfigs"/>
        <w:spacing w:line="360" w:lineRule="auto"/>
        <w:rPr>
          <w:rStyle w:val="DevConfigGray"/>
        </w:rPr>
      </w:pPr>
      <w:r>
        <w:rPr>
          <w:rStyle w:val="DevConfigGray"/>
        </w:rPr>
        <w:t>!</w:t>
      </w:r>
    </w:p>
    <w:p w14:paraId="6D7D8E2F" w14:textId="77777777" w:rsidR="008E44D0" w:rsidRPr="00965162" w:rsidRDefault="008E44D0" w:rsidP="008C615F">
      <w:pPr>
        <w:pStyle w:val="DevConfigs"/>
        <w:spacing w:line="360" w:lineRule="auto"/>
        <w:rPr>
          <w:rStyle w:val="DevConfigGray"/>
        </w:rPr>
      </w:pPr>
      <w:r>
        <w:rPr>
          <w:rStyle w:val="DevConfigGray"/>
        </w:rPr>
        <w:t>interface FastEthernet0/8</w:t>
      </w:r>
    </w:p>
    <w:p w14:paraId="04C48376" w14:textId="77777777" w:rsidR="008E44D0" w:rsidRPr="00965162" w:rsidRDefault="008E44D0" w:rsidP="008C615F">
      <w:pPr>
        <w:pStyle w:val="DevConfigs"/>
        <w:spacing w:line="360" w:lineRule="auto"/>
        <w:rPr>
          <w:rStyle w:val="DevConfigGray"/>
        </w:rPr>
      </w:pPr>
      <w:r>
        <w:rPr>
          <w:rStyle w:val="DevConfigGray"/>
        </w:rPr>
        <w:t>!</w:t>
      </w:r>
    </w:p>
    <w:p w14:paraId="01F3E604" w14:textId="77777777" w:rsidR="008E44D0" w:rsidRPr="00965162" w:rsidRDefault="008E44D0" w:rsidP="008C615F">
      <w:pPr>
        <w:pStyle w:val="DevConfigs"/>
        <w:spacing w:line="360" w:lineRule="auto"/>
        <w:rPr>
          <w:rStyle w:val="DevConfigGray"/>
        </w:rPr>
      </w:pPr>
      <w:r>
        <w:rPr>
          <w:rStyle w:val="DevConfigGray"/>
        </w:rPr>
        <w:t>interface FastEthernet0/9</w:t>
      </w:r>
    </w:p>
    <w:p w14:paraId="04CBD803" w14:textId="77777777" w:rsidR="008E44D0" w:rsidRPr="00965162" w:rsidRDefault="008E44D0" w:rsidP="008C615F">
      <w:pPr>
        <w:pStyle w:val="DevConfigs"/>
        <w:spacing w:line="360" w:lineRule="auto"/>
        <w:rPr>
          <w:rStyle w:val="DevConfigGray"/>
        </w:rPr>
      </w:pPr>
      <w:r>
        <w:rPr>
          <w:rStyle w:val="DevConfigGray"/>
        </w:rPr>
        <w:lastRenderedPageBreak/>
        <w:t>!</w:t>
      </w:r>
    </w:p>
    <w:p w14:paraId="1B2A932E" w14:textId="77777777" w:rsidR="008E44D0" w:rsidRPr="00965162" w:rsidRDefault="008E44D0" w:rsidP="008C615F">
      <w:pPr>
        <w:pStyle w:val="DevConfigs"/>
        <w:spacing w:line="360" w:lineRule="auto"/>
        <w:rPr>
          <w:rStyle w:val="DevConfigGray"/>
        </w:rPr>
      </w:pPr>
      <w:r>
        <w:rPr>
          <w:rStyle w:val="DevConfigGray"/>
        </w:rPr>
        <w:t>interface FastEthernet0/10</w:t>
      </w:r>
    </w:p>
    <w:p w14:paraId="4B5D1D00" w14:textId="77777777" w:rsidR="008E44D0" w:rsidRPr="00965162" w:rsidRDefault="008E44D0" w:rsidP="008C615F">
      <w:pPr>
        <w:pStyle w:val="DevConfigs"/>
        <w:spacing w:line="360" w:lineRule="auto"/>
        <w:rPr>
          <w:rStyle w:val="DevConfigGray"/>
        </w:rPr>
      </w:pPr>
      <w:r>
        <w:rPr>
          <w:rStyle w:val="DevConfigGray"/>
        </w:rPr>
        <w:t>!</w:t>
      </w:r>
    </w:p>
    <w:p w14:paraId="4E2E56AA" w14:textId="77777777" w:rsidR="008E44D0" w:rsidRPr="00965162" w:rsidRDefault="008E44D0" w:rsidP="008C615F">
      <w:pPr>
        <w:pStyle w:val="DevConfigs"/>
        <w:spacing w:line="360" w:lineRule="auto"/>
        <w:rPr>
          <w:rStyle w:val="DevConfigGray"/>
        </w:rPr>
      </w:pPr>
      <w:r>
        <w:rPr>
          <w:rStyle w:val="DevConfigGray"/>
        </w:rPr>
        <w:t>interface FastEthernet0/11</w:t>
      </w:r>
    </w:p>
    <w:p w14:paraId="62BF88D4" w14:textId="77777777" w:rsidR="008E44D0" w:rsidRPr="00965162" w:rsidRDefault="008E44D0" w:rsidP="008C615F">
      <w:pPr>
        <w:pStyle w:val="DevConfigs"/>
        <w:spacing w:line="360" w:lineRule="auto"/>
        <w:rPr>
          <w:rStyle w:val="DevConfigGray"/>
        </w:rPr>
      </w:pPr>
      <w:r>
        <w:rPr>
          <w:rStyle w:val="DevConfigGray"/>
        </w:rPr>
        <w:t>!</w:t>
      </w:r>
    </w:p>
    <w:p w14:paraId="68F11B62" w14:textId="77777777" w:rsidR="008E44D0" w:rsidRPr="00965162" w:rsidRDefault="008E44D0" w:rsidP="008C615F">
      <w:pPr>
        <w:pStyle w:val="DevConfigs"/>
        <w:spacing w:line="360" w:lineRule="auto"/>
        <w:rPr>
          <w:rStyle w:val="DevConfigGray"/>
        </w:rPr>
      </w:pPr>
      <w:r>
        <w:rPr>
          <w:rStyle w:val="DevConfigGray"/>
        </w:rPr>
        <w:t>interface FastEthernet0/12</w:t>
      </w:r>
    </w:p>
    <w:p w14:paraId="04B46DCD" w14:textId="77777777" w:rsidR="008E44D0" w:rsidRPr="00965162" w:rsidRDefault="008E44D0" w:rsidP="008C615F">
      <w:pPr>
        <w:pStyle w:val="DevConfigs"/>
        <w:spacing w:line="360" w:lineRule="auto"/>
        <w:rPr>
          <w:rStyle w:val="DevConfigGray"/>
        </w:rPr>
      </w:pPr>
      <w:r>
        <w:rPr>
          <w:rStyle w:val="DevConfigGray"/>
        </w:rPr>
        <w:t>!</w:t>
      </w:r>
    </w:p>
    <w:p w14:paraId="18E4F3DE" w14:textId="77777777" w:rsidR="008E44D0" w:rsidRPr="00965162" w:rsidRDefault="008E44D0" w:rsidP="008C615F">
      <w:pPr>
        <w:pStyle w:val="DevConfigs"/>
        <w:spacing w:line="360" w:lineRule="auto"/>
        <w:rPr>
          <w:rStyle w:val="DevConfigGray"/>
        </w:rPr>
      </w:pPr>
      <w:r>
        <w:rPr>
          <w:rStyle w:val="DevConfigGray"/>
        </w:rPr>
        <w:t>interface FastEthernet0/13</w:t>
      </w:r>
    </w:p>
    <w:p w14:paraId="226C4D70" w14:textId="77777777" w:rsidR="008E44D0" w:rsidRPr="00965162" w:rsidRDefault="008E44D0" w:rsidP="008C615F">
      <w:pPr>
        <w:pStyle w:val="DevConfigs"/>
        <w:spacing w:line="360" w:lineRule="auto"/>
        <w:rPr>
          <w:rStyle w:val="DevConfigGray"/>
        </w:rPr>
      </w:pPr>
      <w:r>
        <w:rPr>
          <w:rStyle w:val="DevConfigGray"/>
        </w:rPr>
        <w:t>!</w:t>
      </w:r>
    </w:p>
    <w:p w14:paraId="2FE38799" w14:textId="77777777" w:rsidR="008E44D0" w:rsidRPr="00965162" w:rsidRDefault="008E44D0" w:rsidP="008C615F">
      <w:pPr>
        <w:pStyle w:val="DevConfigs"/>
        <w:spacing w:line="360" w:lineRule="auto"/>
        <w:rPr>
          <w:rStyle w:val="DevConfigGray"/>
        </w:rPr>
      </w:pPr>
      <w:r>
        <w:rPr>
          <w:rStyle w:val="DevConfigGray"/>
        </w:rPr>
        <w:t>interface FastEthernet0/14</w:t>
      </w:r>
    </w:p>
    <w:p w14:paraId="46D5BE1E" w14:textId="77777777" w:rsidR="008E44D0" w:rsidRPr="00965162" w:rsidRDefault="008E44D0" w:rsidP="008C615F">
      <w:pPr>
        <w:pStyle w:val="DevConfigs"/>
        <w:spacing w:line="360" w:lineRule="auto"/>
        <w:rPr>
          <w:rStyle w:val="DevConfigGray"/>
        </w:rPr>
      </w:pPr>
      <w:r>
        <w:rPr>
          <w:rStyle w:val="DevConfigGray"/>
        </w:rPr>
        <w:t>!</w:t>
      </w:r>
    </w:p>
    <w:p w14:paraId="10EB4DF5" w14:textId="77777777" w:rsidR="008E44D0" w:rsidRPr="00965162" w:rsidRDefault="008E44D0" w:rsidP="008C615F">
      <w:pPr>
        <w:pStyle w:val="DevConfigs"/>
        <w:spacing w:line="360" w:lineRule="auto"/>
        <w:rPr>
          <w:rStyle w:val="DevConfigGray"/>
        </w:rPr>
      </w:pPr>
      <w:r>
        <w:rPr>
          <w:rStyle w:val="DevConfigGray"/>
        </w:rPr>
        <w:t>interface FastEthernet0/15</w:t>
      </w:r>
    </w:p>
    <w:p w14:paraId="2E1A674D" w14:textId="77777777" w:rsidR="008E44D0" w:rsidRPr="00965162" w:rsidRDefault="008E44D0" w:rsidP="008C615F">
      <w:pPr>
        <w:pStyle w:val="DevConfigs"/>
        <w:spacing w:line="360" w:lineRule="auto"/>
        <w:rPr>
          <w:rStyle w:val="DevConfigGray"/>
        </w:rPr>
      </w:pPr>
      <w:r>
        <w:rPr>
          <w:rStyle w:val="DevConfigGray"/>
        </w:rPr>
        <w:t>!</w:t>
      </w:r>
    </w:p>
    <w:p w14:paraId="45F9D0C3" w14:textId="77777777" w:rsidR="008E44D0" w:rsidRPr="00965162" w:rsidRDefault="008E44D0" w:rsidP="008C615F">
      <w:pPr>
        <w:pStyle w:val="DevConfigs"/>
        <w:spacing w:line="360" w:lineRule="auto"/>
        <w:rPr>
          <w:rStyle w:val="DevConfigGray"/>
        </w:rPr>
      </w:pPr>
      <w:r>
        <w:rPr>
          <w:rStyle w:val="DevConfigGray"/>
        </w:rPr>
        <w:t>interface FastEthernet0/16</w:t>
      </w:r>
    </w:p>
    <w:p w14:paraId="1BCA8FE0" w14:textId="77777777" w:rsidR="008E44D0" w:rsidRPr="00965162" w:rsidRDefault="008E44D0" w:rsidP="008C615F">
      <w:pPr>
        <w:pStyle w:val="DevConfigs"/>
        <w:spacing w:line="360" w:lineRule="auto"/>
        <w:rPr>
          <w:rStyle w:val="DevConfigGray"/>
        </w:rPr>
      </w:pPr>
      <w:r>
        <w:rPr>
          <w:rStyle w:val="DevConfigGray"/>
        </w:rPr>
        <w:t>!</w:t>
      </w:r>
    </w:p>
    <w:p w14:paraId="44FE3F58" w14:textId="77777777" w:rsidR="008E44D0" w:rsidRPr="00965162" w:rsidRDefault="008E44D0" w:rsidP="008C615F">
      <w:pPr>
        <w:pStyle w:val="DevConfigs"/>
        <w:spacing w:line="360" w:lineRule="auto"/>
        <w:rPr>
          <w:rStyle w:val="DevConfigGray"/>
        </w:rPr>
      </w:pPr>
      <w:r>
        <w:rPr>
          <w:rStyle w:val="DevConfigGray"/>
        </w:rPr>
        <w:t>interface FastEthernet0/17</w:t>
      </w:r>
    </w:p>
    <w:p w14:paraId="68D0EAEF" w14:textId="77777777" w:rsidR="008E44D0" w:rsidRPr="00965162" w:rsidRDefault="008E44D0" w:rsidP="008C615F">
      <w:pPr>
        <w:pStyle w:val="DevConfigs"/>
        <w:spacing w:line="360" w:lineRule="auto"/>
        <w:rPr>
          <w:rStyle w:val="DevConfigGray"/>
        </w:rPr>
      </w:pPr>
      <w:r>
        <w:rPr>
          <w:rStyle w:val="DevConfigGray"/>
        </w:rPr>
        <w:t>!</w:t>
      </w:r>
    </w:p>
    <w:p w14:paraId="31D1B61B" w14:textId="77777777" w:rsidR="008E44D0" w:rsidRPr="00965162" w:rsidRDefault="008E44D0" w:rsidP="008C615F">
      <w:pPr>
        <w:pStyle w:val="DevConfigs"/>
        <w:spacing w:line="360" w:lineRule="auto"/>
        <w:rPr>
          <w:rStyle w:val="DevConfigGray"/>
        </w:rPr>
      </w:pPr>
      <w:r>
        <w:rPr>
          <w:rStyle w:val="DevConfigGray"/>
        </w:rPr>
        <w:t>interface FastEthernet0/18</w:t>
      </w:r>
    </w:p>
    <w:p w14:paraId="5543F722" w14:textId="77777777" w:rsidR="008E44D0" w:rsidRPr="00965162" w:rsidRDefault="008E44D0" w:rsidP="008C615F">
      <w:pPr>
        <w:pStyle w:val="DevConfigs"/>
        <w:spacing w:line="360" w:lineRule="auto"/>
        <w:rPr>
          <w:rStyle w:val="DevConfigGray"/>
        </w:rPr>
      </w:pPr>
      <w:r>
        <w:rPr>
          <w:rStyle w:val="DevConfigGray"/>
        </w:rPr>
        <w:t>!</w:t>
      </w:r>
    </w:p>
    <w:p w14:paraId="2B6CBE93" w14:textId="77777777" w:rsidR="008E44D0" w:rsidRPr="00965162" w:rsidRDefault="008E44D0" w:rsidP="008C615F">
      <w:pPr>
        <w:pStyle w:val="DevConfigs"/>
        <w:spacing w:line="360" w:lineRule="auto"/>
        <w:rPr>
          <w:rStyle w:val="DevConfigGray"/>
        </w:rPr>
      </w:pPr>
      <w:r>
        <w:rPr>
          <w:rStyle w:val="DevConfigGray"/>
        </w:rPr>
        <w:t>interface FastEthernet0/19</w:t>
      </w:r>
    </w:p>
    <w:p w14:paraId="05D7E479" w14:textId="77777777" w:rsidR="008E44D0" w:rsidRPr="00965162" w:rsidRDefault="008E44D0" w:rsidP="008C615F">
      <w:pPr>
        <w:pStyle w:val="DevConfigs"/>
        <w:spacing w:line="360" w:lineRule="auto"/>
        <w:rPr>
          <w:rStyle w:val="DevConfigGray"/>
        </w:rPr>
      </w:pPr>
      <w:r>
        <w:rPr>
          <w:rStyle w:val="DevConfigGray"/>
        </w:rPr>
        <w:t>!</w:t>
      </w:r>
    </w:p>
    <w:p w14:paraId="4664ABFB" w14:textId="77777777" w:rsidR="008E44D0" w:rsidRPr="00965162" w:rsidRDefault="008E44D0" w:rsidP="008C615F">
      <w:pPr>
        <w:pStyle w:val="DevConfigs"/>
        <w:spacing w:line="360" w:lineRule="auto"/>
        <w:rPr>
          <w:rStyle w:val="DevConfigGray"/>
        </w:rPr>
      </w:pPr>
      <w:r>
        <w:rPr>
          <w:rStyle w:val="DevConfigGray"/>
        </w:rPr>
        <w:t>interface FastEthernet0/20</w:t>
      </w:r>
    </w:p>
    <w:p w14:paraId="1F26949A" w14:textId="77777777" w:rsidR="008E44D0" w:rsidRPr="00965162" w:rsidRDefault="008E44D0" w:rsidP="008C615F">
      <w:pPr>
        <w:pStyle w:val="DevConfigs"/>
        <w:spacing w:line="360" w:lineRule="auto"/>
        <w:rPr>
          <w:rStyle w:val="DevConfigGray"/>
        </w:rPr>
      </w:pPr>
      <w:r>
        <w:rPr>
          <w:rStyle w:val="DevConfigGray"/>
        </w:rPr>
        <w:t>!</w:t>
      </w:r>
    </w:p>
    <w:p w14:paraId="261F9850" w14:textId="77777777" w:rsidR="008E44D0" w:rsidRPr="00965162" w:rsidRDefault="008E44D0" w:rsidP="008C615F">
      <w:pPr>
        <w:pStyle w:val="DevConfigs"/>
        <w:spacing w:line="360" w:lineRule="auto"/>
        <w:rPr>
          <w:rStyle w:val="DevConfigGray"/>
        </w:rPr>
      </w:pPr>
      <w:r>
        <w:rPr>
          <w:rStyle w:val="DevConfigGray"/>
        </w:rPr>
        <w:t>interface FastEthernet0/21</w:t>
      </w:r>
    </w:p>
    <w:p w14:paraId="2522E9AA" w14:textId="77777777" w:rsidR="008E44D0" w:rsidRPr="00965162" w:rsidRDefault="008E44D0" w:rsidP="008C615F">
      <w:pPr>
        <w:pStyle w:val="DevConfigs"/>
        <w:spacing w:line="360" w:lineRule="auto"/>
        <w:rPr>
          <w:rStyle w:val="DevConfigGray"/>
        </w:rPr>
      </w:pPr>
      <w:r>
        <w:rPr>
          <w:rStyle w:val="DevConfigGray"/>
        </w:rPr>
        <w:t>!</w:t>
      </w:r>
    </w:p>
    <w:p w14:paraId="476AE5DD" w14:textId="77777777" w:rsidR="008E44D0" w:rsidRPr="00965162" w:rsidRDefault="008E44D0" w:rsidP="008C615F">
      <w:pPr>
        <w:pStyle w:val="DevConfigs"/>
        <w:spacing w:line="360" w:lineRule="auto"/>
        <w:rPr>
          <w:rStyle w:val="DevConfigGray"/>
        </w:rPr>
      </w:pPr>
      <w:r>
        <w:rPr>
          <w:rStyle w:val="DevConfigGray"/>
        </w:rPr>
        <w:t>interface FastEthernet0/22</w:t>
      </w:r>
    </w:p>
    <w:p w14:paraId="6B013795" w14:textId="77777777" w:rsidR="008E44D0" w:rsidRPr="00965162" w:rsidRDefault="008E44D0" w:rsidP="008C615F">
      <w:pPr>
        <w:pStyle w:val="DevConfigs"/>
        <w:spacing w:line="360" w:lineRule="auto"/>
        <w:rPr>
          <w:rStyle w:val="DevConfigGray"/>
        </w:rPr>
      </w:pPr>
      <w:r>
        <w:rPr>
          <w:rStyle w:val="DevConfigGray"/>
        </w:rPr>
        <w:t>!</w:t>
      </w:r>
    </w:p>
    <w:p w14:paraId="28BE4957" w14:textId="77777777" w:rsidR="008E44D0" w:rsidRPr="00965162" w:rsidRDefault="008E44D0" w:rsidP="008C615F">
      <w:pPr>
        <w:pStyle w:val="DevConfigs"/>
        <w:spacing w:line="360" w:lineRule="auto"/>
        <w:rPr>
          <w:rStyle w:val="DevConfigGray"/>
        </w:rPr>
      </w:pPr>
      <w:r>
        <w:rPr>
          <w:rStyle w:val="DevConfigGray"/>
        </w:rPr>
        <w:t>interface FastEthernet0/23</w:t>
      </w:r>
    </w:p>
    <w:p w14:paraId="27104BF9" w14:textId="77777777" w:rsidR="008E44D0" w:rsidRPr="00965162" w:rsidRDefault="008E44D0" w:rsidP="008C615F">
      <w:pPr>
        <w:pStyle w:val="DevConfigs"/>
        <w:spacing w:line="360" w:lineRule="auto"/>
        <w:rPr>
          <w:rStyle w:val="DevConfigGray"/>
        </w:rPr>
      </w:pPr>
      <w:r>
        <w:rPr>
          <w:rStyle w:val="DevConfigGray"/>
        </w:rPr>
        <w:t>!</w:t>
      </w:r>
    </w:p>
    <w:p w14:paraId="373F603B" w14:textId="77777777" w:rsidR="008E44D0" w:rsidRPr="00965162" w:rsidRDefault="008E44D0" w:rsidP="008C615F">
      <w:pPr>
        <w:pStyle w:val="DevConfigs"/>
        <w:spacing w:line="360" w:lineRule="auto"/>
        <w:rPr>
          <w:rStyle w:val="DevConfigGray"/>
        </w:rPr>
      </w:pPr>
      <w:r>
        <w:rPr>
          <w:rStyle w:val="DevConfigGray"/>
        </w:rPr>
        <w:t>interface FastEthernet0/24</w:t>
      </w:r>
    </w:p>
    <w:p w14:paraId="155B89EF" w14:textId="77777777" w:rsidR="008E44D0" w:rsidRPr="00965162" w:rsidRDefault="008E44D0" w:rsidP="008C615F">
      <w:pPr>
        <w:pStyle w:val="DevConfigs"/>
        <w:spacing w:line="360" w:lineRule="auto"/>
        <w:rPr>
          <w:rStyle w:val="DevConfigGray"/>
        </w:rPr>
      </w:pPr>
      <w:r>
        <w:rPr>
          <w:rStyle w:val="DevConfigGray"/>
        </w:rPr>
        <w:t>!</w:t>
      </w:r>
    </w:p>
    <w:p w14:paraId="73C748C6" w14:textId="77777777" w:rsidR="008E44D0" w:rsidRPr="00965162" w:rsidRDefault="008E44D0" w:rsidP="008C615F">
      <w:pPr>
        <w:pStyle w:val="DevConfigs"/>
        <w:spacing w:line="360" w:lineRule="auto"/>
        <w:rPr>
          <w:rStyle w:val="DevConfigGray"/>
        </w:rPr>
      </w:pPr>
      <w:r>
        <w:rPr>
          <w:rStyle w:val="DevConfigGray"/>
        </w:rPr>
        <w:t>interface GigabitEthernet0/1</w:t>
      </w:r>
    </w:p>
    <w:p w14:paraId="3F3FC18D" w14:textId="77777777" w:rsidR="008E44D0" w:rsidRPr="00965162" w:rsidRDefault="008E44D0" w:rsidP="008C615F">
      <w:pPr>
        <w:pStyle w:val="DevConfigs"/>
        <w:spacing w:line="360" w:lineRule="auto"/>
        <w:rPr>
          <w:rStyle w:val="DevConfigGray"/>
        </w:rPr>
      </w:pPr>
      <w:r>
        <w:rPr>
          <w:rStyle w:val="DevConfigGray"/>
        </w:rPr>
        <w:t>!</w:t>
      </w:r>
    </w:p>
    <w:p w14:paraId="0BF10E2D" w14:textId="77777777" w:rsidR="008E44D0" w:rsidRPr="00965162" w:rsidRDefault="008E44D0" w:rsidP="008C615F">
      <w:pPr>
        <w:pStyle w:val="DevConfigs"/>
        <w:spacing w:line="360" w:lineRule="auto"/>
        <w:rPr>
          <w:rStyle w:val="DevConfigGray"/>
        </w:rPr>
      </w:pPr>
      <w:r>
        <w:rPr>
          <w:rStyle w:val="DevConfigGray"/>
        </w:rPr>
        <w:t>interface GigabitEthernet0/2</w:t>
      </w:r>
    </w:p>
    <w:p w14:paraId="39B9808E" w14:textId="77777777" w:rsidR="008E44D0" w:rsidRPr="00965162" w:rsidRDefault="008E44D0" w:rsidP="008C615F">
      <w:pPr>
        <w:pStyle w:val="DevConfigs"/>
        <w:spacing w:line="360" w:lineRule="auto"/>
        <w:rPr>
          <w:rStyle w:val="DevConfigGray"/>
        </w:rPr>
      </w:pPr>
      <w:r>
        <w:rPr>
          <w:rStyle w:val="DevConfigGray"/>
        </w:rPr>
        <w:t>!</w:t>
      </w:r>
    </w:p>
    <w:p w14:paraId="1C85A7DF" w14:textId="77777777" w:rsidR="008E44D0" w:rsidRPr="00965162" w:rsidRDefault="008E44D0" w:rsidP="008C615F">
      <w:pPr>
        <w:pStyle w:val="DevConfigs"/>
        <w:spacing w:line="360" w:lineRule="auto"/>
        <w:rPr>
          <w:rStyle w:val="DevConfigGray"/>
        </w:rPr>
      </w:pPr>
      <w:r>
        <w:rPr>
          <w:rStyle w:val="DevConfigGray"/>
        </w:rPr>
        <w:t>interface Vlan1</w:t>
      </w:r>
    </w:p>
    <w:p w14:paraId="4E85D926" w14:textId="77777777" w:rsidR="00A06EBE" w:rsidRPr="00AE7942" w:rsidRDefault="00A06EBE" w:rsidP="008C615F">
      <w:pPr>
        <w:pStyle w:val="DevConfigs"/>
        <w:spacing w:line="360" w:lineRule="auto"/>
        <w:rPr>
          <w:rStyle w:val="DevConfigGray"/>
        </w:rPr>
      </w:pPr>
      <w:r>
        <w:rPr>
          <w:rStyle w:val="DevConfigGray"/>
        </w:rPr>
        <w:t>ip address 192.168.1.2 255.255.255.0</w:t>
      </w:r>
    </w:p>
    <w:p w14:paraId="7FE8570D" w14:textId="77777777" w:rsidR="008E44D0" w:rsidRPr="00965162" w:rsidRDefault="008E44D0" w:rsidP="008C615F">
      <w:pPr>
        <w:pStyle w:val="DevConfigs"/>
        <w:spacing w:line="360" w:lineRule="auto"/>
        <w:rPr>
          <w:rStyle w:val="DevConfigGray"/>
        </w:rPr>
      </w:pPr>
      <w:r>
        <w:rPr>
          <w:rStyle w:val="DevConfigGray"/>
        </w:rPr>
        <w:t>!</w:t>
      </w:r>
    </w:p>
    <w:p w14:paraId="0F607C2C" w14:textId="77777777" w:rsidR="008E44D0" w:rsidRPr="00965162" w:rsidRDefault="008E44D0" w:rsidP="008C615F">
      <w:pPr>
        <w:pStyle w:val="DevConfigs"/>
        <w:spacing w:line="360" w:lineRule="auto"/>
        <w:rPr>
          <w:rStyle w:val="DevConfigGray"/>
        </w:rPr>
      </w:pPr>
      <w:r>
        <w:rPr>
          <w:rStyle w:val="DevConfigGray"/>
        </w:rPr>
        <w:lastRenderedPageBreak/>
        <w:t>ip http server</w:t>
      </w:r>
    </w:p>
    <w:p w14:paraId="03884D93" w14:textId="77777777" w:rsidR="008E44D0" w:rsidRPr="00965162" w:rsidRDefault="008E44D0" w:rsidP="008C615F">
      <w:pPr>
        <w:pStyle w:val="DevConfigs"/>
        <w:spacing w:line="360" w:lineRule="auto"/>
        <w:rPr>
          <w:rStyle w:val="DevConfigGray"/>
        </w:rPr>
      </w:pPr>
      <w:r>
        <w:rPr>
          <w:rStyle w:val="DevConfigGray"/>
        </w:rPr>
        <w:t>ip http secure-server</w:t>
      </w:r>
    </w:p>
    <w:p w14:paraId="1F14AC9D" w14:textId="77777777" w:rsidR="008E44D0" w:rsidRPr="00965162" w:rsidRDefault="008E44D0" w:rsidP="008C615F">
      <w:pPr>
        <w:pStyle w:val="DevConfigs"/>
        <w:spacing w:line="360" w:lineRule="auto"/>
        <w:rPr>
          <w:rStyle w:val="DevConfigGray"/>
        </w:rPr>
      </w:pPr>
      <w:r>
        <w:rPr>
          <w:rStyle w:val="DevConfigGray"/>
        </w:rPr>
        <w:t>!</w:t>
      </w:r>
    </w:p>
    <w:p w14:paraId="772EBCF4" w14:textId="77777777" w:rsidR="008E44D0" w:rsidRPr="00965162" w:rsidRDefault="008E44D0" w:rsidP="008C615F">
      <w:pPr>
        <w:pStyle w:val="DevConfigs"/>
        <w:spacing w:line="360" w:lineRule="auto"/>
        <w:rPr>
          <w:rStyle w:val="DevConfigGray"/>
        </w:rPr>
      </w:pPr>
      <w:r>
        <w:rPr>
          <w:rStyle w:val="DevConfigGray"/>
        </w:rPr>
        <w:t>banner motd ^C</w:t>
      </w:r>
    </w:p>
    <w:p w14:paraId="5713C623" w14:textId="77777777" w:rsidR="008E44D0" w:rsidRPr="00965162" w:rsidRDefault="008E44D0" w:rsidP="008C615F">
      <w:pPr>
        <w:pStyle w:val="DevConfigs"/>
        <w:spacing w:line="360" w:lineRule="auto"/>
        <w:rPr>
          <w:rStyle w:val="DevConfigGray"/>
        </w:rPr>
      </w:pPr>
      <w:r>
        <w:rPr>
          <w:rStyle w:val="DevConfigGray"/>
        </w:rPr>
        <w:t>Unauthorized access is prohibited and violators will be prosecuted to the full extent of the law. ^C</w:t>
      </w:r>
    </w:p>
    <w:p w14:paraId="2CA52354" w14:textId="77777777" w:rsidR="008E44D0" w:rsidRPr="00965162" w:rsidRDefault="008E44D0" w:rsidP="008C615F">
      <w:pPr>
        <w:pStyle w:val="DevConfigs"/>
        <w:spacing w:line="360" w:lineRule="auto"/>
        <w:rPr>
          <w:rStyle w:val="DevConfigGray"/>
        </w:rPr>
      </w:pPr>
      <w:r>
        <w:rPr>
          <w:rStyle w:val="DevConfigGray"/>
        </w:rPr>
        <w:t>line con 0</w:t>
      </w:r>
    </w:p>
    <w:p w14:paraId="56491598" w14:textId="77777777" w:rsidR="008E44D0" w:rsidRPr="00965162" w:rsidRDefault="008E44D0" w:rsidP="008C615F">
      <w:pPr>
        <w:pStyle w:val="DevConfigs"/>
        <w:spacing w:line="360" w:lineRule="auto"/>
        <w:rPr>
          <w:rStyle w:val="DevConfigGray"/>
        </w:rPr>
      </w:pPr>
      <w:r>
        <w:rPr>
          <w:rStyle w:val="DevConfigGray"/>
        </w:rPr>
        <w:t xml:space="preserve"> password cisco</w:t>
      </w:r>
    </w:p>
    <w:p w14:paraId="4CCE5E61" w14:textId="77777777" w:rsidR="008E44D0" w:rsidRPr="00965162" w:rsidRDefault="008E44D0" w:rsidP="008C615F">
      <w:pPr>
        <w:pStyle w:val="DevConfigs"/>
        <w:spacing w:line="360" w:lineRule="auto"/>
        <w:rPr>
          <w:rStyle w:val="DevConfigGray"/>
        </w:rPr>
      </w:pPr>
      <w:r>
        <w:rPr>
          <w:rStyle w:val="DevConfigGray"/>
        </w:rPr>
        <w:t xml:space="preserve"> login</w:t>
      </w:r>
    </w:p>
    <w:p w14:paraId="24079A3D" w14:textId="77777777" w:rsidR="008E44D0" w:rsidRPr="00965162" w:rsidRDefault="008E44D0" w:rsidP="008C615F">
      <w:pPr>
        <w:pStyle w:val="DevConfigs"/>
        <w:spacing w:line="360" w:lineRule="auto"/>
        <w:rPr>
          <w:rStyle w:val="DevConfigGray"/>
        </w:rPr>
      </w:pPr>
      <w:r>
        <w:rPr>
          <w:rStyle w:val="DevConfigGray"/>
        </w:rPr>
        <w:t>line vty 0 4</w:t>
      </w:r>
    </w:p>
    <w:p w14:paraId="52B4D852" w14:textId="77777777" w:rsidR="008E44D0" w:rsidRPr="00965162" w:rsidRDefault="008E44D0" w:rsidP="008C615F">
      <w:pPr>
        <w:pStyle w:val="DevConfigs"/>
        <w:spacing w:line="360" w:lineRule="auto"/>
        <w:rPr>
          <w:rStyle w:val="DevConfigGray"/>
        </w:rPr>
      </w:pPr>
      <w:r>
        <w:rPr>
          <w:rStyle w:val="DevConfigGray"/>
        </w:rPr>
        <w:t xml:space="preserve"> login</w:t>
      </w:r>
    </w:p>
    <w:p w14:paraId="7EDBAA89" w14:textId="77777777" w:rsidR="008E44D0" w:rsidRPr="00965162" w:rsidRDefault="008E44D0" w:rsidP="008C615F">
      <w:pPr>
        <w:pStyle w:val="DevConfigs"/>
        <w:spacing w:line="360" w:lineRule="auto"/>
        <w:rPr>
          <w:rStyle w:val="DevConfigGray"/>
        </w:rPr>
      </w:pPr>
      <w:r>
        <w:rPr>
          <w:rStyle w:val="DevConfigGray"/>
        </w:rPr>
        <w:t>line vty 5 15</w:t>
      </w:r>
    </w:p>
    <w:p w14:paraId="4C2A476D" w14:textId="77777777" w:rsidR="00DA3FC4" w:rsidRDefault="008E44D0" w:rsidP="008C615F">
      <w:pPr>
        <w:pStyle w:val="DevConfigs"/>
        <w:spacing w:line="360" w:lineRule="auto"/>
        <w:rPr>
          <w:rStyle w:val="DevConfigGray"/>
        </w:rPr>
      </w:pPr>
      <w:r>
        <w:rPr>
          <w:rStyle w:val="DevConfigGray"/>
        </w:rPr>
        <w:t xml:space="preserve"> login</w:t>
      </w:r>
    </w:p>
    <w:p w14:paraId="0D02EB9B" w14:textId="3E47C504" w:rsidR="00C162C0" w:rsidRDefault="00DA3FC4" w:rsidP="008C615F">
      <w:pPr>
        <w:pStyle w:val="DevConfigs"/>
        <w:spacing w:line="360" w:lineRule="auto"/>
        <w:rPr>
          <w:rStyle w:val="DevConfigGray"/>
        </w:rPr>
      </w:pPr>
      <w:r>
        <w:rPr>
          <w:rStyle w:val="DevConfigGray"/>
        </w:rPr>
        <w:t>end</w:t>
      </w:r>
    </w:p>
    <w:sectPr w:rsidR="00C162C0" w:rsidSect="009C3182">
      <w:headerReference w:type="even" r:id="rId10"/>
      <w:headerReference w:type="default" r:id="rId11"/>
      <w:footerReference w:type="even" r:id="rId12"/>
      <w:footerReference w:type="default" r:id="rId13"/>
      <w:headerReference w:type="first" r:id="rId14"/>
      <w:footerReference w:type="first" r:id="rId1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1ABE43" w14:textId="77777777" w:rsidR="00A42802" w:rsidRDefault="00A42802" w:rsidP="00710659">
      <w:pPr>
        <w:spacing w:after="0" w:line="240" w:lineRule="auto"/>
      </w:pPr>
      <w:r>
        <w:separator/>
      </w:r>
    </w:p>
    <w:p w14:paraId="3C01DFEA" w14:textId="77777777" w:rsidR="00A42802" w:rsidRDefault="00A42802"/>
  </w:endnote>
  <w:endnote w:type="continuationSeparator" w:id="0">
    <w:p w14:paraId="77DCB5F8" w14:textId="77777777" w:rsidR="00A42802" w:rsidRDefault="00A42802" w:rsidP="00710659">
      <w:pPr>
        <w:spacing w:after="0" w:line="240" w:lineRule="auto"/>
      </w:pPr>
      <w:r>
        <w:continuationSeparator/>
      </w:r>
    </w:p>
    <w:p w14:paraId="693DD2B8" w14:textId="77777777" w:rsidR="00A42802" w:rsidRDefault="00A428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AF4C7B" w14:textId="77777777" w:rsidR="000B7B51" w:rsidRDefault="000B7B5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65CBF1" w14:textId="37DCBE51" w:rsidR="000B7B51" w:rsidRPr="00882B63" w:rsidRDefault="000B7B51"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A32167">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A32167">
      <w:rPr>
        <w:b/>
        <w:noProof/>
        <w:szCs w:val="16"/>
      </w:rPr>
      <w:t>16</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A32167">
      <w:rPr>
        <w:b/>
        <w:noProof/>
        <w:szCs w:val="16"/>
      </w:rPr>
      <w:t>17</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3361C9" w14:textId="60401F63" w:rsidR="000B7B51" w:rsidRPr="00882B63" w:rsidRDefault="000B7B51"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A32167">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A32167">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A32167">
      <w:rPr>
        <w:b/>
        <w:noProof/>
        <w:szCs w:val="16"/>
      </w:rPr>
      <w:t>17</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CA6093" w14:textId="77777777" w:rsidR="00A42802" w:rsidRDefault="00A42802" w:rsidP="00710659">
      <w:pPr>
        <w:spacing w:after="0" w:line="240" w:lineRule="auto"/>
      </w:pPr>
      <w:r>
        <w:separator/>
      </w:r>
    </w:p>
    <w:p w14:paraId="61E7AE22" w14:textId="77777777" w:rsidR="00A42802" w:rsidRDefault="00A42802"/>
  </w:footnote>
  <w:footnote w:type="continuationSeparator" w:id="0">
    <w:p w14:paraId="5994926F" w14:textId="77777777" w:rsidR="00A42802" w:rsidRDefault="00A42802" w:rsidP="00710659">
      <w:pPr>
        <w:spacing w:after="0" w:line="240" w:lineRule="auto"/>
      </w:pPr>
      <w:r>
        <w:continuationSeparator/>
      </w:r>
    </w:p>
    <w:p w14:paraId="33C28E1B" w14:textId="77777777" w:rsidR="00A42802" w:rsidRDefault="00A4280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A6A93C" w14:textId="77777777" w:rsidR="000B7B51" w:rsidRDefault="000B7B5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77CE36F1AC0E4663B45832C32EA66A46"/>
      </w:placeholder>
      <w:dataBinding w:prefixMappings="xmlns:ns0='http://purl.org/dc/elements/1.1/' xmlns:ns1='http://schemas.openxmlformats.org/package/2006/metadata/core-properties' " w:xpath="/ns1:coreProperties[1]/ns0:title[1]" w:storeItemID="{6C3C8BC8-F283-45AE-878A-BAB7291924A1}"/>
      <w:text/>
    </w:sdtPr>
    <w:sdtEndPr/>
    <w:sdtContent>
      <w:p w14:paraId="0661D91E" w14:textId="106F9432" w:rsidR="000B7B51" w:rsidRDefault="004677EF" w:rsidP="008402F2">
        <w:pPr>
          <w:pStyle w:val="PageHead"/>
        </w:pPr>
        <w:r>
          <w:t>Travaux pratiques - Configuration des paramètres de base du commutateur et périphériques finaux</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0AC6A4" w14:textId="77777777" w:rsidR="000B7B51" w:rsidRDefault="000B7B51" w:rsidP="006C3FCF">
    <w:pPr>
      <w:ind w:left="-288"/>
    </w:pPr>
    <w:r>
      <w:rPr>
        <w:noProof/>
        <w:lang w:val="en-US"/>
      </w:rPr>
      <w:drawing>
        <wp:inline distT="0" distB="0" distL="0" distR="0" wp14:anchorId="26DC7832" wp14:editId="72FBD97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1DF612DD"/>
    <w:multiLevelType w:val="multilevel"/>
    <w:tmpl w:val="01AC72FE"/>
    <w:styleLink w:val="LabList"/>
    <w:lvl w:ilvl="0">
      <w:start w:val="1"/>
      <w:numFmt w:val="none"/>
      <w:suff w:val="nothing"/>
      <w:lvlText w:val=""/>
      <w:lvlJc w:val="left"/>
      <w:pPr>
        <w:ind w:left="0" w:firstLine="0"/>
      </w:pPr>
      <w:rPr>
        <w:rFonts w:hint="default"/>
      </w:rPr>
    </w:lvl>
    <w:lvl w:ilvl="1">
      <w:start w:val="1"/>
      <w:numFmt w:val="decimal"/>
      <w:pStyle w:val="Heading2"/>
      <w:suff w:val="space"/>
      <w:lvlText w:val="Étape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3"/>
  </w:num>
  <w:num w:numId="2">
    <w:abstractNumId w:val="1"/>
  </w:num>
  <w:num w:numId="3">
    <w:abstractNumId w:val="2"/>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44D0"/>
    <w:rsid w:val="00001BDF"/>
    <w:rsid w:val="0000380F"/>
    <w:rsid w:val="00004175"/>
    <w:rsid w:val="000059C9"/>
    <w:rsid w:val="00012C22"/>
    <w:rsid w:val="000160F7"/>
    <w:rsid w:val="00016D5B"/>
    <w:rsid w:val="00016F30"/>
    <w:rsid w:val="0002047C"/>
    <w:rsid w:val="00021B9A"/>
    <w:rsid w:val="000242D6"/>
    <w:rsid w:val="00024EE5"/>
    <w:rsid w:val="000257FB"/>
    <w:rsid w:val="00033D4B"/>
    <w:rsid w:val="00041AF6"/>
    <w:rsid w:val="00044E62"/>
    <w:rsid w:val="000455E5"/>
    <w:rsid w:val="00050BA4"/>
    <w:rsid w:val="0005141D"/>
    <w:rsid w:val="00051738"/>
    <w:rsid w:val="0005242B"/>
    <w:rsid w:val="00052548"/>
    <w:rsid w:val="000535A1"/>
    <w:rsid w:val="00060696"/>
    <w:rsid w:val="00062D89"/>
    <w:rsid w:val="00067A67"/>
    <w:rsid w:val="00070C16"/>
    <w:rsid w:val="00075EA9"/>
    <w:rsid w:val="000769CF"/>
    <w:rsid w:val="000815D8"/>
    <w:rsid w:val="00081EFE"/>
    <w:rsid w:val="00084C99"/>
    <w:rsid w:val="00085CC6"/>
    <w:rsid w:val="00090729"/>
    <w:rsid w:val="00090C07"/>
    <w:rsid w:val="0009147A"/>
    <w:rsid w:val="00091E8D"/>
    <w:rsid w:val="0009378D"/>
    <w:rsid w:val="00097163"/>
    <w:rsid w:val="000A22C8"/>
    <w:rsid w:val="000A468C"/>
    <w:rsid w:val="000B2344"/>
    <w:rsid w:val="000B7B51"/>
    <w:rsid w:val="000B7DE5"/>
    <w:rsid w:val="000C2118"/>
    <w:rsid w:val="000C6425"/>
    <w:rsid w:val="000C6E6E"/>
    <w:rsid w:val="000C7B7D"/>
    <w:rsid w:val="000D13D7"/>
    <w:rsid w:val="000D55B4"/>
    <w:rsid w:val="000E013C"/>
    <w:rsid w:val="000E65F0"/>
    <w:rsid w:val="000F072C"/>
    <w:rsid w:val="000F2074"/>
    <w:rsid w:val="000F31D7"/>
    <w:rsid w:val="000F6743"/>
    <w:rsid w:val="001006C2"/>
    <w:rsid w:val="00101BE8"/>
    <w:rsid w:val="00103401"/>
    <w:rsid w:val="00103A44"/>
    <w:rsid w:val="00103D36"/>
    <w:rsid w:val="0010436E"/>
    <w:rsid w:val="00107B2B"/>
    <w:rsid w:val="00110D4F"/>
    <w:rsid w:val="00112AC5"/>
    <w:rsid w:val="001133DD"/>
    <w:rsid w:val="00120CBE"/>
    <w:rsid w:val="00121BAE"/>
    <w:rsid w:val="00125806"/>
    <w:rsid w:val="001261C4"/>
    <w:rsid w:val="00130A20"/>
    <w:rsid w:val="001314FB"/>
    <w:rsid w:val="001366EC"/>
    <w:rsid w:val="0014219C"/>
    <w:rsid w:val="001425ED"/>
    <w:rsid w:val="001431BE"/>
    <w:rsid w:val="00143450"/>
    <w:rsid w:val="00144997"/>
    <w:rsid w:val="001523C0"/>
    <w:rsid w:val="00153308"/>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AB5"/>
    <w:rsid w:val="001A3CC7"/>
    <w:rsid w:val="001A67A4"/>
    <w:rsid w:val="001A69AC"/>
    <w:rsid w:val="001B45DA"/>
    <w:rsid w:val="001B67D8"/>
    <w:rsid w:val="001B6F95"/>
    <w:rsid w:val="001C05A1"/>
    <w:rsid w:val="001C1D9E"/>
    <w:rsid w:val="001C5998"/>
    <w:rsid w:val="001C7086"/>
    <w:rsid w:val="001C7C3B"/>
    <w:rsid w:val="001D14DD"/>
    <w:rsid w:val="001D5B6F"/>
    <w:rsid w:val="001E0AB8"/>
    <w:rsid w:val="001E38E0"/>
    <w:rsid w:val="001E4E72"/>
    <w:rsid w:val="001E62B3"/>
    <w:rsid w:val="001E6424"/>
    <w:rsid w:val="001F0171"/>
    <w:rsid w:val="001F0D77"/>
    <w:rsid w:val="001F62A5"/>
    <w:rsid w:val="001F643A"/>
    <w:rsid w:val="001F7DD8"/>
    <w:rsid w:val="00201928"/>
    <w:rsid w:val="00203E26"/>
    <w:rsid w:val="0020449C"/>
    <w:rsid w:val="002113B8"/>
    <w:rsid w:val="00215665"/>
    <w:rsid w:val="002163BB"/>
    <w:rsid w:val="0021792C"/>
    <w:rsid w:val="00223630"/>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22A"/>
    <w:rsid w:val="002A0B2E"/>
    <w:rsid w:val="002A0DC1"/>
    <w:rsid w:val="002A6C56"/>
    <w:rsid w:val="002C04C4"/>
    <w:rsid w:val="002C090C"/>
    <w:rsid w:val="002C1243"/>
    <w:rsid w:val="002C1815"/>
    <w:rsid w:val="002C475E"/>
    <w:rsid w:val="002C6AD6"/>
    <w:rsid w:val="002D6C2A"/>
    <w:rsid w:val="002D7A86"/>
    <w:rsid w:val="002E3182"/>
    <w:rsid w:val="002F45FF"/>
    <w:rsid w:val="002F66D3"/>
    <w:rsid w:val="002F6D17"/>
    <w:rsid w:val="00302887"/>
    <w:rsid w:val="003056EB"/>
    <w:rsid w:val="003071FF"/>
    <w:rsid w:val="00310652"/>
    <w:rsid w:val="00311065"/>
    <w:rsid w:val="0031371D"/>
    <w:rsid w:val="0031789F"/>
    <w:rsid w:val="00320788"/>
    <w:rsid w:val="003233A3"/>
    <w:rsid w:val="00325209"/>
    <w:rsid w:val="00334C33"/>
    <w:rsid w:val="00343F55"/>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A6CAA"/>
    <w:rsid w:val="003B256A"/>
    <w:rsid w:val="003B46FC"/>
    <w:rsid w:val="003B5767"/>
    <w:rsid w:val="003B7605"/>
    <w:rsid w:val="003C08AA"/>
    <w:rsid w:val="003C2A7B"/>
    <w:rsid w:val="003C49EF"/>
    <w:rsid w:val="003C5E72"/>
    <w:rsid w:val="003C6BCA"/>
    <w:rsid w:val="003C7902"/>
    <w:rsid w:val="003D0BFF"/>
    <w:rsid w:val="003D6EF1"/>
    <w:rsid w:val="003E5BE5"/>
    <w:rsid w:val="003F18D1"/>
    <w:rsid w:val="003F20EC"/>
    <w:rsid w:val="003F312C"/>
    <w:rsid w:val="003F4F0E"/>
    <w:rsid w:val="003F6096"/>
    <w:rsid w:val="003F6E06"/>
    <w:rsid w:val="00403C7A"/>
    <w:rsid w:val="004057A6"/>
    <w:rsid w:val="00405931"/>
    <w:rsid w:val="00406554"/>
    <w:rsid w:val="00407755"/>
    <w:rsid w:val="0041293B"/>
    <w:rsid w:val="004131B0"/>
    <w:rsid w:val="00416C42"/>
    <w:rsid w:val="00422476"/>
    <w:rsid w:val="0042385C"/>
    <w:rsid w:val="00426FA5"/>
    <w:rsid w:val="00431654"/>
    <w:rsid w:val="00432063"/>
    <w:rsid w:val="00434926"/>
    <w:rsid w:val="00443ACE"/>
    <w:rsid w:val="00444217"/>
    <w:rsid w:val="004478F4"/>
    <w:rsid w:val="00450F7A"/>
    <w:rsid w:val="00452C6D"/>
    <w:rsid w:val="00455E0B"/>
    <w:rsid w:val="0045724D"/>
    <w:rsid w:val="00457934"/>
    <w:rsid w:val="00462B9F"/>
    <w:rsid w:val="004659EE"/>
    <w:rsid w:val="004677EF"/>
    <w:rsid w:val="00473DAA"/>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3883"/>
    <w:rsid w:val="004F4EC3"/>
    <w:rsid w:val="00500D0E"/>
    <w:rsid w:val="00504ED4"/>
    <w:rsid w:val="00510639"/>
    <w:rsid w:val="00511791"/>
    <w:rsid w:val="005139BE"/>
    <w:rsid w:val="00516142"/>
    <w:rsid w:val="0051681C"/>
    <w:rsid w:val="00520027"/>
    <w:rsid w:val="0052093C"/>
    <w:rsid w:val="00521B31"/>
    <w:rsid w:val="00522469"/>
    <w:rsid w:val="0052400A"/>
    <w:rsid w:val="00536277"/>
    <w:rsid w:val="00536F43"/>
    <w:rsid w:val="005454AC"/>
    <w:rsid w:val="005510BA"/>
    <w:rsid w:val="005538C8"/>
    <w:rsid w:val="00554B4E"/>
    <w:rsid w:val="00556C02"/>
    <w:rsid w:val="00561BB2"/>
    <w:rsid w:val="00563249"/>
    <w:rsid w:val="00564353"/>
    <w:rsid w:val="005679CE"/>
    <w:rsid w:val="00570A65"/>
    <w:rsid w:val="005762B1"/>
    <w:rsid w:val="00580456"/>
    <w:rsid w:val="00580E73"/>
    <w:rsid w:val="00592329"/>
    <w:rsid w:val="0059251D"/>
    <w:rsid w:val="00593386"/>
    <w:rsid w:val="00596998"/>
    <w:rsid w:val="0059790F"/>
    <w:rsid w:val="005A6E62"/>
    <w:rsid w:val="005B2FB3"/>
    <w:rsid w:val="005D2B29"/>
    <w:rsid w:val="005D32CA"/>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050DC"/>
    <w:rsid w:val="006131CE"/>
    <w:rsid w:val="0061336B"/>
    <w:rsid w:val="00617D6E"/>
    <w:rsid w:val="00620ED5"/>
    <w:rsid w:val="00622D61"/>
    <w:rsid w:val="00624198"/>
    <w:rsid w:val="0063139D"/>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972F7"/>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6F4F76"/>
    <w:rsid w:val="00705FEC"/>
    <w:rsid w:val="00710659"/>
    <w:rsid w:val="0071147A"/>
    <w:rsid w:val="0071185D"/>
    <w:rsid w:val="0071555F"/>
    <w:rsid w:val="00721E01"/>
    <w:rsid w:val="007222AD"/>
    <w:rsid w:val="007267CF"/>
    <w:rsid w:val="00731F3F"/>
    <w:rsid w:val="00733BAB"/>
    <w:rsid w:val="0073604C"/>
    <w:rsid w:val="007436BF"/>
    <w:rsid w:val="007443E9"/>
    <w:rsid w:val="00745DCE"/>
    <w:rsid w:val="007467E2"/>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6300"/>
    <w:rsid w:val="007C7164"/>
    <w:rsid w:val="007C7413"/>
    <w:rsid w:val="007D1984"/>
    <w:rsid w:val="007D2AFE"/>
    <w:rsid w:val="007E3264"/>
    <w:rsid w:val="007E3FEA"/>
    <w:rsid w:val="007E6402"/>
    <w:rsid w:val="007F0A0B"/>
    <w:rsid w:val="007F3A60"/>
    <w:rsid w:val="007F3D0B"/>
    <w:rsid w:val="007F7588"/>
    <w:rsid w:val="007F7C94"/>
    <w:rsid w:val="00802FFA"/>
    <w:rsid w:val="00810E4B"/>
    <w:rsid w:val="00811797"/>
    <w:rsid w:val="00814BAA"/>
    <w:rsid w:val="00816F0C"/>
    <w:rsid w:val="0082211C"/>
    <w:rsid w:val="008221BE"/>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55A"/>
    <w:rsid w:val="008C286A"/>
    <w:rsid w:val="008C2920"/>
    <w:rsid w:val="008C4307"/>
    <w:rsid w:val="008C615F"/>
    <w:rsid w:val="008D23DF"/>
    <w:rsid w:val="008D73BF"/>
    <w:rsid w:val="008D7F09"/>
    <w:rsid w:val="008E00D5"/>
    <w:rsid w:val="008E44D0"/>
    <w:rsid w:val="008E5B64"/>
    <w:rsid w:val="008E7DAA"/>
    <w:rsid w:val="008F0094"/>
    <w:rsid w:val="008F03EF"/>
    <w:rsid w:val="008F1BD7"/>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55F3D"/>
    <w:rsid w:val="00963E34"/>
    <w:rsid w:val="00964DFA"/>
    <w:rsid w:val="00970A69"/>
    <w:rsid w:val="0098155C"/>
    <w:rsid w:val="009827D1"/>
    <w:rsid w:val="00983B77"/>
    <w:rsid w:val="00984251"/>
    <w:rsid w:val="00984D00"/>
    <w:rsid w:val="00996053"/>
    <w:rsid w:val="009A0B2F"/>
    <w:rsid w:val="009A1CF4"/>
    <w:rsid w:val="009A37D7"/>
    <w:rsid w:val="009A4E17"/>
    <w:rsid w:val="009A6955"/>
    <w:rsid w:val="009B341C"/>
    <w:rsid w:val="009B5747"/>
    <w:rsid w:val="009C0B81"/>
    <w:rsid w:val="009C3182"/>
    <w:rsid w:val="009C3C38"/>
    <w:rsid w:val="009D2C27"/>
    <w:rsid w:val="009D503E"/>
    <w:rsid w:val="009E2309"/>
    <w:rsid w:val="009E42B9"/>
    <w:rsid w:val="009E4E17"/>
    <w:rsid w:val="009E54B9"/>
    <w:rsid w:val="009F359E"/>
    <w:rsid w:val="009F4C2E"/>
    <w:rsid w:val="00A014A3"/>
    <w:rsid w:val="00A027CC"/>
    <w:rsid w:val="00A0412D"/>
    <w:rsid w:val="00A06EBE"/>
    <w:rsid w:val="00A15DF0"/>
    <w:rsid w:val="00A21211"/>
    <w:rsid w:val="00A22883"/>
    <w:rsid w:val="00A26AFE"/>
    <w:rsid w:val="00A30F8A"/>
    <w:rsid w:val="00A32167"/>
    <w:rsid w:val="00A33890"/>
    <w:rsid w:val="00A34E7F"/>
    <w:rsid w:val="00A36027"/>
    <w:rsid w:val="00A4235F"/>
    <w:rsid w:val="00A42802"/>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025"/>
    <w:rsid w:val="00A83374"/>
    <w:rsid w:val="00A96172"/>
    <w:rsid w:val="00A96D52"/>
    <w:rsid w:val="00A97C5F"/>
    <w:rsid w:val="00AB0D6A"/>
    <w:rsid w:val="00AB1F0E"/>
    <w:rsid w:val="00AB43B3"/>
    <w:rsid w:val="00AB49B9"/>
    <w:rsid w:val="00AB501D"/>
    <w:rsid w:val="00AB758A"/>
    <w:rsid w:val="00AB780A"/>
    <w:rsid w:val="00AC027E"/>
    <w:rsid w:val="00AC05AB"/>
    <w:rsid w:val="00AC1E7E"/>
    <w:rsid w:val="00AC507D"/>
    <w:rsid w:val="00AC66E4"/>
    <w:rsid w:val="00AD04F2"/>
    <w:rsid w:val="00AD4578"/>
    <w:rsid w:val="00AD68E9"/>
    <w:rsid w:val="00AE56C0"/>
    <w:rsid w:val="00AF7ACC"/>
    <w:rsid w:val="00B00914"/>
    <w:rsid w:val="00B028AD"/>
    <w:rsid w:val="00B02A8E"/>
    <w:rsid w:val="00B052EE"/>
    <w:rsid w:val="00B1081F"/>
    <w:rsid w:val="00B2496B"/>
    <w:rsid w:val="00B27499"/>
    <w:rsid w:val="00B3010D"/>
    <w:rsid w:val="00B35151"/>
    <w:rsid w:val="00B4057F"/>
    <w:rsid w:val="00B433F2"/>
    <w:rsid w:val="00B458E8"/>
    <w:rsid w:val="00B5397B"/>
    <w:rsid w:val="00B53EE9"/>
    <w:rsid w:val="00B602FB"/>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B3A"/>
    <w:rsid w:val="00BB1E0D"/>
    <w:rsid w:val="00BB26C8"/>
    <w:rsid w:val="00BB4D9B"/>
    <w:rsid w:val="00BB73FF"/>
    <w:rsid w:val="00BB7688"/>
    <w:rsid w:val="00BC04E4"/>
    <w:rsid w:val="00BC5BEF"/>
    <w:rsid w:val="00BC7423"/>
    <w:rsid w:val="00BC7CAC"/>
    <w:rsid w:val="00BD0D52"/>
    <w:rsid w:val="00BD6D76"/>
    <w:rsid w:val="00BE2C87"/>
    <w:rsid w:val="00BE56B3"/>
    <w:rsid w:val="00BE676D"/>
    <w:rsid w:val="00BF04E8"/>
    <w:rsid w:val="00BF16BF"/>
    <w:rsid w:val="00BF4D1F"/>
    <w:rsid w:val="00BF6A8B"/>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37EB2"/>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185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7F73"/>
    <w:rsid w:val="00CE26C5"/>
    <w:rsid w:val="00CE36AF"/>
    <w:rsid w:val="00CE47F3"/>
    <w:rsid w:val="00CE54DD"/>
    <w:rsid w:val="00CF0DA5"/>
    <w:rsid w:val="00CF5D31"/>
    <w:rsid w:val="00CF5F3B"/>
    <w:rsid w:val="00CF7733"/>
    <w:rsid w:val="00CF791A"/>
    <w:rsid w:val="00D00513"/>
    <w:rsid w:val="00D00D7D"/>
    <w:rsid w:val="00D030AE"/>
    <w:rsid w:val="00D05533"/>
    <w:rsid w:val="00D139C8"/>
    <w:rsid w:val="00D17F81"/>
    <w:rsid w:val="00D2758C"/>
    <w:rsid w:val="00D275CA"/>
    <w:rsid w:val="00D2789B"/>
    <w:rsid w:val="00D345AB"/>
    <w:rsid w:val="00D345EA"/>
    <w:rsid w:val="00D41566"/>
    <w:rsid w:val="00D452F4"/>
    <w:rsid w:val="00D458EC"/>
    <w:rsid w:val="00D4596A"/>
    <w:rsid w:val="00D501B0"/>
    <w:rsid w:val="00D52582"/>
    <w:rsid w:val="00D56458"/>
    <w:rsid w:val="00D56A0E"/>
    <w:rsid w:val="00D57AD3"/>
    <w:rsid w:val="00D62F25"/>
    <w:rsid w:val="00D635FE"/>
    <w:rsid w:val="00D66A7B"/>
    <w:rsid w:val="00D729DE"/>
    <w:rsid w:val="00D75B6A"/>
    <w:rsid w:val="00D778DF"/>
    <w:rsid w:val="00D84BDA"/>
    <w:rsid w:val="00D86D9E"/>
    <w:rsid w:val="00D87013"/>
    <w:rsid w:val="00D87626"/>
    <w:rsid w:val="00D876A8"/>
    <w:rsid w:val="00D87F26"/>
    <w:rsid w:val="00D913F0"/>
    <w:rsid w:val="00D93063"/>
    <w:rsid w:val="00D933B0"/>
    <w:rsid w:val="00D951FC"/>
    <w:rsid w:val="00D977E8"/>
    <w:rsid w:val="00D97B16"/>
    <w:rsid w:val="00DA119B"/>
    <w:rsid w:val="00DA347A"/>
    <w:rsid w:val="00DA3FC4"/>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4B8"/>
    <w:rsid w:val="00E037D9"/>
    <w:rsid w:val="00E04927"/>
    <w:rsid w:val="00E061BC"/>
    <w:rsid w:val="00E11A48"/>
    <w:rsid w:val="00E130EB"/>
    <w:rsid w:val="00E162CD"/>
    <w:rsid w:val="00E17FA5"/>
    <w:rsid w:val="00E21BFE"/>
    <w:rsid w:val="00E21C88"/>
    <w:rsid w:val="00E223AC"/>
    <w:rsid w:val="00E23CF3"/>
    <w:rsid w:val="00E26930"/>
    <w:rsid w:val="00E26C15"/>
    <w:rsid w:val="00E27257"/>
    <w:rsid w:val="00E27F4F"/>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4AC1"/>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D23"/>
    <w:rsid w:val="00F06FDD"/>
    <w:rsid w:val="00F10819"/>
    <w:rsid w:val="00F11219"/>
    <w:rsid w:val="00F12537"/>
    <w:rsid w:val="00F16F35"/>
    <w:rsid w:val="00F17559"/>
    <w:rsid w:val="00F2229D"/>
    <w:rsid w:val="00F25ABB"/>
    <w:rsid w:val="00F266F0"/>
    <w:rsid w:val="00F26F62"/>
    <w:rsid w:val="00F27963"/>
    <w:rsid w:val="00F30103"/>
    <w:rsid w:val="00F30446"/>
    <w:rsid w:val="00F41170"/>
    <w:rsid w:val="00F4135D"/>
    <w:rsid w:val="00F41F1B"/>
    <w:rsid w:val="00F46BD9"/>
    <w:rsid w:val="00F55E83"/>
    <w:rsid w:val="00F60BE0"/>
    <w:rsid w:val="00F6280E"/>
    <w:rsid w:val="00F6603D"/>
    <w:rsid w:val="00F666EC"/>
    <w:rsid w:val="00F7050A"/>
    <w:rsid w:val="00F745A1"/>
    <w:rsid w:val="00F75533"/>
    <w:rsid w:val="00F8036D"/>
    <w:rsid w:val="00F809DC"/>
    <w:rsid w:val="00F86EB0"/>
    <w:rsid w:val="00F92D7D"/>
    <w:rsid w:val="00FA154B"/>
    <w:rsid w:val="00FA3811"/>
    <w:rsid w:val="00FA3B9F"/>
    <w:rsid w:val="00FA3F06"/>
    <w:rsid w:val="00FA467C"/>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EA5"/>
    <w:rsid w:val="00FE2F0E"/>
    <w:rsid w:val="00FE4C0A"/>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C93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index heading" w:uiPriority="0"/>
    <w:lsdException w:name="caption" w:uiPriority="35" w:qFormat="1"/>
    <w:lsdException w:name="table of figures"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Normal (Web)" w:uiPriority="0"/>
    <w:lsdException w:name="HTML Preformatted"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FA467C"/>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564353"/>
    <w:pPr>
      <w:keepNext/>
      <w:keepLines/>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1F62A5"/>
    <w:pPr>
      <w:keepNext/>
      <w:numPr>
        <w:ilvl w:val="1"/>
        <w:numId w:val="3"/>
      </w:numPr>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8F1BD7"/>
    <w:pPr>
      <w:keepNext/>
      <w:spacing w:before="120" w:after="120" w:line="240" w:lineRule="auto"/>
      <w:ind w:left="360"/>
      <w:outlineLvl w:val="2"/>
    </w:pPr>
    <w:rPr>
      <w:rFonts w:eastAsia="Times New Roman"/>
      <w:bCs/>
      <w:sz w:val="20"/>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64353"/>
    <w:rPr>
      <w:b/>
      <w:bCs/>
      <w:noProof/>
      <w:sz w:val="26"/>
      <w:szCs w:val="26"/>
    </w:rPr>
  </w:style>
  <w:style w:type="character" w:customStyle="1" w:styleId="Heading2Char">
    <w:name w:val="Heading 2 Char"/>
    <w:link w:val="Heading2"/>
    <w:uiPriority w:val="9"/>
    <w:rsid w:val="001F62A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DA347A"/>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4"/>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325209"/>
    <w:pPr>
      <w:spacing w:before="0" w:after="0"/>
    </w:pPr>
    <w:rPr>
      <w:i/>
      <w:color w:val="FFFFFF" w:themeColor="background1"/>
      <w:sz w:val="6"/>
    </w:rPr>
  </w:style>
  <w:style w:type="paragraph" w:customStyle="1" w:styleId="SubStepAlpha">
    <w:name w:val="SubStep Alpha"/>
    <w:basedOn w:val="BodyTextL25"/>
    <w:qFormat/>
    <w:rsid w:val="00984D00"/>
    <w:pPr>
      <w:numPr>
        <w:ilvl w:val="2"/>
        <w:numId w:val="3"/>
      </w:numPr>
    </w:pPr>
  </w:style>
  <w:style w:type="paragraph" w:customStyle="1" w:styleId="CMDRed">
    <w:name w:val="CMD Red"/>
    <w:basedOn w:val="BodyTextL25"/>
    <w:link w:val="CMDRedChar"/>
    <w:qFormat/>
    <w:rsid w:val="008F1BD7"/>
    <w:pPr>
      <w:spacing w:before="60" w:after="60"/>
      <w:ind w:left="720"/>
    </w:pPr>
    <w:rPr>
      <w:rFonts w:ascii="Courier New" w:hAnsi="Courier New"/>
      <w:color w:val="EE000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A3FC4"/>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984D00"/>
    <w:pPr>
      <w:numPr>
        <w:ilvl w:val="3"/>
        <w:numId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984D00"/>
    <w:pPr>
      <w:numPr>
        <w:numId w:val="3"/>
      </w:numPr>
    </w:pPr>
  </w:style>
  <w:style w:type="paragraph" w:customStyle="1" w:styleId="CMDOutputRed">
    <w:name w:val="CMD Output Red"/>
    <w:basedOn w:val="BodyTextL25"/>
    <w:qFormat/>
    <w:rsid w:val="008F1BD7"/>
    <w:pPr>
      <w:spacing w:before="60" w:after="60"/>
      <w:ind w:left="720"/>
    </w:pPr>
    <w:rPr>
      <w:rFonts w:ascii="Courier New" w:hAnsi="Courier New"/>
      <w:color w:val="EE0000"/>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2"/>
      </w:numPr>
    </w:pPr>
  </w:style>
  <w:style w:type="numbering" w:customStyle="1" w:styleId="SectionList">
    <w:name w:val="Section_List"/>
    <w:basedOn w:val="NoList"/>
    <w:uiPriority w:val="99"/>
    <w:rsid w:val="00596998"/>
    <w:pPr>
      <w:numPr>
        <w:numId w:val="2"/>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8F1BD7"/>
    <w:rPr>
      <w:rFonts w:eastAsia="Times New Roman"/>
      <w:bCs/>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RedChar">
    <w:name w:val="CMD Red Char"/>
    <w:basedOn w:val="DefaultParagraphFont"/>
    <w:link w:val="CMDRed"/>
    <w:rsid w:val="008F1BD7"/>
    <w:rPr>
      <w:rFonts w:ascii="Courier New" w:hAnsi="Courier New"/>
      <w:color w:val="EE0000"/>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SubtleEmphasis">
    <w:name w:val="Subtle Emphasis"/>
    <w:basedOn w:val="DefaultParagraphFont"/>
    <w:uiPriority w:val="19"/>
    <w:qFormat/>
    <w:rsid w:val="00A22883"/>
    <w:rPr>
      <w:i/>
      <w:iCs/>
      <w:color w:val="404040" w:themeColor="text1" w:themeTint="BF"/>
    </w:rPr>
  </w:style>
  <w:style w:type="paragraph" w:styleId="Caption">
    <w:name w:val="caption"/>
    <w:basedOn w:val="Normal"/>
    <w:next w:val="Normal"/>
    <w:uiPriority w:val="35"/>
    <w:unhideWhenUsed/>
    <w:qFormat/>
    <w:rsid w:val="008E44D0"/>
    <w:rPr>
      <w:b/>
      <w:bCs/>
      <w:sz w:val="20"/>
      <w:szCs w:val="20"/>
    </w:rPr>
  </w:style>
  <w:style w:type="paragraph" w:styleId="ListParagraph">
    <w:name w:val="List Paragraph"/>
    <w:basedOn w:val="Normal"/>
    <w:uiPriority w:val="34"/>
    <w:unhideWhenUsed/>
    <w:qFormat/>
    <w:rsid w:val="008E44D0"/>
    <w:pPr>
      <w:ind w:left="720"/>
    </w:pPr>
  </w:style>
  <w:style w:type="paragraph" w:styleId="Revision">
    <w:name w:val="Revision"/>
    <w:hidden/>
    <w:uiPriority w:val="99"/>
    <w:semiHidden/>
    <w:rsid w:val="00A36027"/>
    <w:rPr>
      <w:sz w:val="22"/>
      <w:szCs w:val="22"/>
    </w:rPr>
  </w:style>
  <w:style w:type="paragraph" w:customStyle="1" w:styleId="CMDOutput">
    <w:name w:val="CMD Output"/>
    <w:basedOn w:val="CMDOutputRed"/>
    <w:qFormat/>
    <w:rsid w:val="00FA467C"/>
    <w:rPr>
      <w:color w:val="auto"/>
    </w:rPr>
  </w:style>
  <w:style w:type="paragraph" w:customStyle="1" w:styleId="CMD">
    <w:name w:val="CMD"/>
    <w:basedOn w:val="CMDRed"/>
    <w:link w:val="CMDChar"/>
    <w:qFormat/>
    <w:rsid w:val="00FA467C"/>
    <w:rPr>
      <w:b/>
      <w:color w:val="auto"/>
    </w:rPr>
  </w:style>
  <w:style w:type="character" w:customStyle="1" w:styleId="CMDChar">
    <w:name w:val="CMD Char"/>
    <w:basedOn w:val="CMDRedChar"/>
    <w:link w:val="CMD"/>
    <w:rsid w:val="00FA467C"/>
    <w:rPr>
      <w:rFonts w:ascii="Courier New" w:hAnsi="Courier New"/>
      <w:b/>
      <w:color w:val="EE0000"/>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index heading" w:uiPriority="0"/>
    <w:lsdException w:name="caption" w:uiPriority="35" w:qFormat="1"/>
    <w:lsdException w:name="table of figures"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Normal (Web)" w:uiPriority="0"/>
    <w:lsdException w:name="HTML Preformatted"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FA467C"/>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564353"/>
    <w:pPr>
      <w:keepNext/>
      <w:keepLines/>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1F62A5"/>
    <w:pPr>
      <w:keepNext/>
      <w:numPr>
        <w:ilvl w:val="1"/>
        <w:numId w:val="3"/>
      </w:numPr>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8F1BD7"/>
    <w:pPr>
      <w:keepNext/>
      <w:spacing w:before="120" w:after="120" w:line="240" w:lineRule="auto"/>
      <w:ind w:left="360"/>
      <w:outlineLvl w:val="2"/>
    </w:pPr>
    <w:rPr>
      <w:rFonts w:eastAsia="Times New Roman"/>
      <w:bCs/>
      <w:sz w:val="20"/>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64353"/>
    <w:rPr>
      <w:b/>
      <w:bCs/>
      <w:noProof/>
      <w:sz w:val="26"/>
      <w:szCs w:val="26"/>
    </w:rPr>
  </w:style>
  <w:style w:type="character" w:customStyle="1" w:styleId="Heading2Char">
    <w:name w:val="Heading 2 Char"/>
    <w:link w:val="Heading2"/>
    <w:uiPriority w:val="9"/>
    <w:rsid w:val="001F62A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DA347A"/>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4"/>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325209"/>
    <w:pPr>
      <w:spacing w:before="0" w:after="0"/>
    </w:pPr>
    <w:rPr>
      <w:i/>
      <w:color w:val="FFFFFF" w:themeColor="background1"/>
      <w:sz w:val="6"/>
    </w:rPr>
  </w:style>
  <w:style w:type="paragraph" w:customStyle="1" w:styleId="SubStepAlpha">
    <w:name w:val="SubStep Alpha"/>
    <w:basedOn w:val="BodyTextL25"/>
    <w:qFormat/>
    <w:rsid w:val="00984D00"/>
    <w:pPr>
      <w:numPr>
        <w:ilvl w:val="2"/>
        <w:numId w:val="3"/>
      </w:numPr>
    </w:pPr>
  </w:style>
  <w:style w:type="paragraph" w:customStyle="1" w:styleId="CMDRed">
    <w:name w:val="CMD Red"/>
    <w:basedOn w:val="BodyTextL25"/>
    <w:link w:val="CMDRedChar"/>
    <w:qFormat/>
    <w:rsid w:val="008F1BD7"/>
    <w:pPr>
      <w:spacing w:before="60" w:after="60"/>
      <w:ind w:left="720"/>
    </w:pPr>
    <w:rPr>
      <w:rFonts w:ascii="Courier New" w:hAnsi="Courier New"/>
      <w:color w:val="EE000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A3FC4"/>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984D00"/>
    <w:pPr>
      <w:numPr>
        <w:ilvl w:val="3"/>
        <w:numId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984D00"/>
    <w:pPr>
      <w:numPr>
        <w:numId w:val="3"/>
      </w:numPr>
    </w:pPr>
  </w:style>
  <w:style w:type="paragraph" w:customStyle="1" w:styleId="CMDOutputRed">
    <w:name w:val="CMD Output Red"/>
    <w:basedOn w:val="BodyTextL25"/>
    <w:qFormat/>
    <w:rsid w:val="008F1BD7"/>
    <w:pPr>
      <w:spacing w:before="60" w:after="60"/>
      <w:ind w:left="720"/>
    </w:pPr>
    <w:rPr>
      <w:rFonts w:ascii="Courier New" w:hAnsi="Courier New"/>
      <w:color w:val="EE0000"/>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2"/>
      </w:numPr>
    </w:pPr>
  </w:style>
  <w:style w:type="numbering" w:customStyle="1" w:styleId="SectionList">
    <w:name w:val="Section_List"/>
    <w:basedOn w:val="NoList"/>
    <w:uiPriority w:val="99"/>
    <w:rsid w:val="00596998"/>
    <w:pPr>
      <w:numPr>
        <w:numId w:val="2"/>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8F1BD7"/>
    <w:rPr>
      <w:rFonts w:eastAsia="Times New Roman"/>
      <w:bCs/>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RedChar">
    <w:name w:val="CMD Red Char"/>
    <w:basedOn w:val="DefaultParagraphFont"/>
    <w:link w:val="CMDRed"/>
    <w:rsid w:val="008F1BD7"/>
    <w:rPr>
      <w:rFonts w:ascii="Courier New" w:hAnsi="Courier New"/>
      <w:color w:val="EE0000"/>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SubtleEmphasis">
    <w:name w:val="Subtle Emphasis"/>
    <w:basedOn w:val="DefaultParagraphFont"/>
    <w:uiPriority w:val="19"/>
    <w:qFormat/>
    <w:rsid w:val="00A22883"/>
    <w:rPr>
      <w:i/>
      <w:iCs/>
      <w:color w:val="404040" w:themeColor="text1" w:themeTint="BF"/>
    </w:rPr>
  </w:style>
  <w:style w:type="paragraph" w:styleId="Caption">
    <w:name w:val="caption"/>
    <w:basedOn w:val="Normal"/>
    <w:next w:val="Normal"/>
    <w:uiPriority w:val="35"/>
    <w:unhideWhenUsed/>
    <w:qFormat/>
    <w:rsid w:val="008E44D0"/>
    <w:rPr>
      <w:b/>
      <w:bCs/>
      <w:sz w:val="20"/>
      <w:szCs w:val="20"/>
    </w:rPr>
  </w:style>
  <w:style w:type="paragraph" w:styleId="ListParagraph">
    <w:name w:val="List Paragraph"/>
    <w:basedOn w:val="Normal"/>
    <w:uiPriority w:val="34"/>
    <w:unhideWhenUsed/>
    <w:qFormat/>
    <w:rsid w:val="008E44D0"/>
    <w:pPr>
      <w:ind w:left="720"/>
    </w:pPr>
  </w:style>
  <w:style w:type="paragraph" w:styleId="Revision">
    <w:name w:val="Revision"/>
    <w:hidden/>
    <w:uiPriority w:val="99"/>
    <w:semiHidden/>
    <w:rsid w:val="00A36027"/>
    <w:rPr>
      <w:sz w:val="22"/>
      <w:szCs w:val="22"/>
    </w:rPr>
  </w:style>
  <w:style w:type="paragraph" w:customStyle="1" w:styleId="CMDOutput">
    <w:name w:val="CMD Output"/>
    <w:basedOn w:val="CMDOutputRed"/>
    <w:qFormat/>
    <w:rsid w:val="00FA467C"/>
    <w:rPr>
      <w:color w:val="auto"/>
    </w:rPr>
  </w:style>
  <w:style w:type="paragraph" w:customStyle="1" w:styleId="CMD">
    <w:name w:val="CMD"/>
    <w:basedOn w:val="CMDRed"/>
    <w:link w:val="CMDChar"/>
    <w:qFormat/>
    <w:rsid w:val="00FA467C"/>
    <w:rPr>
      <w:b/>
      <w:color w:val="auto"/>
    </w:rPr>
  </w:style>
  <w:style w:type="character" w:customStyle="1" w:styleId="CMDChar">
    <w:name w:val="CMD Char"/>
    <w:basedOn w:val="CMDRedChar"/>
    <w:link w:val="CMD"/>
    <w:rsid w:val="00FA467C"/>
    <w:rPr>
      <w:rFonts w:ascii="Courier New" w:hAnsi="Courier New"/>
      <w:b/>
      <w:color w:val="EE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7CE36F1AC0E4663B45832C32EA66A46"/>
        <w:category>
          <w:name w:val="General"/>
          <w:gallery w:val="placeholder"/>
        </w:category>
        <w:types>
          <w:type w:val="bbPlcHdr"/>
        </w:types>
        <w:behaviors>
          <w:behavior w:val="content"/>
        </w:behaviors>
        <w:guid w:val="{BC4AC280-95A4-46CA-BCED-6160D76AC8DD}"/>
      </w:docPartPr>
      <w:docPartBody>
        <w:p w:rsidR="009A40B5" w:rsidRDefault="00A81F87">
          <w:pPr>
            <w:pStyle w:val="77CE36F1AC0E4663B45832C32EA66A46"/>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1F87"/>
    <w:rsid w:val="00163A62"/>
    <w:rsid w:val="00192214"/>
    <w:rsid w:val="003457B6"/>
    <w:rsid w:val="005E036C"/>
    <w:rsid w:val="007F5D52"/>
    <w:rsid w:val="00991B4E"/>
    <w:rsid w:val="009A36EC"/>
    <w:rsid w:val="009A3B29"/>
    <w:rsid w:val="009A40B5"/>
    <w:rsid w:val="00A81F87"/>
    <w:rsid w:val="00B07929"/>
    <w:rsid w:val="00BA5918"/>
    <w:rsid w:val="00C146AD"/>
    <w:rsid w:val="00C77F7C"/>
    <w:rsid w:val="00C96DA7"/>
    <w:rsid w:val="00ED6E4B"/>
    <w:rsid w:val="00F63A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7CE36F1AC0E4663B45832C32EA66A46">
    <w:name w:val="77CE36F1AC0E4663B45832C32EA66A4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7CE36F1AC0E4663B45832C32EA66A46">
    <w:name w:val="77CE36F1AC0E4663B45832C32EA66A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870645A-3327-4B7A-9E56-02A5D5C5B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4</TotalTime>
  <Pages>17</Pages>
  <Words>3067</Words>
  <Characters>17487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Travaux pratiques - Configuration des paramètres de base du commutateur et périphériques finaux</vt:lpstr>
    </vt:vector>
  </TitlesOfParts>
  <Company>Cisco Systems, Inc.</Company>
  <LinksUpToDate>false</LinksUpToDate>
  <CharactersWithSpaces>20513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Configuration des paramètres de base du commutateur et périphériques finaux</dc:title>
  <dc:creator>SP</dc:creator>
  <dc:description>2013</dc:description>
  <cp:lastModifiedBy>Rasha Ismail</cp:lastModifiedBy>
  <cp:revision>7</cp:revision>
  <dcterms:created xsi:type="dcterms:W3CDTF">2019-10-03T21:52:00Z</dcterms:created>
  <dcterms:modified xsi:type="dcterms:W3CDTF">2020-05-31T19:36:00Z</dcterms:modified>
</cp:coreProperties>
</file>