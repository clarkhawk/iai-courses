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454789" w14:textId="77777777" w:rsidR="00993DDD" w:rsidRDefault="005B423E" w:rsidP="00993DDD">
      <w:pPr>
        <w:pStyle w:val="Title"/>
        <w:spacing w:line="360" w:lineRule="auto"/>
        <w:rPr>
          <w:rStyle w:val="LabTitleInstVersred"/>
        </w:rPr>
      </w:pPr>
      <w:sdt>
        <w:sdtPr>
          <w:rPr>
            <w:b w:val="0"/>
            <w:color w:val="EE0000"/>
          </w:rPr>
          <w:alias w:val="Titre"/>
          <w:tag w:val=""/>
          <w:id w:val="-487021785"/>
          <w:placeholder>
            <w:docPart w:val="AFED450C6156485FAE86D4E56A39A14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3F3C1C">
            <w:t>Travaux pratiques - Conception et mise en œuvre d'un système d'adressage VLSM</w:t>
          </w:r>
        </w:sdtContent>
      </w:sdt>
      <w:r w:rsidR="003F3C1C">
        <w:rPr>
          <w:rStyle w:val="LabTitleInstVersred"/>
        </w:rPr>
        <w:t xml:space="preserve"> </w:t>
      </w:r>
    </w:p>
    <w:p w14:paraId="6FD3CDC4" w14:textId="35D6056C" w:rsidR="004D36D7" w:rsidRPr="00FD4A68" w:rsidRDefault="003F3C1C" w:rsidP="00993DDD">
      <w:pPr>
        <w:pStyle w:val="Title"/>
        <w:spacing w:line="360" w:lineRule="auto"/>
        <w:rPr>
          <w:rStyle w:val="LabTitleInstVersred"/>
          <w:b/>
          <w:color w:val="auto"/>
        </w:rPr>
      </w:pPr>
      <w:r>
        <w:rPr>
          <w:rStyle w:val="LabTitleInstVersred"/>
        </w:rPr>
        <w:t>(Version de l'instructeur)</w:t>
      </w:r>
    </w:p>
    <w:p w14:paraId="2B89D902" w14:textId="77777777" w:rsidR="00D778DF" w:rsidRPr="009A1CF4" w:rsidRDefault="00D778DF" w:rsidP="00993DDD">
      <w:pPr>
        <w:pStyle w:val="InstNoteRed"/>
        <w:spacing w:line="360" w:lineRule="auto"/>
      </w:pPr>
      <w:r>
        <w:rPr>
          <w:b/>
        </w:rPr>
        <w:t xml:space="preserve">Remarque du formateur </w:t>
      </w:r>
      <w:r w:rsidRPr="001C05A1">
        <w:t>: le texte en rouge ou surligné en gris apparaît uniquement dans la version du formateur.</w:t>
      </w:r>
    </w:p>
    <w:p w14:paraId="6256F56B" w14:textId="77777777" w:rsidR="00C547A4" w:rsidRDefault="00C547A4" w:rsidP="00993DDD">
      <w:pPr>
        <w:pStyle w:val="Heading1"/>
        <w:spacing w:line="360" w:lineRule="auto"/>
      </w:pPr>
      <w:r>
        <w:t>Topologie</w:t>
      </w:r>
    </w:p>
    <w:p w14:paraId="562E996D" w14:textId="38E9345F" w:rsidR="00763A80" w:rsidRDefault="00B66E95" w:rsidP="00993DDD">
      <w:pPr>
        <w:pStyle w:val="Visual"/>
        <w:spacing w:line="360" w:lineRule="auto"/>
      </w:pPr>
      <w:r>
        <w:rPr>
          <w:noProof/>
          <w:lang w:val="en-US"/>
        </w:rPr>
        <w:drawing>
          <wp:inline distT="0" distB="0" distL="0" distR="0" wp14:anchorId="1A4D51B1" wp14:editId="605D68F1">
            <wp:extent cx="6570980" cy="1481955"/>
            <wp:effectExtent l="0" t="0" r="0" b="0"/>
            <wp:docPr id="7" name="Picture 7" descr="The topology has 2 switches and 2 routers. The switch S1 F0/5 is connected router BR1 G0/0/1. Router BR1 G0/0/0 is connected to router BR2 G0/0/0. Router BR2 G0/0/1 is connected to switch S2 F0/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1057" cy="1484228"/>
                    </a:xfrm>
                    <a:prstGeom prst="rect">
                      <a:avLst/>
                    </a:prstGeom>
                    <a:noFill/>
                  </pic:spPr>
                </pic:pic>
              </a:graphicData>
            </a:graphic>
          </wp:inline>
        </w:drawing>
      </w:r>
    </w:p>
    <w:p w14:paraId="777B33AF" w14:textId="77777777" w:rsidR="00C547A4" w:rsidRPr="00BB73FF" w:rsidRDefault="00C547A4" w:rsidP="00993DDD">
      <w:pPr>
        <w:pStyle w:val="Heading1"/>
        <w:spacing w:line="360" w:lineRule="auto"/>
      </w:pPr>
      <w:r>
        <w:t>Objectifs</w:t>
      </w:r>
    </w:p>
    <w:p w14:paraId="4C7ABCCE" w14:textId="77777777" w:rsidR="00C547A4" w:rsidRPr="004C0909" w:rsidRDefault="00C547A4" w:rsidP="00993DDD">
      <w:pPr>
        <w:pStyle w:val="BodyTextL25Bold"/>
        <w:spacing w:line="360" w:lineRule="auto"/>
      </w:pPr>
      <w:r>
        <w:t>Partie 1: Examiner les besoins du réseau</w:t>
      </w:r>
    </w:p>
    <w:p w14:paraId="1BAA0AF9" w14:textId="77777777" w:rsidR="00C547A4" w:rsidRDefault="00C547A4" w:rsidP="00993DDD">
      <w:pPr>
        <w:pStyle w:val="BodyTextL25Bold"/>
        <w:spacing w:line="360" w:lineRule="auto"/>
      </w:pPr>
      <w:r>
        <w:t>Partie 2: Concevoir le schéma d'adressage avec des VLSM</w:t>
      </w:r>
    </w:p>
    <w:p w14:paraId="6573A7A7" w14:textId="77777777" w:rsidR="00C547A4" w:rsidRPr="004C0909" w:rsidRDefault="00C547A4" w:rsidP="00993DDD">
      <w:pPr>
        <w:pStyle w:val="BodyTextL25Bold"/>
        <w:spacing w:line="360" w:lineRule="auto"/>
      </w:pPr>
      <w:r>
        <w:t>Partie 3: Câbler et configurer le réseau IPv4</w:t>
      </w:r>
    </w:p>
    <w:p w14:paraId="20F3B086" w14:textId="77777777" w:rsidR="00C547A4" w:rsidRPr="00C07FD9" w:rsidRDefault="00C547A4" w:rsidP="00993DDD">
      <w:pPr>
        <w:pStyle w:val="Heading1"/>
        <w:spacing w:line="360" w:lineRule="auto"/>
      </w:pPr>
      <w:r>
        <w:t>Contexte/scénario</w:t>
      </w:r>
    </w:p>
    <w:p w14:paraId="3FC7CC03" w14:textId="77777777" w:rsidR="00C547A4" w:rsidRDefault="00C547A4" w:rsidP="00993DDD">
      <w:pPr>
        <w:pStyle w:val="BodyTextL25"/>
        <w:spacing w:line="360" w:lineRule="auto"/>
      </w:pPr>
      <w:r>
        <w:t>Le masque de sous-réseau de longueur variable (VLSM) a été conçu pour éviter de gaspiller des adresses IP. Avec le VLSM, un réseau est divisé en sous-réseaux, puis redivisé en sous-réseaux. Ce processus peut être répété plusieurs fois afin de créer des sous-réseaux de tailles diverses, en fonction du nombre d'hôtes requis dans chaque sous-réseau. L'utilisation efficace du VLSM requiert la planification de l'adressage.</w:t>
      </w:r>
    </w:p>
    <w:p w14:paraId="6EEA65EE" w14:textId="77777777" w:rsidR="00C547A4" w:rsidRDefault="00C547A4" w:rsidP="00993DDD">
      <w:pPr>
        <w:pStyle w:val="BodyTextL25"/>
        <w:spacing w:line="360" w:lineRule="auto"/>
      </w:pPr>
      <w:r>
        <w:t>Dans ce TP, utilisez l'adresse réseau 172.16.128.0/17 pour développer un schéma d'adresses pour le réseau illustré dans le schéma de topologie. Le VLSM permet de répondre aux exigences d'adressage IPv4. Lorsque vous aurez conçu le schéma d'adressage avec des VLSM, vous configurerez les interfaces sur les routeurs à l'aide des informations d'adresse IP appropriées. Les futurs LANS du BR2 devront disposer des adresses allouées, mais aucune interface ne sera configurée pour ce moment.</w:t>
      </w:r>
    </w:p>
    <w:p w14:paraId="4E39987E" w14:textId="2623DD3C" w:rsidR="00B66E95" w:rsidRDefault="00B66E95" w:rsidP="00993DDD">
      <w:pPr>
        <w:pStyle w:val="BodyTextL25"/>
        <w:spacing w:line="360" w:lineRule="auto"/>
        <w:rPr>
          <w:rFonts w:eastAsia="Arial"/>
        </w:rPr>
      </w:pPr>
      <w:r>
        <w:rPr>
          <w:b/>
        </w:rPr>
        <w:lastRenderedPageBreak/>
        <w:t>Remarque</w:t>
      </w:r>
      <w:r>
        <w:t>: les routeurs utilisés dans les travaux pratiques CCNA sont Cisco 4221 équipé de version 16.9.4 de Cisco IOS XE (image universalk9). Les commutateurs utilisés dans les travaux pratiques sont des modèles Cisco Catalyst 2960s équipé de version 15.2.2 de Cisco IOS (image lanbasek9). D'autres routeurs, commutateurs et d'autres versions de Cisco IOS peuvent être utilisés. Selon le modèle et la version de Cisco IOS, les commandes disponibles et le résultat produit peuvent varier de ce qui est indiqué dans les travaux pratiques. Reportez-vous au tableau récapitulatif des interfaces du routeur à la fin de ce TP pour obtenir les identifiants d'interface corrects.</w:t>
      </w:r>
    </w:p>
    <w:p w14:paraId="2FEA1A44" w14:textId="77777777" w:rsidR="00C547A4" w:rsidRPr="00683036" w:rsidRDefault="00C547A4" w:rsidP="00993DDD">
      <w:pPr>
        <w:pStyle w:val="BodyTextL25"/>
        <w:spacing w:line="360" w:lineRule="auto"/>
      </w:pPr>
      <w:r>
        <w:rPr>
          <w:b/>
        </w:rPr>
        <w:t>Remarque</w:t>
      </w:r>
      <w:r w:rsidRPr="0034604B">
        <w:t>: vérifiez que la mémoire des routeurs a été effacée et qu'aucune configuration initiale n'est présente. En cas de doute, contactez votre instructeur.</w:t>
      </w:r>
    </w:p>
    <w:p w14:paraId="42FE6FE1" w14:textId="77777777" w:rsidR="00C547A4" w:rsidRDefault="00C547A4" w:rsidP="00993DDD">
      <w:pPr>
        <w:pStyle w:val="InstNoteRedL25"/>
        <w:spacing w:line="360" w:lineRule="auto"/>
      </w:pPr>
      <w:r>
        <w:rPr>
          <w:b/>
        </w:rPr>
        <w:t>Remarque de l'instructeur</w:t>
      </w:r>
      <w:r w:rsidRPr="00683036">
        <w:t>: referez au guide de travaux pratiques de l'instructeur pour initialiser et recharger les périphériques.</w:t>
      </w:r>
    </w:p>
    <w:p w14:paraId="3616E806" w14:textId="77777777" w:rsidR="00C547A4" w:rsidRDefault="00C547A4" w:rsidP="00993DDD">
      <w:pPr>
        <w:pStyle w:val="BodyTextL25"/>
        <w:spacing w:line="360" w:lineRule="auto"/>
        <w:rPr>
          <w:color w:val="FF0000"/>
        </w:rPr>
      </w:pPr>
      <w:r>
        <w:rPr>
          <w:color w:val="FF0000"/>
        </w:rPr>
        <w:t>Ce TP peut être réalisé en plusieurs sessions si vous manquez de temps. Les deux premières parties se font sur papier et peuvent être données comme devoir. La 3e partie correspond à des travaux pratiques et requiert des équipements.</w:t>
      </w:r>
    </w:p>
    <w:p w14:paraId="27D00D7E" w14:textId="77777777" w:rsidR="00C547A4" w:rsidRDefault="00C547A4" w:rsidP="00993DDD">
      <w:pPr>
        <w:pStyle w:val="Heading1"/>
        <w:spacing w:line="360" w:lineRule="auto"/>
      </w:pPr>
      <w:r>
        <w:t>Ressources requises</w:t>
      </w:r>
    </w:p>
    <w:p w14:paraId="6DAE5AFF" w14:textId="672E5104" w:rsidR="00B66E95" w:rsidRDefault="00B66E95" w:rsidP="00993DDD">
      <w:pPr>
        <w:pStyle w:val="Bulletlevel1"/>
        <w:spacing w:line="360" w:lineRule="auto"/>
      </w:pPr>
      <w:r>
        <w:t>2 Routeurs (Cisco 4221 équipé de Cisco IOS version 16.9.4, image universelle ou similaire)</w:t>
      </w:r>
    </w:p>
    <w:p w14:paraId="54E5E65E" w14:textId="77777777" w:rsidR="00B66E95" w:rsidRDefault="00B66E95" w:rsidP="00993DDD">
      <w:pPr>
        <w:pStyle w:val="Bulletlevel1"/>
        <w:spacing w:line="360" w:lineRule="auto"/>
      </w:pPr>
      <w:r>
        <w:t>2 commutateurs (Cisco 2960 équipés de Cisco IOS version 15.2.2 image lanbasek9 ou similaires)</w:t>
      </w:r>
    </w:p>
    <w:p w14:paraId="12C37633" w14:textId="0D8F108C" w:rsidR="00B66E95" w:rsidRDefault="00B66E95" w:rsidP="00993DDD">
      <w:pPr>
        <w:pStyle w:val="Bulletlevel1"/>
        <w:spacing w:line="360" w:lineRule="auto"/>
      </w:pPr>
      <w:r>
        <w:t>1 ordinateur (Windows) équipés d'un programme d'émulation de terminal tel que Tera Term</w:t>
      </w:r>
    </w:p>
    <w:p w14:paraId="6F9A3208" w14:textId="77777777" w:rsidR="00B66E95" w:rsidRDefault="00B66E95" w:rsidP="00993DDD">
      <w:pPr>
        <w:pStyle w:val="Bulletlevel1"/>
        <w:spacing w:line="360" w:lineRule="auto"/>
      </w:pPr>
      <w:r>
        <w:t>Câbles de console pour configurer les appareils Cisco IOS via les ports de console</w:t>
      </w:r>
    </w:p>
    <w:p w14:paraId="097E3CE5" w14:textId="77777777" w:rsidR="00B66E95" w:rsidRDefault="00B66E95" w:rsidP="00993DDD">
      <w:pPr>
        <w:pStyle w:val="Bulletlevel1"/>
        <w:spacing w:line="360" w:lineRule="auto"/>
      </w:pPr>
      <w:r>
        <w:t>Câbles Ethernet et série conformément à la topologie</w:t>
      </w:r>
    </w:p>
    <w:p w14:paraId="3A4B7C31" w14:textId="5DE60F94" w:rsidR="00B66E95" w:rsidRDefault="00B66E95" w:rsidP="00993DDD">
      <w:pPr>
        <w:pStyle w:val="Bulletlevel1"/>
        <w:spacing w:before="60" w:after="60" w:line="360" w:lineRule="auto"/>
      </w:pPr>
      <w:r>
        <w:t>Calculatrice Windows (facultative)</w:t>
      </w:r>
    </w:p>
    <w:p w14:paraId="1257B979" w14:textId="2F9E639F" w:rsidR="001C04B5" w:rsidRDefault="001C04B5" w:rsidP="00993DDD">
      <w:pPr>
        <w:pStyle w:val="Heading1"/>
        <w:spacing w:line="360" w:lineRule="auto"/>
      </w:pPr>
      <w:r>
        <w:t>Instructions</w:t>
      </w:r>
    </w:p>
    <w:p w14:paraId="6D43B507" w14:textId="1C4EB3E3" w:rsidR="00C547A4" w:rsidRDefault="00C547A4" w:rsidP="00993DDD">
      <w:pPr>
        <w:pStyle w:val="Heading2"/>
        <w:spacing w:line="360" w:lineRule="auto"/>
      </w:pPr>
      <w:r>
        <w:t>Examiner les besoins du réseau</w:t>
      </w:r>
    </w:p>
    <w:p w14:paraId="5984B4DE" w14:textId="77777777" w:rsidR="00C547A4" w:rsidRDefault="00C547A4" w:rsidP="00993DDD">
      <w:pPr>
        <w:pStyle w:val="BodyTextL25"/>
        <w:spacing w:line="360" w:lineRule="auto"/>
      </w:pPr>
      <w:r>
        <w:t>Dans la première partie, vous examinerez les besoins du réseau afin de développer un schéma d'adresse VLSM pour le réseau représenté sur le schéma de topologie en utilisant l'adresse réseau 192.168.33.128/25.</w:t>
      </w:r>
    </w:p>
    <w:p w14:paraId="531B9512" w14:textId="77777777" w:rsidR="00C547A4" w:rsidRDefault="00C547A4" w:rsidP="00993DDD">
      <w:pPr>
        <w:pStyle w:val="BodyTextL25"/>
        <w:spacing w:line="360" w:lineRule="auto"/>
      </w:pPr>
      <w:r>
        <w:rPr>
          <w:b/>
        </w:rPr>
        <w:t>Remarque</w:t>
      </w:r>
      <w:r>
        <w:t xml:space="preserve">: Vous pouvez utiliser l'application de la calculatrice Windows et rechercher sur l'internet </w:t>
      </w:r>
      <w:proofErr w:type="gramStart"/>
      <w:r>
        <w:t>d'un</w:t>
      </w:r>
      <w:proofErr w:type="gramEnd"/>
      <w:r>
        <w:t xml:space="preserve"> application de calculatrice de sous-réseau IP pour vous aider dans vos calculs.</w:t>
      </w:r>
    </w:p>
    <w:p w14:paraId="76CB1F00" w14:textId="77777777" w:rsidR="00993DDD" w:rsidRDefault="00993DDD" w:rsidP="00993DDD">
      <w:pPr>
        <w:pStyle w:val="BodyTextL25"/>
        <w:spacing w:line="360" w:lineRule="auto"/>
      </w:pPr>
      <w:bookmarkStart w:id="0" w:name="_GoBack"/>
      <w:bookmarkEnd w:id="0"/>
    </w:p>
    <w:p w14:paraId="6432A702" w14:textId="45991F25" w:rsidR="00C547A4" w:rsidRDefault="00C547A4" w:rsidP="00993DDD">
      <w:pPr>
        <w:pStyle w:val="Heading3"/>
        <w:spacing w:line="360" w:lineRule="auto"/>
      </w:pPr>
      <w:r>
        <w:lastRenderedPageBreak/>
        <w:t>Déterminez le nombre d'adresses d'hôtes et de sous-réseaux disponibles.</w:t>
      </w:r>
    </w:p>
    <w:p w14:paraId="1E4C9A32" w14:textId="630DDD52" w:rsidR="001C04B5" w:rsidRPr="001C04B5" w:rsidRDefault="001C04B5" w:rsidP="00993DDD">
      <w:pPr>
        <w:pStyle w:val="Heading4"/>
        <w:spacing w:line="360" w:lineRule="auto"/>
      </w:pPr>
      <w:r>
        <w:t>Questions :</w:t>
      </w:r>
    </w:p>
    <w:p w14:paraId="7EB08E2E" w14:textId="0524BEB0" w:rsidR="001C04B5" w:rsidRDefault="00C547A4" w:rsidP="00993DDD">
      <w:pPr>
        <w:pStyle w:val="BodyTextL25"/>
        <w:spacing w:before="0" w:line="360" w:lineRule="auto"/>
      </w:pPr>
      <w:r>
        <w:t>Combien d'adresses d'hôte sont disponibles dans un réseau /25?</w:t>
      </w:r>
    </w:p>
    <w:p w14:paraId="4DDFD5D2" w14:textId="2FA1E8B8" w:rsidR="001C04B5" w:rsidRDefault="001C04B5" w:rsidP="00993DDD">
      <w:pPr>
        <w:pStyle w:val="AnswerLineL25"/>
        <w:spacing w:line="360" w:lineRule="auto"/>
      </w:pPr>
      <w:r>
        <w:t>Saisissez vos réponses ici</w:t>
      </w:r>
    </w:p>
    <w:p w14:paraId="063DDEE8" w14:textId="7E563FF0" w:rsidR="00C547A4" w:rsidRDefault="00C547A4" w:rsidP="00993DDD">
      <w:pPr>
        <w:pStyle w:val="BodyTextL25"/>
        <w:spacing w:line="360" w:lineRule="auto"/>
      </w:pPr>
      <w:r>
        <w:rPr>
          <w:rStyle w:val="AnswerGray"/>
        </w:rPr>
        <w:t>126</w:t>
      </w:r>
    </w:p>
    <w:p w14:paraId="2043CCDE" w14:textId="77777777" w:rsidR="001C04B5" w:rsidRDefault="00C547A4" w:rsidP="00993DDD">
      <w:pPr>
        <w:pStyle w:val="BodyTextL25"/>
        <w:spacing w:line="360" w:lineRule="auto"/>
      </w:pPr>
      <w:r>
        <w:t>Quel est le nombre total d'adresses d'hôte nécessaires dans le schéma de topologie?</w:t>
      </w:r>
    </w:p>
    <w:p w14:paraId="3A1ACB05" w14:textId="529EBCE7" w:rsidR="001C04B5" w:rsidRDefault="001C04B5" w:rsidP="00993DDD">
      <w:pPr>
        <w:pStyle w:val="AnswerLineL25"/>
        <w:spacing w:line="360" w:lineRule="auto"/>
      </w:pPr>
      <w:r>
        <w:t>Saisissez vos réponses ici</w:t>
      </w:r>
    </w:p>
    <w:p w14:paraId="0E9D2255" w14:textId="7528D25A" w:rsidR="00C547A4" w:rsidRDefault="00C547A4" w:rsidP="00993DDD">
      <w:pPr>
        <w:pStyle w:val="BodyTextL25"/>
        <w:spacing w:line="360" w:lineRule="auto"/>
        <w:rPr>
          <w:rStyle w:val="AnswerGray"/>
        </w:rPr>
      </w:pPr>
      <w:r>
        <w:rPr>
          <w:rStyle w:val="AnswerGray"/>
        </w:rPr>
        <w:t>80</w:t>
      </w:r>
    </w:p>
    <w:p w14:paraId="3D8F4511" w14:textId="77777777" w:rsidR="001C04B5" w:rsidRDefault="00C547A4" w:rsidP="00993DDD">
      <w:pPr>
        <w:pStyle w:val="BodyTextL25"/>
        <w:spacing w:line="360" w:lineRule="auto"/>
      </w:pPr>
      <w:r>
        <w:t>Combien de sous-réseaux sont nécessaires dans la topologie du réseau ?</w:t>
      </w:r>
    </w:p>
    <w:p w14:paraId="677058E1" w14:textId="5DE28B04" w:rsidR="001C04B5" w:rsidRDefault="001C04B5" w:rsidP="00993DDD">
      <w:pPr>
        <w:pStyle w:val="AnswerLineL25"/>
        <w:spacing w:line="360" w:lineRule="auto"/>
      </w:pPr>
      <w:r>
        <w:t>Saisissez vos réponses ici</w:t>
      </w:r>
    </w:p>
    <w:p w14:paraId="3D3AC543" w14:textId="3F519D0A" w:rsidR="00C547A4" w:rsidRDefault="00C547A4" w:rsidP="00993DDD">
      <w:pPr>
        <w:pStyle w:val="BodyTextL25"/>
        <w:spacing w:line="360" w:lineRule="auto"/>
        <w:rPr>
          <w:rStyle w:val="AnswerGray"/>
        </w:rPr>
      </w:pPr>
      <w:r>
        <w:rPr>
          <w:rStyle w:val="AnswerGray"/>
        </w:rPr>
        <w:t>6</w:t>
      </w:r>
    </w:p>
    <w:p w14:paraId="12AE5F87" w14:textId="4F534C2D" w:rsidR="00C547A4" w:rsidRDefault="00C547A4" w:rsidP="00993DDD">
      <w:pPr>
        <w:pStyle w:val="Heading3"/>
        <w:spacing w:line="360" w:lineRule="auto"/>
      </w:pPr>
      <w:r>
        <w:t>Déterminez le sous-réseau le plus étendu.</w:t>
      </w:r>
    </w:p>
    <w:p w14:paraId="499E4CB0" w14:textId="21C58034" w:rsidR="001C04B5" w:rsidRPr="001C04B5" w:rsidRDefault="001C04B5" w:rsidP="00993DDD">
      <w:pPr>
        <w:pStyle w:val="Heading4"/>
        <w:spacing w:line="360" w:lineRule="auto"/>
      </w:pPr>
      <w:r>
        <w:t>Questions :</w:t>
      </w:r>
    </w:p>
    <w:p w14:paraId="7B5F8BC0" w14:textId="77777777" w:rsidR="001C04B5" w:rsidRDefault="00C547A4" w:rsidP="00993DDD">
      <w:pPr>
        <w:pStyle w:val="BodyTextL25"/>
        <w:spacing w:before="0" w:line="360" w:lineRule="auto"/>
      </w:pPr>
      <w:r>
        <w:t>Quelle est la description du sous-réseau (par exemple, réseau local BR1 ou liaison de réseau étendu BR1-HQ)?</w:t>
      </w:r>
    </w:p>
    <w:p w14:paraId="0FAD9149" w14:textId="2A9AA455" w:rsidR="001C04B5" w:rsidRDefault="001C04B5" w:rsidP="00993DDD">
      <w:pPr>
        <w:pStyle w:val="AnswerLineL25"/>
        <w:spacing w:line="360" w:lineRule="auto"/>
      </w:pPr>
      <w:r>
        <w:t>Saisissez vos réponses ici</w:t>
      </w:r>
    </w:p>
    <w:p w14:paraId="46937CC2" w14:textId="6EE98559" w:rsidR="00C547A4" w:rsidRDefault="00C547A4" w:rsidP="00993DDD">
      <w:pPr>
        <w:pStyle w:val="BodyTextL25"/>
        <w:spacing w:line="360" w:lineRule="auto"/>
      </w:pPr>
      <w:r>
        <w:rPr>
          <w:rStyle w:val="AnswerGray"/>
        </w:rPr>
        <w:t>BR1 LAN</w:t>
      </w:r>
    </w:p>
    <w:p w14:paraId="75E19EB4" w14:textId="77777777" w:rsidR="001C04B5" w:rsidRDefault="00C547A4" w:rsidP="00993DDD">
      <w:pPr>
        <w:pStyle w:val="BodyTextL25"/>
        <w:spacing w:line="360" w:lineRule="auto"/>
      </w:pPr>
      <w:r>
        <w:t>Combien d'adresses IP sont nécessaires dans le sous-réseau le plus étendu ?</w:t>
      </w:r>
    </w:p>
    <w:p w14:paraId="1A0BB25F" w14:textId="77777777" w:rsidR="001C04B5" w:rsidRDefault="001C04B5" w:rsidP="00993DDD">
      <w:pPr>
        <w:pStyle w:val="AnswerLineL25"/>
        <w:spacing w:line="360" w:lineRule="auto"/>
      </w:pPr>
      <w:r>
        <w:t>Saisissez vos réponses ici</w:t>
      </w:r>
    </w:p>
    <w:p w14:paraId="2325F997" w14:textId="282C57CA" w:rsidR="00C547A4" w:rsidRDefault="00C547A4" w:rsidP="00993DDD">
      <w:pPr>
        <w:pStyle w:val="BodyTextL25"/>
        <w:spacing w:line="360" w:lineRule="auto"/>
      </w:pPr>
      <w:r>
        <w:rPr>
          <w:rStyle w:val="AnswerGray"/>
        </w:rPr>
        <w:t>40</w:t>
      </w:r>
    </w:p>
    <w:p w14:paraId="02E4EAE7" w14:textId="77777777" w:rsidR="00C547A4" w:rsidRDefault="00C547A4" w:rsidP="00993DDD">
      <w:pPr>
        <w:pStyle w:val="BodyTextL25"/>
        <w:spacing w:line="360" w:lineRule="auto"/>
      </w:pPr>
      <w:r>
        <w:t>Quel masque de sous-réseau peut prendre en charge autant d'adresses d'hôte ?</w:t>
      </w:r>
    </w:p>
    <w:p w14:paraId="0ABA6CB0" w14:textId="77777777" w:rsidR="001C04B5" w:rsidRDefault="001C04B5" w:rsidP="00993DDD">
      <w:pPr>
        <w:pStyle w:val="AnswerLineL25"/>
        <w:spacing w:line="360" w:lineRule="auto"/>
      </w:pPr>
      <w:r>
        <w:t>Saisissez vos réponses ici</w:t>
      </w:r>
    </w:p>
    <w:p w14:paraId="2314599D" w14:textId="4EE5EB91" w:rsidR="00C547A4" w:rsidRDefault="00C547A4" w:rsidP="00993DDD">
      <w:pPr>
        <w:pStyle w:val="BodyTextL25"/>
        <w:spacing w:line="360" w:lineRule="auto"/>
        <w:rPr>
          <w:rStyle w:val="AnswerGray"/>
        </w:rPr>
      </w:pPr>
      <w:r>
        <w:rPr>
          <w:rStyle w:val="AnswerGray"/>
        </w:rPr>
        <w:t>/26 or 255.255.255.192</w:t>
      </w:r>
    </w:p>
    <w:p w14:paraId="2F97E8F9" w14:textId="77777777" w:rsidR="001C04B5" w:rsidRDefault="00C547A4" w:rsidP="00993DDD">
      <w:pPr>
        <w:pStyle w:val="BodyTextL25"/>
        <w:spacing w:line="360" w:lineRule="auto"/>
      </w:pPr>
      <w:r>
        <w:t>Combien d'adresses d'hôte ce masque de sous-réseau prend-il en charge au total?</w:t>
      </w:r>
    </w:p>
    <w:p w14:paraId="30263D9A" w14:textId="77777777" w:rsidR="001C04B5" w:rsidRDefault="001C04B5" w:rsidP="00993DDD">
      <w:pPr>
        <w:pStyle w:val="AnswerLineL25"/>
        <w:spacing w:line="360" w:lineRule="auto"/>
      </w:pPr>
      <w:r>
        <w:t>Saisissez vos réponses ici</w:t>
      </w:r>
    </w:p>
    <w:p w14:paraId="5EBEB0A1" w14:textId="463F24EA" w:rsidR="00C547A4" w:rsidRDefault="00C547A4" w:rsidP="00993DDD">
      <w:pPr>
        <w:pStyle w:val="BodyTextL25"/>
        <w:spacing w:line="360" w:lineRule="auto"/>
        <w:rPr>
          <w:rStyle w:val="AnswerGray"/>
        </w:rPr>
      </w:pPr>
      <w:r>
        <w:rPr>
          <w:rStyle w:val="AnswerGray"/>
        </w:rPr>
        <w:t>62</w:t>
      </w:r>
    </w:p>
    <w:p w14:paraId="23D539E4" w14:textId="77777777" w:rsidR="001C04B5" w:rsidRDefault="00C547A4" w:rsidP="00993DDD">
      <w:pPr>
        <w:pStyle w:val="BodyTextL25"/>
        <w:spacing w:line="360" w:lineRule="auto"/>
      </w:pPr>
      <w:r>
        <w:t>Pouvez-vous segmenter l'adresse réseau 192.168.33.128/25 en sous-réseaux pour prendre en charge ce sous-réseau?</w:t>
      </w:r>
    </w:p>
    <w:p w14:paraId="1C925E56" w14:textId="77777777" w:rsidR="001C04B5" w:rsidRDefault="001C04B5" w:rsidP="00993DDD">
      <w:pPr>
        <w:pStyle w:val="AnswerLineL25"/>
        <w:spacing w:line="360" w:lineRule="auto"/>
      </w:pPr>
      <w:r>
        <w:t>Saisissez vos réponses ici</w:t>
      </w:r>
    </w:p>
    <w:p w14:paraId="548B041A" w14:textId="0FE47F03" w:rsidR="00C547A4" w:rsidRDefault="00C547A4" w:rsidP="00993DDD">
      <w:pPr>
        <w:pStyle w:val="BodyTextL25"/>
        <w:spacing w:line="360" w:lineRule="auto"/>
        <w:rPr>
          <w:rStyle w:val="AnswerGray"/>
        </w:rPr>
      </w:pPr>
      <w:r>
        <w:rPr>
          <w:rStyle w:val="AnswerGray"/>
        </w:rPr>
        <w:t>oui</w:t>
      </w:r>
    </w:p>
    <w:p w14:paraId="47B31060" w14:textId="516363E4" w:rsidR="001C04B5" w:rsidRDefault="00C547A4" w:rsidP="00993DDD">
      <w:pPr>
        <w:pStyle w:val="BodyTextL25"/>
        <w:spacing w:line="360" w:lineRule="auto"/>
      </w:pPr>
      <w:r>
        <w:lastRenderedPageBreak/>
        <w:t>Quelles sont les adresses réseau qui découleraient de ce sous-réseau?</w:t>
      </w:r>
    </w:p>
    <w:p w14:paraId="1B942AA6" w14:textId="77777777" w:rsidR="00EF6C33" w:rsidRDefault="00EF6C33" w:rsidP="00993DDD">
      <w:pPr>
        <w:pStyle w:val="AnswerLineL25"/>
        <w:spacing w:line="360" w:lineRule="auto"/>
      </w:pPr>
      <w:r>
        <w:t>Saisissez vos réponses ici</w:t>
      </w:r>
    </w:p>
    <w:p w14:paraId="3B6B71EF" w14:textId="70F7F3E5" w:rsidR="00EF6C33" w:rsidRDefault="00C547A4" w:rsidP="00993DDD">
      <w:pPr>
        <w:pStyle w:val="BodyTextL25"/>
        <w:spacing w:line="360" w:lineRule="auto"/>
        <w:rPr>
          <w:rStyle w:val="AnswerGray"/>
        </w:rPr>
      </w:pPr>
      <w:r>
        <w:rPr>
          <w:rStyle w:val="AnswerGray"/>
        </w:rPr>
        <w:t>192.168.33.128/26 et 192.168.33.192/26</w:t>
      </w:r>
    </w:p>
    <w:p w14:paraId="05BD3512" w14:textId="00C90903" w:rsidR="00C547A4" w:rsidRPr="00F54ED7" w:rsidRDefault="00C547A4" w:rsidP="00993DDD">
      <w:pPr>
        <w:pStyle w:val="BodyTextL25"/>
        <w:spacing w:line="360" w:lineRule="auto"/>
      </w:pPr>
      <w:r>
        <w:t>Utilisez la première adresse réseau de ce sous-réseau.</w:t>
      </w:r>
    </w:p>
    <w:p w14:paraId="46A9B028" w14:textId="6AEC2975" w:rsidR="00C547A4" w:rsidRDefault="00C547A4" w:rsidP="00993DDD">
      <w:pPr>
        <w:pStyle w:val="Heading3"/>
        <w:spacing w:line="360" w:lineRule="auto"/>
      </w:pPr>
      <w:r>
        <w:t>Déterminez le deuxième sous-réseau le plus étendu.</w:t>
      </w:r>
    </w:p>
    <w:p w14:paraId="00FF653E" w14:textId="78265A4A" w:rsidR="00EF6C33" w:rsidRPr="00EF6C33" w:rsidRDefault="00EF6C33" w:rsidP="00993DDD">
      <w:pPr>
        <w:pStyle w:val="Heading4"/>
        <w:spacing w:line="360" w:lineRule="auto"/>
      </w:pPr>
      <w:r>
        <w:t>Questions :</w:t>
      </w:r>
    </w:p>
    <w:p w14:paraId="65022334" w14:textId="77777777" w:rsidR="00EF6C33" w:rsidRDefault="00C547A4" w:rsidP="00993DDD">
      <w:pPr>
        <w:pStyle w:val="BodyTextL25"/>
        <w:spacing w:before="0" w:line="360" w:lineRule="auto"/>
      </w:pPr>
      <w:r>
        <w:t>Quelle est la description du sous-réseau?</w:t>
      </w:r>
    </w:p>
    <w:p w14:paraId="1F6FB2BF" w14:textId="77777777" w:rsidR="00EF6C33" w:rsidRDefault="00EF6C33" w:rsidP="00993DDD">
      <w:pPr>
        <w:pStyle w:val="AnswerLineL25"/>
        <w:spacing w:line="360" w:lineRule="auto"/>
      </w:pPr>
      <w:r>
        <w:t>Saisissez vos réponses ici</w:t>
      </w:r>
    </w:p>
    <w:p w14:paraId="76D7C658" w14:textId="3AC9B4E3" w:rsidR="00C547A4" w:rsidRDefault="00C547A4" w:rsidP="00993DDD">
      <w:pPr>
        <w:pStyle w:val="BodyTextL25"/>
        <w:spacing w:line="360" w:lineRule="auto"/>
      </w:pPr>
      <w:r>
        <w:rPr>
          <w:rStyle w:val="AnswerGray"/>
        </w:rPr>
        <w:t>BR2 LAN</w:t>
      </w:r>
    </w:p>
    <w:p w14:paraId="0BC15DF2" w14:textId="77777777" w:rsidR="00EF6C33" w:rsidRDefault="00C547A4" w:rsidP="00993DDD">
      <w:pPr>
        <w:pStyle w:val="BodyTextL25"/>
        <w:spacing w:line="360" w:lineRule="auto"/>
      </w:pPr>
      <w:r>
        <w:t>Combien d'adresses IP sont nécessaires dans le deuxième sous-réseau le plus étendu?</w:t>
      </w:r>
    </w:p>
    <w:p w14:paraId="024207D2" w14:textId="77777777" w:rsidR="00EF6C33" w:rsidRDefault="00EF6C33" w:rsidP="00993DDD">
      <w:pPr>
        <w:pStyle w:val="AnswerLineL25"/>
        <w:spacing w:line="360" w:lineRule="auto"/>
      </w:pPr>
      <w:r>
        <w:t>Saisissez vos réponses ici</w:t>
      </w:r>
    </w:p>
    <w:p w14:paraId="4EE119AD" w14:textId="1B53D985" w:rsidR="00C547A4" w:rsidRDefault="00C547A4" w:rsidP="00993DDD">
      <w:pPr>
        <w:pStyle w:val="BodyTextL25"/>
        <w:spacing w:line="360" w:lineRule="auto"/>
      </w:pPr>
      <w:r>
        <w:rPr>
          <w:rStyle w:val="AnswerGray"/>
        </w:rPr>
        <w:t>25</w:t>
      </w:r>
    </w:p>
    <w:p w14:paraId="2CA2D77E" w14:textId="77777777" w:rsidR="00C547A4" w:rsidRDefault="00C547A4" w:rsidP="00993DDD">
      <w:pPr>
        <w:pStyle w:val="BodyTextL25"/>
        <w:spacing w:line="360" w:lineRule="auto"/>
      </w:pPr>
      <w:r>
        <w:t>Quel masque de sous-réseau peut prendre en charge autant d'adresses d'hôte ?</w:t>
      </w:r>
    </w:p>
    <w:p w14:paraId="53304D2A" w14:textId="77777777" w:rsidR="00EF6C33" w:rsidRDefault="00EF6C33" w:rsidP="00993DDD">
      <w:pPr>
        <w:pStyle w:val="AnswerLineL25"/>
        <w:spacing w:line="360" w:lineRule="auto"/>
      </w:pPr>
      <w:r>
        <w:t>Saisissez vos réponses ici</w:t>
      </w:r>
    </w:p>
    <w:p w14:paraId="7E31C7D9" w14:textId="368A2141" w:rsidR="00C547A4" w:rsidRPr="00F76579" w:rsidRDefault="00C547A4" w:rsidP="00993DDD">
      <w:pPr>
        <w:pStyle w:val="BodyTextL25"/>
        <w:spacing w:line="360" w:lineRule="auto"/>
        <w:rPr>
          <w:shd w:val="clear" w:color="auto" w:fill="BFBFBF"/>
        </w:rPr>
      </w:pPr>
      <w:r>
        <w:rPr>
          <w:rStyle w:val="AnswerGray"/>
        </w:rPr>
        <w:t>/27 or 255.255.255.224</w:t>
      </w:r>
    </w:p>
    <w:p w14:paraId="7659EE8E" w14:textId="77777777" w:rsidR="00EF6C33" w:rsidRDefault="00C547A4" w:rsidP="00993DDD">
      <w:pPr>
        <w:pStyle w:val="BodyTextL25"/>
        <w:spacing w:line="360" w:lineRule="auto"/>
      </w:pPr>
      <w:r>
        <w:t>Combien d'adresses d'hôte ce masque de sous-réseau prend-il en charge au total?</w:t>
      </w:r>
    </w:p>
    <w:p w14:paraId="684AE3B7" w14:textId="77777777" w:rsidR="00EF6C33" w:rsidRDefault="00EF6C33" w:rsidP="00993DDD">
      <w:pPr>
        <w:pStyle w:val="AnswerLineL25"/>
        <w:spacing w:line="360" w:lineRule="auto"/>
      </w:pPr>
      <w:r>
        <w:t>Saisissez vos réponses ici</w:t>
      </w:r>
    </w:p>
    <w:p w14:paraId="56CCD02F" w14:textId="7FCE013D" w:rsidR="00C547A4" w:rsidRDefault="00C547A4" w:rsidP="00993DDD">
      <w:pPr>
        <w:pStyle w:val="BodyTextL25"/>
        <w:spacing w:line="360" w:lineRule="auto"/>
        <w:rPr>
          <w:rStyle w:val="AnswerGray"/>
        </w:rPr>
      </w:pPr>
      <w:r>
        <w:rPr>
          <w:rStyle w:val="AnswerGray"/>
        </w:rPr>
        <w:t>30</w:t>
      </w:r>
    </w:p>
    <w:p w14:paraId="3EA3B98B" w14:textId="77777777" w:rsidR="00EF6C33" w:rsidRDefault="00C547A4" w:rsidP="00993DDD">
      <w:pPr>
        <w:pStyle w:val="BodyTextL25"/>
        <w:spacing w:line="360" w:lineRule="auto"/>
      </w:pPr>
      <w:r>
        <w:t>Pouvez-vous segmenter le sous-réseau restant et continuer à prendre en charge ce sous-réseau ?</w:t>
      </w:r>
    </w:p>
    <w:p w14:paraId="18BD198A" w14:textId="77777777" w:rsidR="00EF6C33" w:rsidRDefault="00EF6C33" w:rsidP="00993DDD">
      <w:pPr>
        <w:pStyle w:val="AnswerLineL25"/>
        <w:spacing w:line="360" w:lineRule="auto"/>
      </w:pPr>
      <w:r>
        <w:t>Saisissez vos réponses ici</w:t>
      </w:r>
    </w:p>
    <w:p w14:paraId="0A5B7AC3" w14:textId="22B011EE" w:rsidR="00C547A4" w:rsidRDefault="00C547A4" w:rsidP="00993DDD">
      <w:pPr>
        <w:pStyle w:val="BodyTextL25"/>
        <w:spacing w:line="360" w:lineRule="auto"/>
      </w:pPr>
      <w:r>
        <w:rPr>
          <w:rStyle w:val="AnswerGray"/>
        </w:rPr>
        <w:t>oui</w:t>
      </w:r>
    </w:p>
    <w:p w14:paraId="72813C97" w14:textId="77777777" w:rsidR="00C547A4" w:rsidRDefault="00C547A4" w:rsidP="00993DDD">
      <w:pPr>
        <w:pStyle w:val="BodyTextL25"/>
        <w:spacing w:line="360" w:lineRule="auto"/>
      </w:pPr>
      <w:r>
        <w:t>Quelles sont les adresses réseau qui découleraient de ce sous-réseau?</w:t>
      </w:r>
    </w:p>
    <w:p w14:paraId="013F80C8" w14:textId="77777777" w:rsidR="00EF6C33" w:rsidRDefault="00EF6C33" w:rsidP="00993DDD">
      <w:pPr>
        <w:pStyle w:val="AnswerLineL25"/>
        <w:spacing w:line="360" w:lineRule="auto"/>
      </w:pPr>
      <w:r>
        <w:t>Saisissez vos réponses ici</w:t>
      </w:r>
    </w:p>
    <w:p w14:paraId="536BC40F" w14:textId="136F3CEC" w:rsidR="00C547A4" w:rsidRDefault="00C547A4" w:rsidP="00993DDD">
      <w:pPr>
        <w:pStyle w:val="BodyTextL25"/>
        <w:spacing w:line="360" w:lineRule="auto"/>
        <w:rPr>
          <w:rStyle w:val="AnswerGray"/>
        </w:rPr>
      </w:pPr>
      <w:r>
        <w:rPr>
          <w:rStyle w:val="AnswerGray"/>
        </w:rPr>
        <w:t>192.168.33.192/27 and 192.168.33.224/27</w:t>
      </w:r>
    </w:p>
    <w:p w14:paraId="684D6663" w14:textId="77777777" w:rsidR="00C547A4" w:rsidRPr="00F54ED7" w:rsidRDefault="00C547A4" w:rsidP="00993DDD">
      <w:pPr>
        <w:pStyle w:val="BodyTextL25"/>
        <w:spacing w:line="360" w:lineRule="auto"/>
      </w:pPr>
      <w:r>
        <w:t>Utilisez la première adresse réseau de ce sous-réseau.</w:t>
      </w:r>
    </w:p>
    <w:p w14:paraId="7C5DD63A" w14:textId="62DBD372" w:rsidR="00C547A4" w:rsidRDefault="00C547A4" w:rsidP="00993DDD">
      <w:pPr>
        <w:pStyle w:val="Heading3"/>
        <w:spacing w:line="360" w:lineRule="auto"/>
      </w:pPr>
      <w:r>
        <w:t>Déterminez le sous-réseau le plus étendu.</w:t>
      </w:r>
    </w:p>
    <w:p w14:paraId="264BA82A" w14:textId="5259E899" w:rsidR="00EF6C33" w:rsidRPr="00EF6C33" w:rsidRDefault="00EF6C33" w:rsidP="00993DDD">
      <w:pPr>
        <w:pStyle w:val="Heading4"/>
        <w:spacing w:line="360" w:lineRule="auto"/>
      </w:pPr>
      <w:r>
        <w:t>Questions :</w:t>
      </w:r>
    </w:p>
    <w:p w14:paraId="2CDA796B" w14:textId="77777777" w:rsidR="00EF6C33" w:rsidRDefault="00C547A4" w:rsidP="00993DDD">
      <w:pPr>
        <w:pStyle w:val="BodyTextL25"/>
        <w:spacing w:before="0" w:line="360" w:lineRule="auto"/>
      </w:pPr>
      <w:r>
        <w:t>Quelle est la description du sous-réseau?</w:t>
      </w:r>
    </w:p>
    <w:p w14:paraId="28AC5742" w14:textId="77777777" w:rsidR="00EF6C33" w:rsidRDefault="00EF6C33" w:rsidP="00993DDD">
      <w:pPr>
        <w:pStyle w:val="AnswerLineL25"/>
        <w:spacing w:line="360" w:lineRule="auto"/>
      </w:pPr>
      <w:r>
        <w:t>Saisissez vos réponses ici</w:t>
      </w:r>
    </w:p>
    <w:p w14:paraId="36F06F59" w14:textId="3248CCE8" w:rsidR="00C547A4" w:rsidRDefault="00C547A4" w:rsidP="00993DDD">
      <w:pPr>
        <w:pStyle w:val="BodyTextL25"/>
        <w:spacing w:line="360" w:lineRule="auto"/>
      </w:pPr>
      <w:r>
        <w:rPr>
          <w:rStyle w:val="AnswerGray"/>
        </w:rPr>
        <w:lastRenderedPageBreak/>
        <w:t>Réseau LAN IoT</w:t>
      </w:r>
    </w:p>
    <w:p w14:paraId="68664147" w14:textId="77777777" w:rsidR="00EF6C33" w:rsidRDefault="00C547A4" w:rsidP="00993DDD">
      <w:pPr>
        <w:pStyle w:val="BodyTextL25"/>
        <w:spacing w:line="360" w:lineRule="auto"/>
      </w:pPr>
      <w:r>
        <w:t>Combien d'adresses IP sont nécessaires dans le sous-réseau le plus étendu suivant?</w:t>
      </w:r>
    </w:p>
    <w:p w14:paraId="7475455A" w14:textId="77777777" w:rsidR="00EF6C33" w:rsidRDefault="00EF6C33" w:rsidP="00993DDD">
      <w:pPr>
        <w:pStyle w:val="AnswerLineL25"/>
        <w:spacing w:line="360" w:lineRule="auto"/>
      </w:pPr>
      <w:r>
        <w:t>Saisissez vos réponses ici</w:t>
      </w:r>
    </w:p>
    <w:p w14:paraId="40EC81F9" w14:textId="0F4335D2" w:rsidR="00C547A4" w:rsidRDefault="00C547A4" w:rsidP="00993DDD">
      <w:pPr>
        <w:pStyle w:val="BodyTextL25"/>
        <w:spacing w:line="360" w:lineRule="auto"/>
      </w:pPr>
      <w:r>
        <w:rPr>
          <w:rStyle w:val="AnswerGray"/>
        </w:rPr>
        <w:t>5</w:t>
      </w:r>
    </w:p>
    <w:p w14:paraId="4C4302BA" w14:textId="77777777" w:rsidR="00C547A4" w:rsidRDefault="00C547A4" w:rsidP="00993DDD">
      <w:pPr>
        <w:pStyle w:val="BodyTextL25"/>
        <w:spacing w:line="360" w:lineRule="auto"/>
      </w:pPr>
      <w:r>
        <w:t>Quel masque de sous-réseau peut prendre en charge autant d'adresses d'hôte ?</w:t>
      </w:r>
    </w:p>
    <w:p w14:paraId="3DA5288A" w14:textId="77777777" w:rsidR="00EF6C33" w:rsidRDefault="00EF6C33" w:rsidP="00993DDD">
      <w:pPr>
        <w:pStyle w:val="AnswerLineL25"/>
        <w:spacing w:line="360" w:lineRule="auto"/>
      </w:pPr>
      <w:r>
        <w:t>Saisissez vos réponses ici</w:t>
      </w:r>
    </w:p>
    <w:p w14:paraId="41CC682C" w14:textId="1833A3D3" w:rsidR="00C547A4" w:rsidRPr="00F76579" w:rsidRDefault="00C547A4" w:rsidP="00993DDD">
      <w:pPr>
        <w:pStyle w:val="BodyTextL25"/>
        <w:spacing w:line="360" w:lineRule="auto"/>
        <w:rPr>
          <w:shd w:val="clear" w:color="auto" w:fill="BFBFBF"/>
        </w:rPr>
      </w:pPr>
      <w:r>
        <w:rPr>
          <w:rStyle w:val="AnswerGray"/>
        </w:rPr>
        <w:t>/29 or 255.255.255.248</w:t>
      </w:r>
    </w:p>
    <w:p w14:paraId="732841FA" w14:textId="77777777" w:rsidR="00EF6C33" w:rsidRDefault="00C547A4" w:rsidP="00993DDD">
      <w:pPr>
        <w:pStyle w:val="BodyTextL25"/>
        <w:spacing w:line="360" w:lineRule="auto"/>
      </w:pPr>
      <w:r>
        <w:t>Combien d'adresses d'hôte ce masque de sous-réseau prend-il en charge au total?</w:t>
      </w:r>
    </w:p>
    <w:p w14:paraId="74BFC546" w14:textId="77777777" w:rsidR="00EF6C33" w:rsidRDefault="00EF6C33" w:rsidP="00993DDD">
      <w:pPr>
        <w:pStyle w:val="AnswerLineL25"/>
        <w:spacing w:line="360" w:lineRule="auto"/>
      </w:pPr>
      <w:r>
        <w:t>Saisissez vos réponses ici</w:t>
      </w:r>
    </w:p>
    <w:p w14:paraId="59C52837" w14:textId="1BB1A486" w:rsidR="00C547A4" w:rsidRDefault="00C547A4" w:rsidP="00993DDD">
      <w:pPr>
        <w:pStyle w:val="BodyTextL25"/>
        <w:spacing w:line="360" w:lineRule="auto"/>
        <w:rPr>
          <w:rStyle w:val="AnswerGray"/>
        </w:rPr>
      </w:pPr>
      <w:r>
        <w:rPr>
          <w:rStyle w:val="AnswerGray"/>
        </w:rPr>
        <w:t>6</w:t>
      </w:r>
    </w:p>
    <w:p w14:paraId="03BC18D4" w14:textId="77777777" w:rsidR="00EF6C33" w:rsidRDefault="00C547A4" w:rsidP="00993DDD">
      <w:pPr>
        <w:pStyle w:val="BodyTextL25"/>
        <w:spacing w:line="360" w:lineRule="auto"/>
      </w:pPr>
      <w:r>
        <w:t>Pouvez-vous segmenter le sous-réseau restant et continuer à prendre en charge ce sous-réseau ?</w:t>
      </w:r>
    </w:p>
    <w:p w14:paraId="0D30402C" w14:textId="77777777" w:rsidR="00EF6C33" w:rsidRDefault="00EF6C33" w:rsidP="00993DDD">
      <w:pPr>
        <w:pStyle w:val="AnswerLineL25"/>
        <w:spacing w:line="360" w:lineRule="auto"/>
      </w:pPr>
      <w:r>
        <w:t>Saisissez vos réponses ici</w:t>
      </w:r>
    </w:p>
    <w:p w14:paraId="7BA4A3B6" w14:textId="6734E955" w:rsidR="00C547A4" w:rsidRDefault="00C547A4" w:rsidP="00993DDD">
      <w:pPr>
        <w:pStyle w:val="BodyTextL25"/>
        <w:spacing w:line="360" w:lineRule="auto"/>
      </w:pPr>
      <w:r>
        <w:rPr>
          <w:rStyle w:val="AnswerGray"/>
        </w:rPr>
        <w:t>oui</w:t>
      </w:r>
    </w:p>
    <w:p w14:paraId="7629863C" w14:textId="6FDF3EB3" w:rsidR="00C547A4" w:rsidRDefault="00C547A4" w:rsidP="00993DDD">
      <w:pPr>
        <w:pStyle w:val="BodyTextL25"/>
        <w:spacing w:line="360" w:lineRule="auto"/>
      </w:pPr>
      <w:r>
        <w:t>Quelles sont les adresses réseau qui découleraient de ce sous-réseau?</w:t>
      </w:r>
    </w:p>
    <w:p w14:paraId="5ED94D60" w14:textId="77777777" w:rsidR="00EF6C33" w:rsidRDefault="00EF6C33" w:rsidP="00993DDD">
      <w:pPr>
        <w:pStyle w:val="AnswerLineL25"/>
        <w:spacing w:line="360" w:lineRule="auto"/>
      </w:pPr>
      <w:r>
        <w:t>Saisissez vos réponses ici</w:t>
      </w:r>
    </w:p>
    <w:p w14:paraId="5682C3D9" w14:textId="484DB270" w:rsidR="00C547A4" w:rsidRDefault="00C547A4" w:rsidP="00993DDD">
      <w:pPr>
        <w:pStyle w:val="BodyTextL25"/>
        <w:spacing w:line="360" w:lineRule="auto"/>
        <w:rPr>
          <w:rStyle w:val="AnswerGray"/>
        </w:rPr>
      </w:pPr>
      <w:r>
        <w:rPr>
          <w:rStyle w:val="AnswerGray"/>
        </w:rPr>
        <w:t>192.168.33.224/29, 192.168.33.232/29, 192.168.33.240/29 et 192.168.33.248/29</w:t>
      </w:r>
    </w:p>
    <w:p w14:paraId="71A04AB9" w14:textId="77777777" w:rsidR="00C547A4" w:rsidRDefault="00C547A4" w:rsidP="00993DDD">
      <w:pPr>
        <w:pStyle w:val="BodyTextL25"/>
        <w:spacing w:line="360" w:lineRule="auto"/>
      </w:pPr>
      <w:r>
        <w:t>Utilisez la première adresse réseau de ce sous-réseau.</w:t>
      </w:r>
    </w:p>
    <w:p w14:paraId="2D5F94D1" w14:textId="7A8FBCD7" w:rsidR="00C547A4" w:rsidRDefault="00C547A4" w:rsidP="00993DDD">
      <w:pPr>
        <w:pStyle w:val="BodyTextL25"/>
        <w:spacing w:line="360" w:lineRule="auto"/>
      </w:pPr>
      <w:r>
        <w:t>Utilisez la deuxième adresse réseau pour le réseau CCTV.</w:t>
      </w:r>
    </w:p>
    <w:p w14:paraId="46DCE846" w14:textId="774C7565" w:rsidR="00C547A4" w:rsidRPr="00F54ED7" w:rsidRDefault="00C547A4" w:rsidP="00993DDD">
      <w:pPr>
        <w:pStyle w:val="BodyTextL25"/>
        <w:spacing w:line="360" w:lineRule="auto"/>
      </w:pPr>
      <w:r>
        <w:t>Utilisez la troisième adresse réseau pour le réseau local CVCA C2.</w:t>
      </w:r>
    </w:p>
    <w:p w14:paraId="23C790CF" w14:textId="172A0F0F" w:rsidR="00C547A4" w:rsidRDefault="00C547A4" w:rsidP="00993DDD">
      <w:pPr>
        <w:pStyle w:val="Heading3"/>
        <w:spacing w:line="360" w:lineRule="auto"/>
      </w:pPr>
      <w:r>
        <w:t>Déterminez le sous-réseau le plus étendu.</w:t>
      </w:r>
    </w:p>
    <w:p w14:paraId="439077D5" w14:textId="3343C6A9" w:rsidR="00EF6C33" w:rsidRPr="00EF6C33" w:rsidRDefault="00EF6C33" w:rsidP="00993DDD">
      <w:pPr>
        <w:pStyle w:val="Heading4"/>
        <w:spacing w:line="360" w:lineRule="auto"/>
      </w:pPr>
      <w:r>
        <w:t>Questions :</w:t>
      </w:r>
    </w:p>
    <w:p w14:paraId="19516CCD" w14:textId="77777777" w:rsidR="00EF6C33" w:rsidRDefault="00C547A4" w:rsidP="00993DDD">
      <w:pPr>
        <w:pStyle w:val="BodyTextL25"/>
        <w:spacing w:before="0" w:line="360" w:lineRule="auto"/>
      </w:pPr>
      <w:r>
        <w:t>Quelle est la description du sous-réseau?</w:t>
      </w:r>
    </w:p>
    <w:p w14:paraId="36CC1531" w14:textId="77777777" w:rsidR="00EF6C33" w:rsidRDefault="00EF6C33" w:rsidP="00993DDD">
      <w:pPr>
        <w:pStyle w:val="AnswerLineL25"/>
        <w:spacing w:line="360" w:lineRule="auto"/>
      </w:pPr>
      <w:r>
        <w:t>Saisissez vos réponses ici</w:t>
      </w:r>
    </w:p>
    <w:p w14:paraId="452BB2E0" w14:textId="60DF225F" w:rsidR="001C04B5" w:rsidRDefault="00C547A4" w:rsidP="00993DDD">
      <w:pPr>
        <w:pStyle w:val="BodyTextL25"/>
        <w:spacing w:line="360" w:lineRule="auto"/>
        <w:rPr>
          <w:rStyle w:val="AnswerGray"/>
        </w:rPr>
      </w:pPr>
      <w:r>
        <w:rPr>
          <w:rStyle w:val="AnswerGray"/>
        </w:rPr>
        <w:t>liaison de réseau étendu BR1-BR2</w:t>
      </w:r>
    </w:p>
    <w:p w14:paraId="4C55B3BC" w14:textId="77777777" w:rsidR="00EF6C33" w:rsidRDefault="00C547A4" w:rsidP="00993DDD">
      <w:pPr>
        <w:pStyle w:val="BodyTextL25"/>
        <w:spacing w:line="360" w:lineRule="auto"/>
      </w:pPr>
      <w:r>
        <w:t>Combien d'adresses IP sont nécessaires dans le plus grand sous-réseau suivant?</w:t>
      </w:r>
    </w:p>
    <w:p w14:paraId="1DC9DC37" w14:textId="77777777" w:rsidR="00EF6C33" w:rsidRDefault="00EF6C33" w:rsidP="00993DDD">
      <w:pPr>
        <w:pStyle w:val="AnswerLineL25"/>
        <w:spacing w:line="360" w:lineRule="auto"/>
      </w:pPr>
      <w:r>
        <w:t>Saisissez vos réponses ici</w:t>
      </w:r>
    </w:p>
    <w:p w14:paraId="3A0B24B3" w14:textId="57954476" w:rsidR="00C547A4" w:rsidRDefault="00C547A4" w:rsidP="00993DDD">
      <w:pPr>
        <w:pStyle w:val="BodyTextL25"/>
        <w:spacing w:line="360" w:lineRule="auto"/>
      </w:pPr>
      <w:r>
        <w:rPr>
          <w:rStyle w:val="AnswerGray"/>
        </w:rPr>
        <w:t>2</w:t>
      </w:r>
    </w:p>
    <w:p w14:paraId="588BB627" w14:textId="77777777" w:rsidR="00C547A4" w:rsidRDefault="00C547A4" w:rsidP="00993DDD">
      <w:pPr>
        <w:pStyle w:val="BodyTextL25"/>
        <w:spacing w:line="360" w:lineRule="auto"/>
      </w:pPr>
      <w:r>
        <w:t>Quel masque de sous-réseau peut prendre en charge autant d'adresses d'hôte ?</w:t>
      </w:r>
    </w:p>
    <w:p w14:paraId="13E7B766" w14:textId="77777777" w:rsidR="00EF6C33" w:rsidRDefault="00EF6C33" w:rsidP="00993DDD">
      <w:pPr>
        <w:pStyle w:val="AnswerLineL25"/>
        <w:spacing w:line="360" w:lineRule="auto"/>
      </w:pPr>
      <w:r>
        <w:lastRenderedPageBreak/>
        <w:t>Saisissez vos réponses ici</w:t>
      </w:r>
    </w:p>
    <w:p w14:paraId="02D7C8D1" w14:textId="06FFFAA5" w:rsidR="00C547A4" w:rsidRPr="00F76579" w:rsidRDefault="00C547A4" w:rsidP="00993DDD">
      <w:pPr>
        <w:pStyle w:val="BodyTextL25"/>
        <w:spacing w:line="360" w:lineRule="auto"/>
        <w:rPr>
          <w:shd w:val="clear" w:color="auto" w:fill="BFBFBF"/>
        </w:rPr>
      </w:pPr>
      <w:r>
        <w:rPr>
          <w:rStyle w:val="AnswerGray"/>
        </w:rPr>
        <w:t>/30 or 255.255.255.252</w:t>
      </w:r>
    </w:p>
    <w:p w14:paraId="5DDAD528" w14:textId="77777777" w:rsidR="00EF6C33" w:rsidRDefault="00C547A4" w:rsidP="00993DDD">
      <w:pPr>
        <w:pStyle w:val="BodyTextL25"/>
        <w:spacing w:line="360" w:lineRule="auto"/>
      </w:pPr>
      <w:r>
        <w:t>Combien d'adresses d'hôte ce masque de sous-réseau prend-il en charge au total?</w:t>
      </w:r>
    </w:p>
    <w:p w14:paraId="5FDD20B0" w14:textId="77777777" w:rsidR="00EF6C33" w:rsidRDefault="00EF6C33" w:rsidP="00993DDD">
      <w:pPr>
        <w:pStyle w:val="AnswerLineL25"/>
        <w:spacing w:line="360" w:lineRule="auto"/>
      </w:pPr>
      <w:r>
        <w:t>Saisissez vos réponses ici</w:t>
      </w:r>
    </w:p>
    <w:p w14:paraId="2B3FBAD1" w14:textId="6BA4CECD" w:rsidR="00C547A4" w:rsidRDefault="00C547A4" w:rsidP="00993DDD">
      <w:pPr>
        <w:pStyle w:val="BodyTextL25"/>
        <w:spacing w:line="360" w:lineRule="auto"/>
        <w:rPr>
          <w:rStyle w:val="AnswerGray"/>
        </w:rPr>
      </w:pPr>
      <w:r>
        <w:rPr>
          <w:rStyle w:val="AnswerGray"/>
        </w:rPr>
        <w:t>2</w:t>
      </w:r>
    </w:p>
    <w:p w14:paraId="36F97373" w14:textId="77777777" w:rsidR="00EF6C33" w:rsidRDefault="00C547A4" w:rsidP="00993DDD">
      <w:pPr>
        <w:pStyle w:val="BodyTextL25"/>
        <w:spacing w:line="360" w:lineRule="auto"/>
      </w:pPr>
      <w:r>
        <w:t>Pouvez-vous segmenter le sous-réseau restant et continuer à prendre en charge ce sous-réseau ?</w:t>
      </w:r>
    </w:p>
    <w:p w14:paraId="5424D11D" w14:textId="77777777" w:rsidR="00EF6C33" w:rsidRDefault="00EF6C33" w:rsidP="00993DDD">
      <w:pPr>
        <w:pStyle w:val="AnswerLineL25"/>
        <w:spacing w:line="360" w:lineRule="auto"/>
      </w:pPr>
      <w:r>
        <w:t>Saisissez vos réponses ici</w:t>
      </w:r>
    </w:p>
    <w:p w14:paraId="46EEA2F1" w14:textId="211CF603" w:rsidR="00C547A4" w:rsidRDefault="00C547A4" w:rsidP="00993DDD">
      <w:pPr>
        <w:pStyle w:val="BodyTextL25"/>
        <w:spacing w:line="360" w:lineRule="auto"/>
      </w:pPr>
      <w:r>
        <w:rPr>
          <w:rStyle w:val="AnswerGray"/>
        </w:rPr>
        <w:t>oui</w:t>
      </w:r>
    </w:p>
    <w:p w14:paraId="4BEDDF2D" w14:textId="1D715F81" w:rsidR="00C547A4" w:rsidRDefault="00C547A4" w:rsidP="00993DDD">
      <w:pPr>
        <w:pStyle w:val="BodyTextL25"/>
        <w:spacing w:line="360" w:lineRule="auto"/>
      </w:pPr>
      <w:r>
        <w:t>Quelles sont les adresses réseau qui découleraient de ce sous-réseau?</w:t>
      </w:r>
    </w:p>
    <w:p w14:paraId="4E9C588F" w14:textId="77777777" w:rsidR="00EF6C33" w:rsidRDefault="00EF6C33" w:rsidP="00993DDD">
      <w:pPr>
        <w:pStyle w:val="AnswerLineL25"/>
        <w:spacing w:line="360" w:lineRule="auto"/>
      </w:pPr>
      <w:r>
        <w:t>Saisissez vos réponses ici</w:t>
      </w:r>
    </w:p>
    <w:p w14:paraId="775CE445" w14:textId="4BD537A8" w:rsidR="00C547A4" w:rsidRDefault="00C547A4" w:rsidP="00993DDD">
      <w:pPr>
        <w:pStyle w:val="BodyTextL25"/>
        <w:spacing w:line="360" w:lineRule="auto"/>
        <w:rPr>
          <w:rStyle w:val="AnswerGray"/>
        </w:rPr>
      </w:pPr>
      <w:r>
        <w:rPr>
          <w:rStyle w:val="AnswerGray"/>
        </w:rPr>
        <w:t>192.168.33.248/30 and 192.168.33.252/30</w:t>
      </w:r>
    </w:p>
    <w:p w14:paraId="41AE17F0" w14:textId="77777777" w:rsidR="00C547A4" w:rsidRPr="00F54ED7" w:rsidRDefault="00C547A4" w:rsidP="00993DDD">
      <w:pPr>
        <w:pStyle w:val="BodyTextL25"/>
        <w:spacing w:line="360" w:lineRule="auto"/>
      </w:pPr>
      <w:r>
        <w:t>Utilisez la première adresse réseau de ce sous-réseau.</w:t>
      </w:r>
    </w:p>
    <w:p w14:paraId="4ED9292E" w14:textId="77777777" w:rsidR="00C547A4" w:rsidRDefault="00C547A4" w:rsidP="00993DDD">
      <w:pPr>
        <w:pStyle w:val="Heading2"/>
        <w:spacing w:line="360" w:lineRule="auto"/>
      </w:pPr>
      <w:r>
        <w:t>Concevoir le schéma d'adresses VLSM</w:t>
      </w:r>
    </w:p>
    <w:p w14:paraId="7C0D9F20" w14:textId="77777777" w:rsidR="00C547A4" w:rsidRDefault="00C547A4" w:rsidP="00993DDD">
      <w:pPr>
        <w:pStyle w:val="Heading3"/>
        <w:spacing w:line="360" w:lineRule="auto"/>
      </w:pPr>
      <w:r>
        <w:t>Calculez les informations de sous-réseau.</w:t>
      </w:r>
    </w:p>
    <w:p w14:paraId="319E9187" w14:textId="77777777" w:rsidR="00C547A4" w:rsidRDefault="00C547A4" w:rsidP="00993DDD">
      <w:pPr>
        <w:pStyle w:val="BodyTextL25"/>
        <w:spacing w:line="360" w:lineRule="auto"/>
      </w:pPr>
      <w:r>
        <w:t>Utilisez les informations que vous avez obtenues dans la première partie pour compléter le tableau suivant.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contient toutes les informations nécessaires pour déterminer l'adresse réseau/ CIDR, la première adresse d'hôte, et la description du sous-réseau basée sur l'adresse de diffusion et le nombre d'hôtes nécessaires.  Saisissiez vos réponses dans les cellules vides."/>
      </w:tblPr>
      <w:tblGrid>
        <w:gridCol w:w="2517"/>
        <w:gridCol w:w="1620"/>
        <w:gridCol w:w="2070"/>
        <w:gridCol w:w="1856"/>
        <w:gridCol w:w="1924"/>
      </w:tblGrid>
      <w:tr w:rsidR="00C547A4" w14:paraId="13D0836B" w14:textId="77777777" w:rsidTr="00EF6C33">
        <w:trPr>
          <w:cantSplit/>
          <w:tblHeader/>
          <w:jc w:val="center"/>
        </w:trPr>
        <w:tc>
          <w:tcPr>
            <w:tcW w:w="251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B41A81C" w14:textId="77777777" w:rsidR="00C547A4" w:rsidRPr="00B31E41" w:rsidRDefault="00C547A4" w:rsidP="00993DDD">
            <w:pPr>
              <w:pStyle w:val="TableHeading"/>
              <w:spacing w:line="360" w:lineRule="auto"/>
            </w:pPr>
            <w:r>
              <w:t>Description du sous-réseau</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0DAF944" w14:textId="77777777" w:rsidR="00C547A4" w:rsidRPr="00B31E41" w:rsidRDefault="00C547A4" w:rsidP="00993DDD">
            <w:pPr>
              <w:pStyle w:val="TableHeading"/>
              <w:spacing w:line="360" w:lineRule="auto"/>
            </w:pPr>
            <w:r>
              <w:t>Nombre d'hôtes nécessaires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B9956EE" w14:textId="77777777" w:rsidR="00C547A4" w:rsidRPr="00B31E41" w:rsidRDefault="00C547A4" w:rsidP="00993DDD">
            <w:pPr>
              <w:pStyle w:val="TableHeading"/>
              <w:spacing w:line="360" w:lineRule="auto"/>
            </w:pPr>
            <w:r>
              <w:t>Adresse réseau/CIDR</w:t>
            </w:r>
          </w:p>
        </w:tc>
        <w:tc>
          <w:tcPr>
            <w:tcW w:w="185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4A8CF44" w14:textId="77777777" w:rsidR="00C547A4" w:rsidRPr="00B31E41" w:rsidRDefault="00C547A4" w:rsidP="00993DDD">
            <w:pPr>
              <w:pStyle w:val="TableHeading"/>
              <w:spacing w:line="360" w:lineRule="auto"/>
            </w:pPr>
            <w:r>
              <w:t>Première adresse d’hôte</w:t>
            </w:r>
          </w:p>
        </w:tc>
        <w:tc>
          <w:tcPr>
            <w:tcW w:w="192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241F45" w14:textId="77777777" w:rsidR="00C547A4" w:rsidRPr="00B31E41" w:rsidRDefault="00C547A4" w:rsidP="00993DDD">
            <w:pPr>
              <w:pStyle w:val="TableHeading"/>
              <w:spacing w:line="360" w:lineRule="auto"/>
            </w:pPr>
            <w:r>
              <w:t>Adresse de diffusion</w:t>
            </w:r>
          </w:p>
        </w:tc>
      </w:tr>
      <w:tr w:rsidR="00C547A4" w:rsidDel="00615849" w14:paraId="04F0A3C5" w14:textId="77777777" w:rsidTr="00EF6C33">
        <w:trPr>
          <w:cantSplit/>
          <w:jc w:val="center"/>
        </w:trPr>
        <w:tc>
          <w:tcPr>
            <w:tcW w:w="2517" w:type="dxa"/>
            <w:vAlign w:val="bottom"/>
          </w:tcPr>
          <w:p w14:paraId="414E622F" w14:textId="77777777" w:rsidR="00C547A4" w:rsidDel="00615849" w:rsidRDefault="00C547A4" w:rsidP="00993DDD">
            <w:pPr>
              <w:pStyle w:val="TableText"/>
              <w:spacing w:line="360" w:lineRule="auto"/>
            </w:pPr>
            <w:r>
              <w:t>BR1 LAN</w:t>
            </w:r>
          </w:p>
        </w:tc>
        <w:tc>
          <w:tcPr>
            <w:tcW w:w="1620" w:type="dxa"/>
            <w:vAlign w:val="bottom"/>
          </w:tcPr>
          <w:p w14:paraId="77197565" w14:textId="77777777" w:rsidR="00C547A4" w:rsidDel="00615849" w:rsidRDefault="00C547A4" w:rsidP="00993DDD">
            <w:pPr>
              <w:pStyle w:val="TableText"/>
              <w:spacing w:line="360" w:lineRule="auto"/>
            </w:pPr>
            <w:r>
              <w:t>40</w:t>
            </w:r>
          </w:p>
        </w:tc>
        <w:tc>
          <w:tcPr>
            <w:tcW w:w="2070" w:type="dxa"/>
            <w:vAlign w:val="bottom"/>
          </w:tcPr>
          <w:p w14:paraId="26B9991B" w14:textId="77777777" w:rsidR="00C547A4" w:rsidRPr="00297315" w:rsidDel="00615849" w:rsidRDefault="00C547A4" w:rsidP="00993DDD">
            <w:pPr>
              <w:pStyle w:val="TableText"/>
              <w:spacing w:line="360" w:lineRule="auto"/>
              <w:rPr>
                <w:rStyle w:val="AnswerGray"/>
              </w:rPr>
            </w:pPr>
            <w:r>
              <w:rPr>
                <w:rStyle w:val="AnswerGray"/>
              </w:rPr>
              <w:t>192.168.33.128/25</w:t>
            </w:r>
          </w:p>
        </w:tc>
        <w:tc>
          <w:tcPr>
            <w:tcW w:w="1856" w:type="dxa"/>
            <w:vAlign w:val="bottom"/>
          </w:tcPr>
          <w:p w14:paraId="39336C90" w14:textId="77777777" w:rsidR="00C547A4" w:rsidRPr="00297315" w:rsidDel="00615849" w:rsidRDefault="00C547A4" w:rsidP="00993DDD">
            <w:pPr>
              <w:pStyle w:val="TableText"/>
              <w:spacing w:line="360" w:lineRule="auto"/>
              <w:rPr>
                <w:rStyle w:val="AnswerGray"/>
              </w:rPr>
            </w:pPr>
            <w:r>
              <w:rPr>
                <w:rStyle w:val="AnswerGray"/>
              </w:rPr>
              <w:t>192.168.33.129</w:t>
            </w:r>
          </w:p>
        </w:tc>
        <w:tc>
          <w:tcPr>
            <w:tcW w:w="1924" w:type="dxa"/>
            <w:vAlign w:val="bottom"/>
          </w:tcPr>
          <w:p w14:paraId="04D89C4B" w14:textId="77777777" w:rsidR="00C547A4" w:rsidDel="00615849" w:rsidRDefault="00C547A4" w:rsidP="00993DDD">
            <w:pPr>
              <w:pStyle w:val="TableText"/>
              <w:spacing w:line="360" w:lineRule="auto"/>
              <w:rPr>
                <w:rStyle w:val="AnswerGray"/>
              </w:rPr>
            </w:pPr>
            <w:r>
              <w:rPr>
                <w:rStyle w:val="AnswerGray"/>
              </w:rPr>
              <w:t>192.168.33.191</w:t>
            </w:r>
          </w:p>
        </w:tc>
      </w:tr>
      <w:tr w:rsidR="00C547A4" w:rsidDel="00615849" w14:paraId="306714B4" w14:textId="77777777" w:rsidTr="00EF6C33">
        <w:trPr>
          <w:cantSplit/>
          <w:jc w:val="center"/>
        </w:trPr>
        <w:tc>
          <w:tcPr>
            <w:tcW w:w="2517" w:type="dxa"/>
            <w:vAlign w:val="bottom"/>
          </w:tcPr>
          <w:p w14:paraId="1EC76AB9" w14:textId="77777777" w:rsidR="00C547A4" w:rsidRDefault="00C547A4" w:rsidP="00993DDD">
            <w:pPr>
              <w:pStyle w:val="TableText"/>
              <w:spacing w:line="360" w:lineRule="auto"/>
            </w:pPr>
            <w:r>
              <w:t>BR2 LAN</w:t>
            </w:r>
          </w:p>
        </w:tc>
        <w:tc>
          <w:tcPr>
            <w:tcW w:w="1620" w:type="dxa"/>
            <w:vAlign w:val="bottom"/>
          </w:tcPr>
          <w:p w14:paraId="635610D9" w14:textId="77777777" w:rsidR="00C547A4" w:rsidRDefault="00C547A4" w:rsidP="00993DDD">
            <w:pPr>
              <w:pStyle w:val="TableText"/>
              <w:spacing w:line="360" w:lineRule="auto"/>
            </w:pPr>
            <w:r>
              <w:t>25</w:t>
            </w:r>
          </w:p>
        </w:tc>
        <w:tc>
          <w:tcPr>
            <w:tcW w:w="2070" w:type="dxa"/>
            <w:vAlign w:val="bottom"/>
          </w:tcPr>
          <w:p w14:paraId="77D14645" w14:textId="77777777" w:rsidR="00C547A4" w:rsidRDefault="00C547A4" w:rsidP="00993DDD">
            <w:pPr>
              <w:pStyle w:val="TableText"/>
              <w:spacing w:line="360" w:lineRule="auto"/>
              <w:rPr>
                <w:rStyle w:val="AnswerGray"/>
              </w:rPr>
            </w:pPr>
            <w:r>
              <w:rPr>
                <w:rStyle w:val="AnswerGray"/>
              </w:rPr>
              <w:t>192.168.33.192/27</w:t>
            </w:r>
          </w:p>
        </w:tc>
        <w:tc>
          <w:tcPr>
            <w:tcW w:w="1856" w:type="dxa"/>
            <w:vAlign w:val="bottom"/>
          </w:tcPr>
          <w:p w14:paraId="3281C56B" w14:textId="77777777" w:rsidR="00C547A4" w:rsidRDefault="00C547A4" w:rsidP="00993DDD">
            <w:pPr>
              <w:pStyle w:val="TableText"/>
              <w:spacing w:line="360" w:lineRule="auto"/>
              <w:rPr>
                <w:rStyle w:val="AnswerGray"/>
              </w:rPr>
            </w:pPr>
            <w:r>
              <w:rPr>
                <w:rStyle w:val="AnswerGray"/>
              </w:rPr>
              <w:t>192.168.33.193</w:t>
            </w:r>
          </w:p>
        </w:tc>
        <w:tc>
          <w:tcPr>
            <w:tcW w:w="1924" w:type="dxa"/>
            <w:vAlign w:val="bottom"/>
          </w:tcPr>
          <w:p w14:paraId="377F798E" w14:textId="77777777" w:rsidR="00C547A4" w:rsidRDefault="00C547A4" w:rsidP="00993DDD">
            <w:pPr>
              <w:pStyle w:val="TableText"/>
              <w:spacing w:line="360" w:lineRule="auto"/>
              <w:rPr>
                <w:rStyle w:val="AnswerGray"/>
              </w:rPr>
            </w:pPr>
            <w:r>
              <w:rPr>
                <w:rStyle w:val="AnswerGray"/>
              </w:rPr>
              <w:t>192.168.33.223</w:t>
            </w:r>
          </w:p>
        </w:tc>
      </w:tr>
      <w:tr w:rsidR="00C547A4" w:rsidDel="00615849" w14:paraId="227925BF" w14:textId="77777777" w:rsidTr="00EF6C33">
        <w:trPr>
          <w:cantSplit/>
          <w:jc w:val="center"/>
        </w:trPr>
        <w:tc>
          <w:tcPr>
            <w:tcW w:w="2517" w:type="dxa"/>
            <w:vAlign w:val="bottom"/>
          </w:tcPr>
          <w:p w14:paraId="7D92083E" w14:textId="77777777" w:rsidR="00C547A4" w:rsidRDefault="00C547A4" w:rsidP="00993DDD">
            <w:pPr>
              <w:pStyle w:val="TableText"/>
              <w:spacing w:line="360" w:lineRule="auto"/>
            </w:pPr>
            <w:r>
              <w:t>BR2 LAN</w:t>
            </w:r>
          </w:p>
        </w:tc>
        <w:tc>
          <w:tcPr>
            <w:tcW w:w="1620" w:type="dxa"/>
            <w:vAlign w:val="bottom"/>
          </w:tcPr>
          <w:p w14:paraId="66531DF8" w14:textId="77777777" w:rsidR="00C547A4" w:rsidRDefault="00C547A4" w:rsidP="00993DDD">
            <w:pPr>
              <w:pStyle w:val="TableText"/>
              <w:spacing w:line="360" w:lineRule="auto"/>
            </w:pPr>
            <w:r>
              <w:t>5</w:t>
            </w:r>
          </w:p>
        </w:tc>
        <w:tc>
          <w:tcPr>
            <w:tcW w:w="2070" w:type="dxa"/>
            <w:vAlign w:val="bottom"/>
          </w:tcPr>
          <w:p w14:paraId="1DB19F38" w14:textId="77777777" w:rsidR="00C547A4" w:rsidRDefault="00C547A4" w:rsidP="00993DDD">
            <w:pPr>
              <w:pStyle w:val="TableText"/>
              <w:spacing w:line="360" w:lineRule="auto"/>
              <w:rPr>
                <w:rStyle w:val="AnswerGray"/>
              </w:rPr>
            </w:pPr>
            <w:r>
              <w:rPr>
                <w:rStyle w:val="AnswerGray"/>
              </w:rPr>
              <w:t>192.168.33.224/29</w:t>
            </w:r>
          </w:p>
        </w:tc>
        <w:tc>
          <w:tcPr>
            <w:tcW w:w="1856" w:type="dxa"/>
            <w:vAlign w:val="bottom"/>
          </w:tcPr>
          <w:p w14:paraId="4235DEF1" w14:textId="77777777" w:rsidR="00C547A4" w:rsidRDefault="00C547A4" w:rsidP="00993DDD">
            <w:pPr>
              <w:pStyle w:val="TableText"/>
              <w:spacing w:line="360" w:lineRule="auto"/>
              <w:rPr>
                <w:rStyle w:val="AnswerGray"/>
              </w:rPr>
            </w:pPr>
            <w:r>
              <w:rPr>
                <w:rStyle w:val="AnswerGray"/>
              </w:rPr>
              <w:t>192.168.33.225</w:t>
            </w:r>
          </w:p>
        </w:tc>
        <w:tc>
          <w:tcPr>
            <w:tcW w:w="1924" w:type="dxa"/>
            <w:vAlign w:val="bottom"/>
          </w:tcPr>
          <w:p w14:paraId="27B694DA" w14:textId="77777777" w:rsidR="00C547A4" w:rsidRDefault="00C547A4" w:rsidP="00993DDD">
            <w:pPr>
              <w:pStyle w:val="TableText"/>
              <w:spacing w:line="360" w:lineRule="auto"/>
              <w:rPr>
                <w:rStyle w:val="AnswerGray"/>
              </w:rPr>
            </w:pPr>
            <w:r>
              <w:rPr>
                <w:rStyle w:val="AnswerGray"/>
              </w:rPr>
              <w:t>192.168.33.231</w:t>
            </w:r>
          </w:p>
        </w:tc>
      </w:tr>
      <w:tr w:rsidR="00C547A4" w:rsidDel="00615849" w14:paraId="3F81F160" w14:textId="77777777" w:rsidTr="00EF6C33">
        <w:trPr>
          <w:cantSplit/>
          <w:jc w:val="center"/>
        </w:trPr>
        <w:tc>
          <w:tcPr>
            <w:tcW w:w="2517" w:type="dxa"/>
            <w:vAlign w:val="bottom"/>
          </w:tcPr>
          <w:p w14:paraId="1CA9CCDB" w14:textId="77777777" w:rsidR="00C547A4" w:rsidRDefault="00C547A4" w:rsidP="00993DDD">
            <w:pPr>
              <w:pStyle w:val="TableText"/>
              <w:spacing w:line="360" w:lineRule="auto"/>
            </w:pPr>
            <w:r>
              <w:t>BR2 CCTV LAN</w:t>
            </w:r>
          </w:p>
        </w:tc>
        <w:tc>
          <w:tcPr>
            <w:tcW w:w="1620" w:type="dxa"/>
            <w:vAlign w:val="bottom"/>
          </w:tcPr>
          <w:p w14:paraId="3924B770" w14:textId="77777777" w:rsidR="00C547A4" w:rsidRDefault="00C547A4" w:rsidP="00993DDD">
            <w:pPr>
              <w:pStyle w:val="TableText"/>
              <w:spacing w:line="360" w:lineRule="auto"/>
            </w:pPr>
            <w:r>
              <w:t>4</w:t>
            </w:r>
          </w:p>
        </w:tc>
        <w:tc>
          <w:tcPr>
            <w:tcW w:w="2070" w:type="dxa"/>
            <w:vAlign w:val="bottom"/>
          </w:tcPr>
          <w:p w14:paraId="509E2146" w14:textId="77777777" w:rsidR="00C547A4" w:rsidRDefault="00C547A4" w:rsidP="00993DDD">
            <w:pPr>
              <w:pStyle w:val="TableText"/>
              <w:spacing w:line="360" w:lineRule="auto"/>
              <w:rPr>
                <w:rStyle w:val="AnswerGray"/>
              </w:rPr>
            </w:pPr>
            <w:r>
              <w:rPr>
                <w:rStyle w:val="AnswerGray"/>
              </w:rPr>
              <w:t>192.168.33.232/29</w:t>
            </w:r>
          </w:p>
        </w:tc>
        <w:tc>
          <w:tcPr>
            <w:tcW w:w="1856" w:type="dxa"/>
            <w:vAlign w:val="bottom"/>
          </w:tcPr>
          <w:p w14:paraId="5D6F4F3F" w14:textId="77777777" w:rsidR="00C547A4" w:rsidRDefault="00C547A4" w:rsidP="00993DDD">
            <w:pPr>
              <w:pStyle w:val="TableText"/>
              <w:spacing w:line="360" w:lineRule="auto"/>
              <w:rPr>
                <w:rStyle w:val="AnswerGray"/>
              </w:rPr>
            </w:pPr>
            <w:r>
              <w:rPr>
                <w:rStyle w:val="AnswerGray"/>
              </w:rPr>
              <w:t>192.168.33.233</w:t>
            </w:r>
          </w:p>
        </w:tc>
        <w:tc>
          <w:tcPr>
            <w:tcW w:w="1924" w:type="dxa"/>
            <w:vAlign w:val="bottom"/>
          </w:tcPr>
          <w:p w14:paraId="12401568" w14:textId="77777777" w:rsidR="00C547A4" w:rsidRDefault="00C547A4" w:rsidP="00993DDD">
            <w:pPr>
              <w:pStyle w:val="TableText"/>
              <w:spacing w:line="360" w:lineRule="auto"/>
              <w:rPr>
                <w:rStyle w:val="AnswerGray"/>
              </w:rPr>
            </w:pPr>
            <w:r>
              <w:rPr>
                <w:rStyle w:val="AnswerGray"/>
              </w:rPr>
              <w:t>192.168.33.239</w:t>
            </w:r>
          </w:p>
        </w:tc>
      </w:tr>
      <w:tr w:rsidR="00C547A4" w:rsidDel="00615849" w14:paraId="66DB971B" w14:textId="77777777" w:rsidTr="00EF6C33">
        <w:trPr>
          <w:cantSplit/>
          <w:jc w:val="center"/>
        </w:trPr>
        <w:tc>
          <w:tcPr>
            <w:tcW w:w="2517" w:type="dxa"/>
            <w:vAlign w:val="bottom"/>
          </w:tcPr>
          <w:p w14:paraId="7715CB5C" w14:textId="77777777" w:rsidR="00C547A4" w:rsidRDefault="00C547A4" w:rsidP="00993DDD">
            <w:pPr>
              <w:pStyle w:val="TableText"/>
              <w:spacing w:line="360" w:lineRule="auto"/>
            </w:pPr>
            <w:r>
              <w:t>BR2 C2LAN</w:t>
            </w:r>
          </w:p>
        </w:tc>
        <w:tc>
          <w:tcPr>
            <w:tcW w:w="1620" w:type="dxa"/>
            <w:vAlign w:val="bottom"/>
          </w:tcPr>
          <w:p w14:paraId="1A27804F" w14:textId="77777777" w:rsidR="00C547A4" w:rsidRDefault="00C547A4" w:rsidP="00993DDD">
            <w:pPr>
              <w:pStyle w:val="TableText"/>
              <w:spacing w:line="360" w:lineRule="auto"/>
            </w:pPr>
            <w:r>
              <w:t>4</w:t>
            </w:r>
          </w:p>
        </w:tc>
        <w:tc>
          <w:tcPr>
            <w:tcW w:w="2070" w:type="dxa"/>
            <w:vAlign w:val="bottom"/>
          </w:tcPr>
          <w:p w14:paraId="78722226" w14:textId="77777777" w:rsidR="00C547A4" w:rsidRDefault="00C547A4" w:rsidP="00993DDD">
            <w:pPr>
              <w:pStyle w:val="TableText"/>
              <w:spacing w:line="360" w:lineRule="auto"/>
              <w:rPr>
                <w:rStyle w:val="AnswerGray"/>
              </w:rPr>
            </w:pPr>
            <w:r>
              <w:rPr>
                <w:rStyle w:val="AnswerGray"/>
              </w:rPr>
              <w:t>192.168.33.240/29</w:t>
            </w:r>
          </w:p>
        </w:tc>
        <w:tc>
          <w:tcPr>
            <w:tcW w:w="1856" w:type="dxa"/>
            <w:vAlign w:val="bottom"/>
          </w:tcPr>
          <w:p w14:paraId="4D9508A2" w14:textId="77777777" w:rsidR="00C547A4" w:rsidRDefault="00C547A4" w:rsidP="00993DDD">
            <w:pPr>
              <w:pStyle w:val="TableText"/>
              <w:spacing w:line="360" w:lineRule="auto"/>
              <w:rPr>
                <w:rStyle w:val="AnswerGray"/>
              </w:rPr>
            </w:pPr>
            <w:r>
              <w:rPr>
                <w:rStyle w:val="AnswerGray"/>
              </w:rPr>
              <w:t>192.168.33.241</w:t>
            </w:r>
          </w:p>
        </w:tc>
        <w:tc>
          <w:tcPr>
            <w:tcW w:w="1924" w:type="dxa"/>
            <w:vAlign w:val="bottom"/>
          </w:tcPr>
          <w:p w14:paraId="6979205E" w14:textId="77777777" w:rsidR="00C547A4" w:rsidRDefault="00C547A4" w:rsidP="00993DDD">
            <w:pPr>
              <w:pStyle w:val="TableText"/>
              <w:spacing w:line="360" w:lineRule="auto"/>
              <w:rPr>
                <w:rStyle w:val="AnswerGray"/>
              </w:rPr>
            </w:pPr>
            <w:r>
              <w:rPr>
                <w:rStyle w:val="AnswerGray"/>
              </w:rPr>
              <w:t>192.168.33.247</w:t>
            </w:r>
          </w:p>
        </w:tc>
      </w:tr>
      <w:tr w:rsidR="00C547A4" w:rsidDel="00615849" w14:paraId="21AC6085" w14:textId="77777777" w:rsidTr="00EF6C33">
        <w:trPr>
          <w:cantSplit/>
          <w:jc w:val="center"/>
        </w:trPr>
        <w:tc>
          <w:tcPr>
            <w:tcW w:w="2517" w:type="dxa"/>
            <w:vAlign w:val="bottom"/>
          </w:tcPr>
          <w:p w14:paraId="1140C24D" w14:textId="77777777" w:rsidR="00C547A4" w:rsidRDefault="00C547A4" w:rsidP="00993DDD">
            <w:pPr>
              <w:pStyle w:val="TableText"/>
              <w:spacing w:line="360" w:lineRule="auto"/>
            </w:pPr>
            <w:r>
              <w:t>liaison de réseau étendu BR1-BR2</w:t>
            </w:r>
          </w:p>
        </w:tc>
        <w:tc>
          <w:tcPr>
            <w:tcW w:w="1620" w:type="dxa"/>
            <w:vAlign w:val="bottom"/>
          </w:tcPr>
          <w:p w14:paraId="7C6AAF21" w14:textId="77777777" w:rsidR="00C547A4" w:rsidRDefault="00C547A4" w:rsidP="00993DDD">
            <w:pPr>
              <w:pStyle w:val="TableText"/>
              <w:spacing w:line="360" w:lineRule="auto"/>
            </w:pPr>
            <w:r>
              <w:t>2</w:t>
            </w:r>
          </w:p>
        </w:tc>
        <w:tc>
          <w:tcPr>
            <w:tcW w:w="2070" w:type="dxa"/>
            <w:vAlign w:val="bottom"/>
          </w:tcPr>
          <w:p w14:paraId="23CD76CE" w14:textId="77777777" w:rsidR="00C547A4" w:rsidRDefault="00C547A4" w:rsidP="00993DDD">
            <w:pPr>
              <w:pStyle w:val="TableText"/>
              <w:spacing w:line="360" w:lineRule="auto"/>
              <w:rPr>
                <w:rStyle w:val="AnswerGray"/>
              </w:rPr>
            </w:pPr>
            <w:r>
              <w:rPr>
                <w:rStyle w:val="AnswerGray"/>
              </w:rPr>
              <w:t>192.168.33.248/30</w:t>
            </w:r>
          </w:p>
        </w:tc>
        <w:tc>
          <w:tcPr>
            <w:tcW w:w="1856" w:type="dxa"/>
            <w:vAlign w:val="bottom"/>
          </w:tcPr>
          <w:p w14:paraId="1C539361" w14:textId="77777777" w:rsidR="00C547A4" w:rsidRDefault="00C547A4" w:rsidP="00993DDD">
            <w:pPr>
              <w:pStyle w:val="TableText"/>
              <w:spacing w:line="360" w:lineRule="auto"/>
              <w:rPr>
                <w:rStyle w:val="AnswerGray"/>
              </w:rPr>
            </w:pPr>
            <w:r>
              <w:rPr>
                <w:rStyle w:val="AnswerGray"/>
              </w:rPr>
              <w:t>192.168.33.249</w:t>
            </w:r>
          </w:p>
        </w:tc>
        <w:tc>
          <w:tcPr>
            <w:tcW w:w="1924" w:type="dxa"/>
            <w:vAlign w:val="bottom"/>
          </w:tcPr>
          <w:p w14:paraId="4D49C236" w14:textId="77777777" w:rsidR="00C547A4" w:rsidRDefault="00C547A4" w:rsidP="00993DDD">
            <w:pPr>
              <w:pStyle w:val="TableText"/>
              <w:spacing w:line="360" w:lineRule="auto"/>
              <w:rPr>
                <w:rStyle w:val="AnswerGray"/>
              </w:rPr>
            </w:pPr>
            <w:r>
              <w:rPr>
                <w:rStyle w:val="AnswerGray"/>
              </w:rPr>
              <w:t>192.168.33.251</w:t>
            </w:r>
          </w:p>
        </w:tc>
      </w:tr>
    </w:tbl>
    <w:p w14:paraId="6CFF8C0E" w14:textId="77777777" w:rsidR="00C547A4" w:rsidRDefault="00C547A4" w:rsidP="00993DDD">
      <w:pPr>
        <w:pStyle w:val="Heading3"/>
        <w:spacing w:line="360" w:lineRule="auto"/>
      </w:pPr>
      <w:r>
        <w:lastRenderedPageBreak/>
        <w:t>Complétez le tableau d'adresses des interfaces des périphériques.</w:t>
      </w:r>
    </w:p>
    <w:p w14:paraId="22ACE8B4" w14:textId="41A8A0A7" w:rsidR="00C547A4" w:rsidRDefault="00C547A4" w:rsidP="00993DDD">
      <w:pPr>
        <w:pStyle w:val="BodyTextL25"/>
        <w:spacing w:line="360" w:lineRule="auto"/>
      </w:pPr>
      <w:r>
        <w:t>Attribuez la première adresse d'hôte dans le sous-réseau aux interfaces Ethernet. BR1 doit être attribuer au première adresse hôte dans la liaison de réseau étendu BR1-BR2.</w:t>
      </w:r>
    </w:p>
    <w:tbl>
      <w:tblPr>
        <w:tblStyle w:val="LabTableStyle"/>
        <w:tblW w:w="0" w:type="auto"/>
        <w:tblLook w:val="04A0" w:firstRow="1" w:lastRow="0" w:firstColumn="1" w:lastColumn="0" w:noHBand="0" w:noVBand="1"/>
        <w:tblDescription w:val="Ce tableau indique l'adressage du périphérique, l'interface, l'adresse IP et le masque de sous-réseau."/>
      </w:tblPr>
      <w:tblGrid>
        <w:gridCol w:w="1977"/>
        <w:gridCol w:w="1620"/>
        <w:gridCol w:w="2160"/>
        <w:gridCol w:w="2070"/>
        <w:gridCol w:w="2146"/>
      </w:tblGrid>
      <w:tr w:rsidR="001C04B5" w:rsidRPr="00615849" w14:paraId="49A0476C" w14:textId="77777777" w:rsidTr="0087176C">
        <w:trPr>
          <w:cnfStyle w:val="100000000000" w:firstRow="1" w:lastRow="0" w:firstColumn="0" w:lastColumn="0" w:oddVBand="0" w:evenVBand="0" w:oddHBand="0" w:evenHBand="0" w:firstRowFirstColumn="0" w:firstRowLastColumn="0" w:lastRowFirstColumn="0" w:lastRowLastColumn="0"/>
          <w:tblHeader/>
        </w:trPr>
        <w:tc>
          <w:tcPr>
            <w:tcW w:w="1977" w:type="dxa"/>
            <w:tcBorders>
              <w:bottom w:val="single" w:sz="4" w:space="0" w:color="auto"/>
            </w:tcBorders>
          </w:tcPr>
          <w:p w14:paraId="56BC2837" w14:textId="77777777" w:rsidR="00C547A4" w:rsidRPr="00D02265" w:rsidRDefault="00C547A4" w:rsidP="00993DDD">
            <w:pPr>
              <w:pStyle w:val="BodyTextL25"/>
              <w:spacing w:line="360" w:lineRule="auto"/>
              <w:ind w:left="0"/>
              <w:rPr>
                <w:b/>
                <w:bCs/>
              </w:rPr>
            </w:pPr>
            <w:r>
              <w:rPr>
                <w:b/>
              </w:rPr>
              <w:t>Périphérique</w:t>
            </w:r>
          </w:p>
        </w:tc>
        <w:tc>
          <w:tcPr>
            <w:tcW w:w="1620" w:type="dxa"/>
          </w:tcPr>
          <w:p w14:paraId="0B5F9DE0" w14:textId="77777777" w:rsidR="00C547A4" w:rsidRPr="00D02265" w:rsidRDefault="00C547A4" w:rsidP="00993DDD">
            <w:pPr>
              <w:pStyle w:val="BodyTextL25"/>
              <w:spacing w:line="360" w:lineRule="auto"/>
              <w:ind w:left="0"/>
              <w:rPr>
                <w:b/>
                <w:bCs/>
              </w:rPr>
            </w:pPr>
            <w:r>
              <w:rPr>
                <w:b/>
              </w:rPr>
              <w:t>Interface</w:t>
            </w:r>
          </w:p>
        </w:tc>
        <w:tc>
          <w:tcPr>
            <w:tcW w:w="2160" w:type="dxa"/>
          </w:tcPr>
          <w:p w14:paraId="6E385052" w14:textId="77777777" w:rsidR="00C547A4" w:rsidRPr="00D02265" w:rsidRDefault="00C547A4" w:rsidP="00993DDD">
            <w:pPr>
              <w:pStyle w:val="BodyTextL25"/>
              <w:spacing w:line="360" w:lineRule="auto"/>
              <w:ind w:left="0"/>
              <w:rPr>
                <w:b/>
                <w:bCs/>
              </w:rPr>
            </w:pPr>
            <w:r>
              <w:rPr>
                <w:b/>
              </w:rPr>
              <w:t>Adresse IP</w:t>
            </w:r>
          </w:p>
        </w:tc>
        <w:tc>
          <w:tcPr>
            <w:tcW w:w="2070" w:type="dxa"/>
          </w:tcPr>
          <w:p w14:paraId="016E519B" w14:textId="77777777" w:rsidR="00C547A4" w:rsidRPr="00D02265" w:rsidRDefault="00C547A4" w:rsidP="00993DDD">
            <w:pPr>
              <w:pStyle w:val="BodyTextL25"/>
              <w:spacing w:line="360" w:lineRule="auto"/>
              <w:ind w:left="0"/>
              <w:rPr>
                <w:b/>
                <w:bCs/>
              </w:rPr>
            </w:pPr>
            <w:r>
              <w:rPr>
                <w:b/>
              </w:rPr>
              <w:t>Masque de sous-réseau</w:t>
            </w:r>
          </w:p>
        </w:tc>
        <w:tc>
          <w:tcPr>
            <w:tcW w:w="2146" w:type="dxa"/>
          </w:tcPr>
          <w:p w14:paraId="003D4582" w14:textId="77777777" w:rsidR="00C547A4" w:rsidRPr="00D02265" w:rsidRDefault="00C547A4" w:rsidP="00993DDD">
            <w:pPr>
              <w:pStyle w:val="BodyTextL25"/>
              <w:spacing w:line="360" w:lineRule="auto"/>
              <w:ind w:left="0"/>
              <w:rPr>
                <w:b/>
                <w:bCs/>
              </w:rPr>
            </w:pPr>
            <w:r>
              <w:rPr>
                <w:b/>
              </w:rPr>
              <w:t>Interface de périphérique</w:t>
            </w:r>
          </w:p>
        </w:tc>
      </w:tr>
      <w:tr w:rsidR="00C547A4" w14:paraId="37E1E72A" w14:textId="77777777" w:rsidTr="00F75CA5">
        <w:tc>
          <w:tcPr>
            <w:tcW w:w="1977" w:type="dxa"/>
            <w:tcBorders>
              <w:top w:val="single" w:sz="4" w:space="0" w:color="auto"/>
              <w:bottom w:val="nil"/>
            </w:tcBorders>
            <w:shd w:val="clear" w:color="auto" w:fill="FFFFFF" w:themeFill="background1"/>
            <w:vAlign w:val="center"/>
          </w:tcPr>
          <w:p w14:paraId="16BC9195" w14:textId="13863E75" w:rsidR="00C547A4" w:rsidRDefault="001C04B5" w:rsidP="00993DDD">
            <w:pPr>
              <w:pStyle w:val="TableText"/>
              <w:spacing w:line="360" w:lineRule="auto"/>
            </w:pPr>
            <w:r>
              <w:t>BR1</w:t>
            </w:r>
          </w:p>
        </w:tc>
        <w:tc>
          <w:tcPr>
            <w:tcW w:w="1620" w:type="dxa"/>
            <w:shd w:val="clear" w:color="auto" w:fill="FFFFFF" w:themeFill="background1"/>
          </w:tcPr>
          <w:p w14:paraId="5B29D007" w14:textId="0A63D62E" w:rsidR="00C547A4" w:rsidRDefault="00B66E95" w:rsidP="00993DDD">
            <w:pPr>
              <w:pStyle w:val="TableText"/>
              <w:spacing w:line="360" w:lineRule="auto"/>
            </w:pPr>
            <w:r>
              <w:t>G0/0/0</w:t>
            </w:r>
          </w:p>
        </w:tc>
        <w:tc>
          <w:tcPr>
            <w:tcW w:w="2160" w:type="dxa"/>
            <w:shd w:val="clear" w:color="auto" w:fill="FFFFFF" w:themeFill="background1"/>
          </w:tcPr>
          <w:p w14:paraId="6E1E80A5" w14:textId="77777777" w:rsidR="00C547A4" w:rsidRDefault="00C547A4" w:rsidP="00993DDD">
            <w:pPr>
              <w:pStyle w:val="TableText"/>
              <w:spacing w:line="360" w:lineRule="auto"/>
            </w:pPr>
            <w:r>
              <w:t>192.168.33.249</w:t>
            </w:r>
          </w:p>
        </w:tc>
        <w:tc>
          <w:tcPr>
            <w:tcW w:w="2070" w:type="dxa"/>
            <w:shd w:val="clear" w:color="auto" w:fill="FFFFFF" w:themeFill="background1"/>
          </w:tcPr>
          <w:p w14:paraId="233A2D8F" w14:textId="77777777" w:rsidR="00C547A4" w:rsidRDefault="00C547A4" w:rsidP="00993DDD">
            <w:pPr>
              <w:pStyle w:val="TableText"/>
              <w:spacing w:line="360" w:lineRule="auto"/>
            </w:pPr>
            <w:r>
              <w:t>255.255.255.252</w:t>
            </w:r>
          </w:p>
        </w:tc>
        <w:tc>
          <w:tcPr>
            <w:tcW w:w="2146" w:type="dxa"/>
            <w:shd w:val="clear" w:color="auto" w:fill="FFFFFF" w:themeFill="background1"/>
          </w:tcPr>
          <w:p w14:paraId="09F284EB" w14:textId="77777777" w:rsidR="00C547A4" w:rsidRDefault="00C547A4" w:rsidP="00993DDD">
            <w:pPr>
              <w:pStyle w:val="TableText"/>
              <w:spacing w:line="360" w:lineRule="auto"/>
            </w:pPr>
            <w:r>
              <w:t>liaison de réseau étendu BR1-BR2</w:t>
            </w:r>
          </w:p>
        </w:tc>
      </w:tr>
      <w:tr w:rsidR="00F75CA5" w14:paraId="7A417900" w14:textId="77777777" w:rsidTr="00F75CA5">
        <w:tc>
          <w:tcPr>
            <w:tcW w:w="1977" w:type="dxa"/>
            <w:tcBorders>
              <w:top w:val="nil"/>
              <w:bottom w:val="single" w:sz="2" w:space="0" w:color="auto"/>
            </w:tcBorders>
            <w:shd w:val="clear" w:color="auto" w:fill="FFFFFF" w:themeFill="background1"/>
            <w:vAlign w:val="center"/>
          </w:tcPr>
          <w:p w14:paraId="4E303AC6" w14:textId="7E81F6D2" w:rsidR="00F75CA5" w:rsidRDefault="00F75CA5" w:rsidP="00993DDD">
            <w:pPr>
              <w:pStyle w:val="ConfigWindow"/>
              <w:spacing w:line="360" w:lineRule="auto"/>
            </w:pPr>
            <w:r>
              <w:t>BR1</w:t>
            </w:r>
          </w:p>
        </w:tc>
        <w:tc>
          <w:tcPr>
            <w:tcW w:w="1620" w:type="dxa"/>
            <w:shd w:val="clear" w:color="auto" w:fill="FFFFFF" w:themeFill="background1"/>
          </w:tcPr>
          <w:p w14:paraId="2B4B9B85" w14:textId="5AE6DC7C" w:rsidR="00F75CA5" w:rsidRDefault="00F75CA5" w:rsidP="00993DDD">
            <w:pPr>
              <w:pStyle w:val="TableText"/>
              <w:spacing w:line="360" w:lineRule="auto"/>
            </w:pPr>
            <w:r>
              <w:t>G0/0/1</w:t>
            </w:r>
          </w:p>
        </w:tc>
        <w:tc>
          <w:tcPr>
            <w:tcW w:w="2160" w:type="dxa"/>
            <w:shd w:val="clear" w:color="auto" w:fill="FFFFFF" w:themeFill="background1"/>
          </w:tcPr>
          <w:p w14:paraId="0E99F73D" w14:textId="65A5672C" w:rsidR="00F75CA5" w:rsidRDefault="00F75CA5" w:rsidP="00993DDD">
            <w:pPr>
              <w:pStyle w:val="TableText"/>
              <w:spacing w:line="360" w:lineRule="auto"/>
            </w:pPr>
            <w:r>
              <w:t>192.168.33.129</w:t>
            </w:r>
          </w:p>
        </w:tc>
        <w:tc>
          <w:tcPr>
            <w:tcW w:w="2070" w:type="dxa"/>
            <w:shd w:val="clear" w:color="auto" w:fill="FFFFFF" w:themeFill="background1"/>
          </w:tcPr>
          <w:p w14:paraId="43AEA24C" w14:textId="1573F2EE" w:rsidR="00F75CA5" w:rsidRDefault="00F75CA5" w:rsidP="00993DDD">
            <w:pPr>
              <w:pStyle w:val="TableText"/>
              <w:spacing w:line="360" w:lineRule="auto"/>
            </w:pPr>
            <w:r>
              <w:t>255.255.255.192</w:t>
            </w:r>
          </w:p>
        </w:tc>
        <w:tc>
          <w:tcPr>
            <w:tcW w:w="2146" w:type="dxa"/>
            <w:shd w:val="clear" w:color="auto" w:fill="FFFFFF" w:themeFill="background1"/>
          </w:tcPr>
          <w:p w14:paraId="1D950DDC" w14:textId="1C3B562D" w:rsidR="00F75CA5" w:rsidRDefault="00F75CA5" w:rsidP="00993DDD">
            <w:pPr>
              <w:pStyle w:val="TableText"/>
              <w:spacing w:line="360" w:lineRule="auto"/>
            </w:pPr>
            <w:r>
              <w:t>LAN 40 hôtes</w:t>
            </w:r>
          </w:p>
        </w:tc>
      </w:tr>
      <w:tr w:rsidR="00F75CA5" w14:paraId="36AE6C95" w14:textId="77777777" w:rsidTr="00055E63">
        <w:tc>
          <w:tcPr>
            <w:tcW w:w="1977" w:type="dxa"/>
            <w:tcBorders>
              <w:bottom w:val="nil"/>
            </w:tcBorders>
            <w:shd w:val="clear" w:color="auto" w:fill="FFFFFF" w:themeFill="background1"/>
            <w:vAlign w:val="center"/>
          </w:tcPr>
          <w:p w14:paraId="706E0E25" w14:textId="77777777" w:rsidR="00F75CA5" w:rsidRDefault="00F75CA5" w:rsidP="00993DDD">
            <w:pPr>
              <w:pStyle w:val="TableText"/>
              <w:spacing w:line="360" w:lineRule="auto"/>
            </w:pPr>
            <w:r>
              <w:t>BR2</w:t>
            </w:r>
          </w:p>
        </w:tc>
        <w:tc>
          <w:tcPr>
            <w:tcW w:w="1620" w:type="dxa"/>
            <w:shd w:val="clear" w:color="auto" w:fill="FFFFFF" w:themeFill="background1"/>
          </w:tcPr>
          <w:p w14:paraId="4921A41E" w14:textId="77777777" w:rsidR="00F75CA5" w:rsidRDefault="00F75CA5" w:rsidP="00993DDD">
            <w:pPr>
              <w:pStyle w:val="TableText"/>
              <w:spacing w:line="360" w:lineRule="auto"/>
            </w:pPr>
            <w:r>
              <w:t>G0/0/0</w:t>
            </w:r>
          </w:p>
        </w:tc>
        <w:tc>
          <w:tcPr>
            <w:tcW w:w="2160" w:type="dxa"/>
            <w:shd w:val="clear" w:color="auto" w:fill="FFFFFF" w:themeFill="background1"/>
          </w:tcPr>
          <w:p w14:paraId="2AA1E459" w14:textId="77777777" w:rsidR="00F75CA5" w:rsidRDefault="00F75CA5" w:rsidP="00993DDD">
            <w:pPr>
              <w:pStyle w:val="TableText"/>
              <w:spacing w:line="360" w:lineRule="auto"/>
            </w:pPr>
            <w:r>
              <w:t>192.168.33.250</w:t>
            </w:r>
          </w:p>
        </w:tc>
        <w:tc>
          <w:tcPr>
            <w:tcW w:w="2070" w:type="dxa"/>
            <w:shd w:val="clear" w:color="auto" w:fill="FFFFFF" w:themeFill="background1"/>
          </w:tcPr>
          <w:p w14:paraId="1FC1EED2" w14:textId="77777777" w:rsidR="00F75CA5" w:rsidRDefault="00F75CA5" w:rsidP="00993DDD">
            <w:pPr>
              <w:pStyle w:val="TableText"/>
              <w:spacing w:line="360" w:lineRule="auto"/>
            </w:pPr>
            <w:r>
              <w:t>255.255.255.252</w:t>
            </w:r>
          </w:p>
        </w:tc>
        <w:tc>
          <w:tcPr>
            <w:tcW w:w="2146" w:type="dxa"/>
            <w:shd w:val="clear" w:color="auto" w:fill="FFFFFF" w:themeFill="background1"/>
          </w:tcPr>
          <w:p w14:paraId="6DF3A283" w14:textId="77777777" w:rsidR="00F75CA5" w:rsidRDefault="00F75CA5" w:rsidP="00993DDD">
            <w:pPr>
              <w:pStyle w:val="TableText"/>
              <w:spacing w:line="360" w:lineRule="auto"/>
            </w:pPr>
            <w:r>
              <w:t>liaison de réseau étendu BR1-BR2</w:t>
            </w:r>
          </w:p>
        </w:tc>
      </w:tr>
      <w:tr w:rsidR="00F75CA5" w14:paraId="30BB199B" w14:textId="77777777" w:rsidTr="00055E63">
        <w:tc>
          <w:tcPr>
            <w:tcW w:w="1977" w:type="dxa"/>
            <w:tcBorders>
              <w:top w:val="nil"/>
            </w:tcBorders>
            <w:shd w:val="clear" w:color="auto" w:fill="FFFFFF" w:themeFill="background1"/>
          </w:tcPr>
          <w:p w14:paraId="5C8866AB" w14:textId="003A0669" w:rsidR="00F75CA5" w:rsidRDefault="00F75CA5" w:rsidP="00993DDD">
            <w:pPr>
              <w:pStyle w:val="ConfigWindow"/>
              <w:spacing w:line="360" w:lineRule="auto"/>
            </w:pPr>
            <w:r>
              <w:t>BR2</w:t>
            </w:r>
          </w:p>
        </w:tc>
        <w:tc>
          <w:tcPr>
            <w:tcW w:w="1620" w:type="dxa"/>
            <w:shd w:val="clear" w:color="auto" w:fill="FFFFFF" w:themeFill="background1"/>
          </w:tcPr>
          <w:p w14:paraId="77D7A674" w14:textId="77777777" w:rsidR="00F75CA5" w:rsidRDefault="00F75CA5" w:rsidP="00993DDD">
            <w:pPr>
              <w:pStyle w:val="TableText"/>
              <w:spacing w:line="360" w:lineRule="auto"/>
            </w:pPr>
            <w:r>
              <w:t>G0/0/1</w:t>
            </w:r>
          </w:p>
        </w:tc>
        <w:tc>
          <w:tcPr>
            <w:tcW w:w="2160" w:type="dxa"/>
            <w:shd w:val="clear" w:color="auto" w:fill="FFFFFF" w:themeFill="background1"/>
          </w:tcPr>
          <w:p w14:paraId="2719A568" w14:textId="77777777" w:rsidR="00F75CA5" w:rsidRDefault="00F75CA5" w:rsidP="00993DDD">
            <w:pPr>
              <w:pStyle w:val="TableText"/>
              <w:spacing w:line="360" w:lineRule="auto"/>
            </w:pPr>
            <w:r>
              <w:t>192.168.33.193</w:t>
            </w:r>
          </w:p>
        </w:tc>
        <w:tc>
          <w:tcPr>
            <w:tcW w:w="2070" w:type="dxa"/>
            <w:shd w:val="clear" w:color="auto" w:fill="FFFFFF" w:themeFill="background1"/>
          </w:tcPr>
          <w:p w14:paraId="1DEB4499" w14:textId="77777777" w:rsidR="00F75CA5" w:rsidRDefault="00F75CA5" w:rsidP="00993DDD">
            <w:pPr>
              <w:pStyle w:val="TableText"/>
              <w:spacing w:line="360" w:lineRule="auto"/>
            </w:pPr>
            <w:r>
              <w:t>255.255.255.224</w:t>
            </w:r>
          </w:p>
        </w:tc>
        <w:tc>
          <w:tcPr>
            <w:tcW w:w="2146" w:type="dxa"/>
            <w:shd w:val="clear" w:color="auto" w:fill="FFFFFF" w:themeFill="background1"/>
          </w:tcPr>
          <w:p w14:paraId="65B375CD" w14:textId="77777777" w:rsidR="00F75CA5" w:rsidRDefault="00F75CA5" w:rsidP="00993DDD">
            <w:pPr>
              <w:pStyle w:val="TableText"/>
              <w:spacing w:line="360" w:lineRule="auto"/>
            </w:pPr>
            <w:r>
              <w:t>25 LAN hôte</w:t>
            </w:r>
          </w:p>
        </w:tc>
      </w:tr>
    </w:tbl>
    <w:p w14:paraId="14D22AE0" w14:textId="77777777" w:rsidR="00C547A4" w:rsidRDefault="00C547A4" w:rsidP="00993DDD">
      <w:pPr>
        <w:pStyle w:val="Heading2"/>
        <w:spacing w:line="360" w:lineRule="auto"/>
      </w:pPr>
      <w:r>
        <w:t>Câbler et configurer le réseau IPv4</w:t>
      </w:r>
    </w:p>
    <w:p w14:paraId="5DC38580" w14:textId="77777777" w:rsidR="00C547A4" w:rsidRDefault="00C547A4" w:rsidP="00993DDD">
      <w:pPr>
        <w:pStyle w:val="BodyTextL25"/>
        <w:spacing w:line="360" w:lineRule="auto"/>
      </w:pPr>
      <w:r>
        <w:t>Dans la 3e partie, vous allez câbler la topologie du réseau et configurer les trois routeurs en utilisant le schéma d'adressage VLSM que vous avez développé à la 2e partie.</w:t>
      </w:r>
    </w:p>
    <w:p w14:paraId="30E56D32" w14:textId="77777777" w:rsidR="00C547A4" w:rsidRDefault="00C547A4" w:rsidP="00993DDD">
      <w:pPr>
        <w:pStyle w:val="Heading3"/>
        <w:spacing w:line="360" w:lineRule="auto"/>
      </w:pPr>
      <w:r>
        <w:t>Câblez le réseau conformément à la topologie indiquée.</w:t>
      </w:r>
    </w:p>
    <w:p w14:paraId="6C9AEE01" w14:textId="59CE1944" w:rsidR="00C547A4" w:rsidRDefault="00C547A4" w:rsidP="00993DDD">
      <w:pPr>
        <w:pStyle w:val="Heading3"/>
        <w:spacing w:line="360" w:lineRule="auto"/>
      </w:pPr>
      <w:r>
        <w:t>Configurez les paramètres de base sur chaque routeur.</w:t>
      </w:r>
    </w:p>
    <w:p w14:paraId="52AC2529" w14:textId="17C88FCF" w:rsidR="000A50D5" w:rsidRPr="000A50D5" w:rsidRDefault="000A50D5" w:rsidP="00993DDD">
      <w:pPr>
        <w:pStyle w:val="ConfigWindow"/>
        <w:spacing w:line="360" w:lineRule="auto"/>
      </w:pPr>
      <w:r>
        <w:t>Ouvrez la fenêtre de configuration.</w:t>
      </w:r>
    </w:p>
    <w:p w14:paraId="0EA98A36" w14:textId="1AEF3C08" w:rsidR="00C547A4" w:rsidRDefault="00C547A4" w:rsidP="00993DDD">
      <w:pPr>
        <w:pStyle w:val="SubStepAlpha"/>
        <w:spacing w:before="0" w:line="360" w:lineRule="auto"/>
      </w:pPr>
      <w:r>
        <w:t>Attribuez un nom de périphérique au routeur.</w:t>
      </w:r>
    </w:p>
    <w:p w14:paraId="1927F82F" w14:textId="6D8BD35C" w:rsidR="00C547A4" w:rsidRDefault="00C547A4" w:rsidP="00993DDD">
      <w:pPr>
        <w:pStyle w:val="BodyTextL50"/>
        <w:spacing w:after="20" w:line="360" w:lineRule="auto"/>
        <w:rPr>
          <w:rStyle w:val="AnswerGray"/>
          <w:rFonts w:ascii="Courier New" w:hAnsi="Courier New" w:cs="Courier New"/>
        </w:rPr>
      </w:pPr>
      <w:r>
        <w:rPr>
          <w:rStyle w:val="AnswerGray"/>
          <w:rFonts w:ascii="Courier New" w:hAnsi="Courier New"/>
        </w:rPr>
        <w:t>router(config)# hostname BR1</w:t>
      </w:r>
    </w:p>
    <w:p w14:paraId="28385D4B" w14:textId="04EF5142" w:rsidR="000A50D5" w:rsidRPr="00055E63" w:rsidRDefault="000A50D5" w:rsidP="00993DDD">
      <w:pPr>
        <w:pStyle w:val="BodyTextL50"/>
        <w:spacing w:before="60" w:line="360" w:lineRule="auto"/>
        <w:rPr>
          <w:rStyle w:val="AnswerGray"/>
          <w:rFonts w:ascii="Courier New" w:hAnsi="Courier New" w:cs="Courier New"/>
        </w:rPr>
      </w:pPr>
      <w:r>
        <w:rPr>
          <w:rStyle w:val="AnswerGray"/>
          <w:rFonts w:ascii="Courier New" w:hAnsi="Courier New"/>
        </w:rPr>
        <w:t>router(config)# hostname BR2</w:t>
      </w:r>
    </w:p>
    <w:p w14:paraId="2D68F040" w14:textId="29CBCCAD" w:rsidR="00C547A4" w:rsidRDefault="00C547A4" w:rsidP="00993DDD">
      <w:pPr>
        <w:pStyle w:val="SubStepAlpha"/>
        <w:spacing w:line="360" w:lineRule="auto"/>
      </w:pPr>
      <w:r>
        <w:t>Désactivez la recherche DNS pour empêcher les routeurs d'essayer de traduire de manière incorrecte les commandes saisies comme s'il s'agissait de noms d'hôtes.</w:t>
      </w:r>
    </w:p>
    <w:p w14:paraId="2DD5A48A" w14:textId="5AB1E2C4" w:rsidR="00C547A4" w:rsidRDefault="00C547A4" w:rsidP="00993DDD">
      <w:pPr>
        <w:pStyle w:val="BodyTextL50"/>
        <w:spacing w:after="20" w:line="360" w:lineRule="auto"/>
        <w:rPr>
          <w:rStyle w:val="AnswerGray"/>
          <w:rFonts w:ascii="Courier New" w:hAnsi="Courier New" w:cs="Courier New"/>
        </w:rPr>
      </w:pPr>
      <w:r>
        <w:rPr>
          <w:rStyle w:val="AnswerGray"/>
          <w:rFonts w:ascii="Courier New" w:hAnsi="Courier New"/>
        </w:rPr>
        <w:t>BR1(config)# no ip domain lookup</w:t>
      </w:r>
    </w:p>
    <w:p w14:paraId="755571E9" w14:textId="7F842454" w:rsidR="000A50D5" w:rsidRPr="004507DE" w:rsidRDefault="000A50D5" w:rsidP="00993DDD">
      <w:pPr>
        <w:pStyle w:val="BodyTextL50"/>
        <w:spacing w:before="60" w:line="360" w:lineRule="auto"/>
        <w:rPr>
          <w:rStyle w:val="AnswerGray"/>
          <w:rFonts w:ascii="Courier New" w:hAnsi="Courier New" w:cs="Courier New"/>
        </w:rPr>
      </w:pPr>
      <w:r>
        <w:rPr>
          <w:rStyle w:val="AnswerGray"/>
          <w:rFonts w:ascii="Courier New" w:hAnsi="Courier New"/>
        </w:rPr>
        <w:t>BR2(config)# no ip domain lookup</w:t>
      </w:r>
    </w:p>
    <w:p w14:paraId="7815FB13" w14:textId="4F51FA7F" w:rsidR="00C547A4" w:rsidRDefault="00C547A4" w:rsidP="00993DDD">
      <w:pPr>
        <w:pStyle w:val="SubStepAlpha"/>
        <w:spacing w:line="360" w:lineRule="auto"/>
      </w:pPr>
      <w:r>
        <w:t xml:space="preserve">Attribuez le mot de passe chiffré d'exécution privilégié </w:t>
      </w:r>
      <w:r w:rsidRPr="00960AFB">
        <w:rPr>
          <w:b/>
        </w:rPr>
        <w:t>class</w:t>
      </w:r>
      <w:r>
        <w:t xml:space="preserve"> sur les deux routeurs.</w:t>
      </w:r>
    </w:p>
    <w:p w14:paraId="7E4E09E6" w14:textId="597DDBDF" w:rsidR="00C547A4" w:rsidRDefault="00C547A4" w:rsidP="00993DDD">
      <w:pPr>
        <w:pStyle w:val="BodyTextL50"/>
        <w:spacing w:after="20" w:line="360" w:lineRule="auto"/>
        <w:rPr>
          <w:rStyle w:val="AnswerGray"/>
          <w:rFonts w:ascii="Courier New" w:hAnsi="Courier New" w:cs="Courier New"/>
        </w:rPr>
      </w:pPr>
      <w:r>
        <w:rPr>
          <w:rStyle w:val="AnswerGray"/>
          <w:rFonts w:ascii="Courier New" w:hAnsi="Courier New"/>
        </w:rPr>
        <w:t>BR1(config)# enable secret class</w:t>
      </w:r>
    </w:p>
    <w:p w14:paraId="40138CAC" w14:textId="63BC2D3D" w:rsidR="000A50D5" w:rsidRPr="004507DE" w:rsidRDefault="000A50D5" w:rsidP="00993DDD">
      <w:pPr>
        <w:pStyle w:val="BodyTextL50"/>
        <w:spacing w:before="60" w:line="360" w:lineRule="auto"/>
        <w:rPr>
          <w:rStyle w:val="AnswerGray"/>
          <w:rFonts w:ascii="Courier New" w:hAnsi="Courier New" w:cs="Courier New"/>
        </w:rPr>
      </w:pPr>
      <w:r>
        <w:rPr>
          <w:rStyle w:val="AnswerGray"/>
          <w:rFonts w:ascii="Courier New" w:hAnsi="Courier New"/>
        </w:rPr>
        <w:t>BR2(config)# enable secret class</w:t>
      </w:r>
    </w:p>
    <w:p w14:paraId="12DEC274" w14:textId="72337761" w:rsidR="00C547A4" w:rsidRDefault="00C547A4" w:rsidP="00993DDD">
      <w:pPr>
        <w:pStyle w:val="SubStepAlpha"/>
        <w:spacing w:line="360" w:lineRule="auto"/>
      </w:pPr>
      <w:r>
        <w:t xml:space="preserve">Attribuez le mot de passe de console </w:t>
      </w:r>
      <w:r w:rsidRPr="00960AFB">
        <w:rPr>
          <w:b/>
        </w:rPr>
        <w:t>cisco</w:t>
      </w:r>
      <w:r>
        <w:t xml:space="preserve"> et activez la connexion sur les routeurs.</w:t>
      </w:r>
    </w:p>
    <w:p w14:paraId="06D6A666" w14:textId="77777777"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 line con 0</w:t>
      </w:r>
    </w:p>
    <w:p w14:paraId="73BA4AC1" w14:textId="77777777"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lastRenderedPageBreak/>
        <w:t>BR1(config-line)# password cisco</w:t>
      </w:r>
    </w:p>
    <w:p w14:paraId="4CD2B4B1" w14:textId="7FD8EF1D" w:rsidR="00C547A4"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 (config) # login</w:t>
      </w:r>
    </w:p>
    <w:p w14:paraId="5FB7031C" w14:textId="5F4F5D65" w:rsidR="000A50D5" w:rsidRPr="004507DE" w:rsidRDefault="000A50D5" w:rsidP="00993DDD">
      <w:pPr>
        <w:pStyle w:val="BodyTextL50"/>
        <w:spacing w:before="60" w:after="20" w:line="360" w:lineRule="auto"/>
        <w:rPr>
          <w:rStyle w:val="AnswerGray"/>
          <w:rFonts w:ascii="Courier New" w:hAnsi="Courier New" w:cs="Courier New"/>
        </w:rPr>
      </w:pPr>
      <w:r>
        <w:rPr>
          <w:rStyle w:val="AnswerGray"/>
          <w:rFonts w:ascii="Courier New" w:hAnsi="Courier New"/>
        </w:rPr>
        <w:t>BR2(config)# line con 0</w:t>
      </w:r>
    </w:p>
    <w:p w14:paraId="0AFF39A5" w14:textId="6A9A4AC1" w:rsidR="000A50D5" w:rsidRPr="004507DE" w:rsidRDefault="000A50D5"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BR2(config-line)# password cisco</w:t>
      </w:r>
    </w:p>
    <w:p w14:paraId="7C5314B4" w14:textId="2694901A" w:rsidR="000A50D5" w:rsidRPr="004507DE" w:rsidRDefault="000A50D5" w:rsidP="00993DDD">
      <w:pPr>
        <w:pStyle w:val="BodyTextL50"/>
        <w:spacing w:before="20" w:after="20" w:line="360" w:lineRule="auto"/>
        <w:rPr>
          <w:rStyle w:val="AnswerGray"/>
          <w:rFonts w:ascii="Courier New" w:hAnsi="Courier New" w:cs="Courier New"/>
        </w:rPr>
      </w:pPr>
      <w:r>
        <w:rPr>
          <w:rStyle w:val="AnswerGray"/>
          <w:rFonts w:ascii="Courier New" w:hAnsi="Courier New"/>
        </w:rPr>
        <w:t>BR2 (config) # login</w:t>
      </w:r>
    </w:p>
    <w:p w14:paraId="4A6AB767" w14:textId="203524E1" w:rsidR="00C547A4" w:rsidRDefault="00C547A4" w:rsidP="00993DDD">
      <w:pPr>
        <w:pStyle w:val="SubStepAlpha"/>
        <w:spacing w:line="360" w:lineRule="auto"/>
      </w:pPr>
      <w:r>
        <w:t xml:space="preserve">Attribuez le mot de passe VTY </w:t>
      </w:r>
      <w:r w:rsidRPr="00960AFB">
        <w:rPr>
          <w:b/>
        </w:rPr>
        <w:t>cisco</w:t>
      </w:r>
      <w:r>
        <w:t xml:space="preserve"> et activez la connexion sur les routeurs.</w:t>
      </w:r>
    </w:p>
    <w:p w14:paraId="7B0AC0BB" w14:textId="77777777"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 line vty 0 4</w:t>
      </w:r>
    </w:p>
    <w:p w14:paraId="6690CFBA" w14:textId="77777777"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BR1(config-line)# password cisco</w:t>
      </w:r>
    </w:p>
    <w:p w14:paraId="5C7DEDE8" w14:textId="0ACC4760" w:rsidR="00C547A4"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 (config-line) # login</w:t>
      </w:r>
    </w:p>
    <w:p w14:paraId="7617075C" w14:textId="087AA01B" w:rsidR="000A50D5" w:rsidRPr="004507DE" w:rsidRDefault="000A50D5" w:rsidP="00993DDD">
      <w:pPr>
        <w:pStyle w:val="BodyTextL50"/>
        <w:spacing w:before="60" w:after="20" w:line="360" w:lineRule="auto"/>
        <w:rPr>
          <w:rStyle w:val="AnswerGray"/>
          <w:rFonts w:ascii="Courier New" w:hAnsi="Courier New" w:cs="Courier New"/>
        </w:rPr>
      </w:pPr>
      <w:r>
        <w:rPr>
          <w:rStyle w:val="AnswerGray"/>
          <w:rFonts w:ascii="Courier New" w:hAnsi="Courier New"/>
        </w:rPr>
        <w:t>BR2(config)# line vty 0 4</w:t>
      </w:r>
    </w:p>
    <w:p w14:paraId="6C824975" w14:textId="427BF88A" w:rsidR="000A50D5" w:rsidRPr="004507DE" w:rsidRDefault="000A50D5"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BR2(config-line)# password cisco</w:t>
      </w:r>
    </w:p>
    <w:p w14:paraId="59DAF342" w14:textId="1086F0F8" w:rsidR="000A50D5" w:rsidRPr="004507DE" w:rsidRDefault="000A50D5" w:rsidP="00993DDD">
      <w:pPr>
        <w:pStyle w:val="BodyTextL50"/>
        <w:spacing w:before="20" w:after="20" w:line="360" w:lineRule="auto"/>
        <w:rPr>
          <w:rStyle w:val="AnswerGray"/>
          <w:rFonts w:ascii="Courier New" w:hAnsi="Courier New" w:cs="Courier New"/>
        </w:rPr>
      </w:pPr>
      <w:r>
        <w:rPr>
          <w:rStyle w:val="AnswerGray"/>
          <w:rFonts w:ascii="Courier New" w:hAnsi="Courier New"/>
        </w:rPr>
        <w:t>BR2 (config-line) # login</w:t>
      </w:r>
    </w:p>
    <w:p w14:paraId="661CC73A" w14:textId="52844E5E" w:rsidR="00C547A4" w:rsidRDefault="00C547A4" w:rsidP="00993DDD">
      <w:pPr>
        <w:pStyle w:val="SubStepAlpha"/>
        <w:spacing w:line="360" w:lineRule="auto"/>
      </w:pPr>
      <w:r>
        <w:t>Encrypt the plaintext passwords for the routers.</w:t>
      </w:r>
    </w:p>
    <w:p w14:paraId="7913F620" w14:textId="596EF1B6" w:rsidR="00C547A4" w:rsidRDefault="00C547A4" w:rsidP="00993DDD">
      <w:pPr>
        <w:pStyle w:val="BodyTextL50"/>
        <w:spacing w:after="60" w:line="360" w:lineRule="auto"/>
        <w:rPr>
          <w:rStyle w:val="AnswerGray"/>
          <w:rFonts w:ascii="Courier New" w:hAnsi="Courier New" w:cs="Courier New"/>
        </w:rPr>
      </w:pPr>
      <w:r>
        <w:rPr>
          <w:rStyle w:val="AnswerGray"/>
          <w:rFonts w:ascii="Courier New" w:hAnsi="Courier New"/>
        </w:rPr>
        <w:t>BR1(config)# service password-encryption</w:t>
      </w:r>
    </w:p>
    <w:p w14:paraId="103BBECB" w14:textId="0F9DEB2D" w:rsidR="000A50D5" w:rsidRPr="004507DE" w:rsidRDefault="000A50D5" w:rsidP="00993DDD">
      <w:pPr>
        <w:pStyle w:val="BodyTextL50"/>
        <w:spacing w:before="60" w:line="360" w:lineRule="auto"/>
        <w:rPr>
          <w:rStyle w:val="AnswerGray"/>
          <w:rFonts w:ascii="Courier New" w:hAnsi="Courier New" w:cs="Courier New"/>
        </w:rPr>
      </w:pPr>
      <w:r>
        <w:rPr>
          <w:rStyle w:val="AnswerGray"/>
          <w:rFonts w:ascii="Courier New" w:hAnsi="Courier New"/>
        </w:rPr>
        <w:t>BR2(config)# service password-encryption</w:t>
      </w:r>
    </w:p>
    <w:p w14:paraId="0DD625B6" w14:textId="7955C36D" w:rsidR="00C547A4" w:rsidRDefault="00C547A4" w:rsidP="00993DDD">
      <w:pPr>
        <w:pStyle w:val="SubStepAlpha"/>
        <w:spacing w:line="360" w:lineRule="auto"/>
      </w:pPr>
      <w:r>
        <w:t>Créez une bannière qui avertit quiconque d'accèder au périphérique qu' un accès non autorisé est interdit sur les deux routeurs.</w:t>
      </w:r>
    </w:p>
    <w:p w14:paraId="77E82856" w14:textId="5CD5933B" w:rsidR="00C547A4" w:rsidRDefault="00C547A4" w:rsidP="00993DDD">
      <w:pPr>
        <w:pStyle w:val="BodyTextL50"/>
        <w:spacing w:after="60" w:line="360" w:lineRule="auto"/>
        <w:rPr>
          <w:rStyle w:val="AnswerGray"/>
          <w:rFonts w:ascii="Courier New" w:hAnsi="Courier New" w:cs="Courier New"/>
        </w:rPr>
      </w:pPr>
      <w:r>
        <w:rPr>
          <w:rStyle w:val="AnswerGray"/>
          <w:rFonts w:ascii="Courier New" w:hAnsi="Courier New"/>
        </w:rPr>
        <w:t>BR1(config)# banner motd $ Unauthorized Access is Prohibited $</w:t>
      </w:r>
    </w:p>
    <w:p w14:paraId="087E2C6F" w14:textId="3231EB94" w:rsidR="000A50D5" w:rsidRPr="004507DE" w:rsidRDefault="000A50D5" w:rsidP="00993DDD">
      <w:pPr>
        <w:pStyle w:val="BodyTextL50"/>
        <w:spacing w:before="60" w:line="360" w:lineRule="auto"/>
        <w:rPr>
          <w:rStyle w:val="AnswerGray"/>
          <w:rFonts w:ascii="Courier New" w:hAnsi="Courier New" w:cs="Courier New"/>
        </w:rPr>
      </w:pPr>
      <w:r>
        <w:rPr>
          <w:rStyle w:val="AnswerGray"/>
          <w:rFonts w:ascii="Courier New" w:hAnsi="Courier New"/>
        </w:rPr>
        <w:t>BR2(config)# banner motd $ Unauthorized Access is Prohibited $</w:t>
      </w:r>
    </w:p>
    <w:p w14:paraId="206071BE" w14:textId="77777777" w:rsidR="00C547A4" w:rsidRDefault="00C547A4" w:rsidP="00993DDD">
      <w:pPr>
        <w:pStyle w:val="Heading3"/>
        <w:spacing w:line="360" w:lineRule="auto"/>
      </w:pPr>
      <w:r>
        <w:t>Configurez les interfaces sur chaque routeur.</w:t>
      </w:r>
    </w:p>
    <w:p w14:paraId="2EF83B4C" w14:textId="77777777" w:rsidR="00C547A4" w:rsidRDefault="00C547A4" w:rsidP="00993DDD">
      <w:pPr>
        <w:pStyle w:val="SubStepAlpha"/>
        <w:spacing w:line="360" w:lineRule="auto"/>
      </w:pPr>
      <w:r>
        <w:t>Attribuez une adresse IP et un masque de sous-réseau à chaque interface en utilisant le tableau que vous avez complétée à la 2e partie.</w:t>
      </w:r>
    </w:p>
    <w:p w14:paraId="6199DFF7" w14:textId="7E37D1AB"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 (config) # interface g0/0/0</w:t>
      </w:r>
    </w:p>
    <w:p w14:paraId="6731F10D" w14:textId="506D2A5A" w:rsidR="00C547A4"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BR1(config-if)# ip address 192.168.33.249 255.255.255.252</w:t>
      </w:r>
    </w:p>
    <w:p w14:paraId="3D46A509" w14:textId="5BD17370" w:rsidR="00E86243" w:rsidRPr="004507DE" w:rsidRDefault="00E86243" w:rsidP="00993DDD">
      <w:pPr>
        <w:pStyle w:val="BodyTextL50"/>
        <w:spacing w:before="20" w:after="20" w:line="360" w:lineRule="auto"/>
        <w:rPr>
          <w:rStyle w:val="AnswerGray"/>
          <w:rFonts w:ascii="Courier New" w:hAnsi="Courier New" w:cs="Courier New"/>
        </w:rPr>
      </w:pPr>
      <w:r>
        <w:rPr>
          <w:rStyle w:val="AnswerGray"/>
          <w:rFonts w:ascii="Courier New" w:hAnsi="Courier New"/>
        </w:rPr>
        <w:t>BR1 (config-if) # interface g0/0/1</w:t>
      </w:r>
    </w:p>
    <w:p w14:paraId="5A360FBA" w14:textId="77777777" w:rsidR="00E86243" w:rsidRPr="004507DE" w:rsidRDefault="00E86243" w:rsidP="00993DDD">
      <w:pPr>
        <w:pStyle w:val="BodyTextL50"/>
        <w:spacing w:before="20" w:after="60" w:line="360" w:lineRule="auto"/>
        <w:rPr>
          <w:rStyle w:val="AnswerGray"/>
          <w:rFonts w:ascii="Courier New" w:hAnsi="Courier New" w:cs="Courier New"/>
        </w:rPr>
      </w:pPr>
      <w:r>
        <w:rPr>
          <w:rStyle w:val="AnswerGray"/>
          <w:rFonts w:ascii="Courier New" w:hAnsi="Courier New"/>
        </w:rPr>
        <w:t>BR1(config-if)# ip address 192.168.33.129 255.255.255.192</w:t>
      </w:r>
    </w:p>
    <w:p w14:paraId="48AE947B" w14:textId="54684C81" w:rsidR="00E86243" w:rsidRDefault="00E86243" w:rsidP="00993DDD">
      <w:pPr>
        <w:pStyle w:val="BodyTextL50"/>
        <w:spacing w:before="60" w:after="20" w:line="360" w:lineRule="auto"/>
        <w:rPr>
          <w:rStyle w:val="AnswerGray"/>
          <w:rFonts w:ascii="Courier New" w:hAnsi="Courier New" w:cs="Courier New"/>
        </w:rPr>
      </w:pPr>
      <w:r>
        <w:rPr>
          <w:rStyle w:val="AnswerGray"/>
          <w:rFonts w:ascii="Courier New" w:hAnsi="Courier New"/>
        </w:rPr>
        <w:t>BR2 (config) # interface g0/0/0</w:t>
      </w:r>
    </w:p>
    <w:p w14:paraId="404BC5AF" w14:textId="02C1295A" w:rsidR="00E86243" w:rsidRDefault="00E86243"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BR2(config-if)# ip address 192.168.33.250 255.255.255.252</w:t>
      </w:r>
    </w:p>
    <w:p w14:paraId="475C013D" w14:textId="26C8F527" w:rsidR="00E86243" w:rsidRDefault="00E86243" w:rsidP="00993DDD">
      <w:pPr>
        <w:pStyle w:val="BodyTextL50"/>
        <w:spacing w:before="20" w:after="20" w:line="360" w:lineRule="auto"/>
        <w:rPr>
          <w:rStyle w:val="AnswerGray"/>
          <w:rFonts w:ascii="Courier New" w:hAnsi="Courier New" w:cs="Courier New"/>
        </w:rPr>
      </w:pPr>
      <w:r>
        <w:rPr>
          <w:rStyle w:val="AnswerGray"/>
          <w:rFonts w:ascii="Courier New" w:hAnsi="Courier New"/>
        </w:rPr>
        <w:t>BR2 (config-if) # interface g0/0/1</w:t>
      </w:r>
    </w:p>
    <w:p w14:paraId="0671A9B9" w14:textId="1F466021" w:rsidR="00E86243" w:rsidRPr="004507DE" w:rsidRDefault="00E86243"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BR2(config-if)# ip address 192.168.33.192 255.255.255.224</w:t>
      </w:r>
    </w:p>
    <w:p w14:paraId="01F97643" w14:textId="77777777" w:rsidR="00C547A4" w:rsidRDefault="00C547A4" w:rsidP="00993DDD">
      <w:pPr>
        <w:pStyle w:val="SubStepAlpha"/>
        <w:spacing w:line="360" w:lineRule="auto"/>
      </w:pPr>
      <w:r>
        <w:t>Configurez une description d'interface pour chaque interface.</w:t>
      </w:r>
    </w:p>
    <w:p w14:paraId="5C9749F0" w14:textId="18DC0770" w:rsidR="00FA6973" w:rsidRPr="004507DE" w:rsidRDefault="00FA6973"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 interface g0/0/0</w:t>
      </w:r>
    </w:p>
    <w:p w14:paraId="32FC5487" w14:textId="77777777" w:rsidR="00FA6973" w:rsidRDefault="00FA6973" w:rsidP="00993DDD">
      <w:pPr>
        <w:pStyle w:val="BodyTextL50"/>
        <w:spacing w:before="20" w:after="20" w:line="360" w:lineRule="auto"/>
        <w:rPr>
          <w:rStyle w:val="AnswerGray"/>
          <w:rFonts w:ascii="Courier New" w:hAnsi="Courier New" w:cs="Courier New"/>
        </w:rPr>
      </w:pPr>
      <w:r>
        <w:rPr>
          <w:rStyle w:val="AnswerGray"/>
          <w:rFonts w:ascii="Courier New" w:hAnsi="Courier New"/>
        </w:rPr>
        <w:lastRenderedPageBreak/>
        <w:t>BR1(config-if)# description BR1-BR2 Link</w:t>
      </w:r>
    </w:p>
    <w:p w14:paraId="5A3AA974" w14:textId="40D04561"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BR1(config-if)# interface g0/0/1</w:t>
      </w:r>
    </w:p>
    <w:p w14:paraId="17839B11" w14:textId="77777777" w:rsidR="00C547A4" w:rsidRPr="004507DE" w:rsidRDefault="00C547A4" w:rsidP="00993DDD">
      <w:pPr>
        <w:pStyle w:val="BodyTextL50"/>
        <w:spacing w:before="20" w:after="60" w:line="360" w:lineRule="auto"/>
        <w:rPr>
          <w:rStyle w:val="AnswerGray"/>
          <w:rFonts w:ascii="Courier New" w:hAnsi="Courier New" w:cs="Courier New"/>
        </w:rPr>
      </w:pPr>
      <w:r>
        <w:rPr>
          <w:rStyle w:val="AnswerGray"/>
          <w:rFonts w:ascii="Courier New" w:hAnsi="Courier New"/>
        </w:rPr>
        <w:t>BR1(config-if)# description Connected to S1</w:t>
      </w:r>
    </w:p>
    <w:p w14:paraId="2E9E1445" w14:textId="3B8A24B3" w:rsidR="00FA6973" w:rsidRPr="004507DE" w:rsidRDefault="00FA6973" w:rsidP="00993DDD">
      <w:pPr>
        <w:pStyle w:val="BodyTextL50"/>
        <w:spacing w:before="60" w:after="20" w:line="360" w:lineRule="auto"/>
        <w:rPr>
          <w:rStyle w:val="AnswerGray"/>
          <w:rFonts w:ascii="Courier New" w:hAnsi="Courier New" w:cs="Courier New"/>
        </w:rPr>
      </w:pPr>
      <w:r>
        <w:rPr>
          <w:rStyle w:val="AnswerGray"/>
          <w:rFonts w:ascii="Courier New" w:hAnsi="Courier New"/>
        </w:rPr>
        <w:t>BR2 (config-if) # interface g0/0/0</w:t>
      </w:r>
    </w:p>
    <w:p w14:paraId="017C615A" w14:textId="2015EEBD" w:rsidR="00FA6973" w:rsidRPr="004507DE" w:rsidRDefault="00FA6973"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BR2(config-if)# description BR1-BR2 Link</w:t>
      </w:r>
    </w:p>
    <w:p w14:paraId="5B6BDE4D" w14:textId="23712DB1" w:rsidR="00FA6973" w:rsidRPr="004507DE" w:rsidRDefault="00FA6973"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BR2(config-if)# interface g0/0/1</w:t>
      </w:r>
    </w:p>
    <w:p w14:paraId="30C65CBD" w14:textId="3861F0FE" w:rsidR="00FA6973" w:rsidRPr="004507DE" w:rsidRDefault="00FA6973"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BR2(config-if)# description Connected to S2</w:t>
      </w:r>
    </w:p>
    <w:p w14:paraId="4E48B4EB" w14:textId="77777777" w:rsidR="00C547A4" w:rsidRDefault="00C547A4" w:rsidP="00993DDD">
      <w:pPr>
        <w:pStyle w:val="SubStepAlpha"/>
        <w:spacing w:line="360" w:lineRule="auto"/>
      </w:pPr>
      <w:r>
        <w:t>Activate the interfaces.</w:t>
      </w:r>
    </w:p>
    <w:p w14:paraId="565170B7" w14:textId="77777777"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 interface g0/0/0</w:t>
      </w:r>
    </w:p>
    <w:p w14:paraId="0D5DF20D" w14:textId="77777777"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BR1(config-if)# no shutdown</w:t>
      </w:r>
    </w:p>
    <w:p w14:paraId="681BA0D5" w14:textId="77777777" w:rsidR="00C547A4" w:rsidRPr="004507DE" w:rsidRDefault="00C547A4" w:rsidP="00993DDD">
      <w:pPr>
        <w:pStyle w:val="BodyTextL50"/>
        <w:spacing w:before="20" w:after="20" w:line="360" w:lineRule="auto"/>
        <w:rPr>
          <w:rStyle w:val="AnswerGray"/>
          <w:rFonts w:ascii="Courier New" w:hAnsi="Courier New" w:cs="Courier New"/>
        </w:rPr>
      </w:pPr>
      <w:r>
        <w:rPr>
          <w:rStyle w:val="AnswerGray"/>
          <w:rFonts w:ascii="Courier New" w:hAnsi="Courier New"/>
        </w:rPr>
        <w:t>BR1(config-if)# interface g0/0/1</w:t>
      </w:r>
    </w:p>
    <w:p w14:paraId="06F5E97E" w14:textId="402AF9D5" w:rsidR="00C547A4" w:rsidRDefault="00C547A4" w:rsidP="00993DDD">
      <w:pPr>
        <w:pStyle w:val="BodyTextL50"/>
        <w:spacing w:before="20" w:after="60" w:line="360" w:lineRule="auto"/>
        <w:rPr>
          <w:rStyle w:val="AnswerGray"/>
          <w:rFonts w:ascii="Courier New" w:hAnsi="Courier New" w:cs="Courier New"/>
        </w:rPr>
      </w:pPr>
      <w:r>
        <w:rPr>
          <w:rStyle w:val="AnswerGray"/>
          <w:rFonts w:ascii="Courier New" w:hAnsi="Courier New"/>
        </w:rPr>
        <w:t>BR1(config-if)# no shutdown</w:t>
      </w:r>
    </w:p>
    <w:p w14:paraId="37C1F3A0" w14:textId="7413AD29" w:rsidR="00FA6973" w:rsidRPr="004507DE" w:rsidRDefault="00FA6973" w:rsidP="00993DDD">
      <w:pPr>
        <w:pStyle w:val="BodyTextL50"/>
        <w:spacing w:before="60" w:after="20" w:line="360" w:lineRule="auto"/>
        <w:rPr>
          <w:rStyle w:val="AnswerGray"/>
          <w:rFonts w:ascii="Courier New" w:hAnsi="Courier New" w:cs="Courier New"/>
        </w:rPr>
      </w:pPr>
      <w:r>
        <w:rPr>
          <w:rStyle w:val="AnswerGray"/>
          <w:rFonts w:ascii="Courier New" w:hAnsi="Courier New"/>
        </w:rPr>
        <w:t>BR2(config)# interface g0/0/0</w:t>
      </w:r>
    </w:p>
    <w:p w14:paraId="26AC2010" w14:textId="6F5D41BF" w:rsidR="00FA6973" w:rsidRPr="004507DE" w:rsidRDefault="00FA6973"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BR2(config-if)# no shutdown</w:t>
      </w:r>
    </w:p>
    <w:p w14:paraId="3456BE9C" w14:textId="6D19CAEF" w:rsidR="00FA6973" w:rsidRPr="004507DE" w:rsidRDefault="00FA6973"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BR2(config-if)# interface g0/0/1</w:t>
      </w:r>
    </w:p>
    <w:p w14:paraId="7EDB345E" w14:textId="68A9650C" w:rsidR="00FA6973" w:rsidRPr="004507DE" w:rsidRDefault="00FA6973" w:rsidP="00993DDD">
      <w:pPr>
        <w:pStyle w:val="BodyTextL50"/>
        <w:spacing w:before="20" w:after="20" w:line="360" w:lineRule="auto"/>
        <w:rPr>
          <w:rStyle w:val="AnswerGray"/>
          <w:rFonts w:ascii="Courier New" w:hAnsi="Courier New" w:cs="Courier New"/>
        </w:rPr>
      </w:pPr>
      <w:r>
        <w:rPr>
          <w:rStyle w:val="AnswerGray"/>
          <w:rFonts w:ascii="Courier New" w:hAnsi="Courier New"/>
        </w:rPr>
        <w:t>BR2(config-if)# no shutdown</w:t>
      </w:r>
    </w:p>
    <w:p w14:paraId="077FC824" w14:textId="77777777" w:rsidR="00055E63" w:rsidRPr="00055E63" w:rsidRDefault="00C547A4" w:rsidP="00993DDD">
      <w:pPr>
        <w:pStyle w:val="Heading3"/>
        <w:spacing w:line="360" w:lineRule="auto"/>
      </w:pPr>
      <w:r>
        <w:t>Enregistrez la configuration sur tous les périphériques.</w:t>
      </w:r>
    </w:p>
    <w:p w14:paraId="0195719D" w14:textId="572A29C7" w:rsidR="00C547A4" w:rsidRDefault="00C547A4" w:rsidP="00993DDD">
      <w:pPr>
        <w:pStyle w:val="BodyTextL25"/>
        <w:spacing w:after="60" w:line="360" w:lineRule="auto"/>
        <w:rPr>
          <w:rStyle w:val="AnswerGray"/>
          <w:rFonts w:ascii="Courier New" w:hAnsi="Courier New" w:cs="Courier New"/>
        </w:rPr>
      </w:pPr>
      <w:r>
        <w:rPr>
          <w:rStyle w:val="AnswerGray"/>
          <w:rFonts w:ascii="Courier New" w:hAnsi="Courier New"/>
        </w:rPr>
        <w:t>BR1# copy running-config startup-config</w:t>
      </w:r>
    </w:p>
    <w:p w14:paraId="66C7E5BF" w14:textId="088FA141" w:rsidR="00FA6973" w:rsidRDefault="00FA6973" w:rsidP="00993DDD">
      <w:pPr>
        <w:pStyle w:val="BodyTextL25"/>
        <w:spacing w:before="60" w:line="360" w:lineRule="auto"/>
        <w:rPr>
          <w:rStyle w:val="AnswerGray"/>
          <w:rFonts w:ascii="Courier New" w:hAnsi="Courier New" w:cs="Courier New"/>
        </w:rPr>
      </w:pPr>
      <w:r>
        <w:rPr>
          <w:rStyle w:val="AnswerGray"/>
          <w:rFonts w:ascii="Courier New" w:hAnsi="Courier New"/>
        </w:rPr>
        <w:t>BR2# copy running-config startup-config</w:t>
      </w:r>
    </w:p>
    <w:p w14:paraId="5D345140" w14:textId="77777777" w:rsidR="00C547A4" w:rsidRPr="00055E63" w:rsidRDefault="00C547A4" w:rsidP="00993DDD">
      <w:pPr>
        <w:pStyle w:val="Heading3"/>
        <w:spacing w:line="360" w:lineRule="auto"/>
      </w:pPr>
      <w:r>
        <w:t>vérification de la connectivité</w:t>
      </w:r>
    </w:p>
    <w:p w14:paraId="3B1DED73" w14:textId="77777777" w:rsidR="00C547A4" w:rsidRDefault="00C547A4" w:rsidP="00993DDD">
      <w:pPr>
        <w:pStyle w:val="SubStepAlpha"/>
        <w:spacing w:line="360" w:lineRule="auto"/>
      </w:pPr>
      <w:r>
        <w:t>From BR1, ping BR2’s G0/0/0 interface.</w:t>
      </w:r>
    </w:p>
    <w:p w14:paraId="062B3AFC" w14:textId="5EABCA3A" w:rsidR="00C547A4" w:rsidRDefault="00B66E95" w:rsidP="00993DDD">
      <w:pPr>
        <w:pStyle w:val="SubStepAlpha"/>
        <w:spacing w:line="360" w:lineRule="auto"/>
      </w:pPr>
      <w:r>
        <w:t>From BR2, ping BR1’s G0/0/0 interface.</w:t>
      </w:r>
    </w:p>
    <w:p w14:paraId="43827FBB" w14:textId="1FAA2969" w:rsidR="00C547A4" w:rsidRDefault="00C547A4" w:rsidP="00993DDD">
      <w:pPr>
        <w:pStyle w:val="SubStepAlpha"/>
        <w:spacing w:line="360" w:lineRule="auto"/>
      </w:pPr>
      <w:r>
        <w:t>Résolvez les problèmes de connectivité en cas d'échec des requêtes ping.</w:t>
      </w:r>
    </w:p>
    <w:p w14:paraId="5E036840" w14:textId="78E35373" w:rsidR="00212627" w:rsidRDefault="00212627" w:rsidP="00993DDD">
      <w:pPr>
        <w:pStyle w:val="ConfigWindow"/>
        <w:numPr>
          <w:ilvl w:val="0"/>
          <w:numId w:val="5"/>
        </w:numPr>
        <w:spacing w:line="360" w:lineRule="auto"/>
      </w:pPr>
      <w:r>
        <w:t>Fermez la fenêtre de configuration.</w:t>
      </w:r>
    </w:p>
    <w:p w14:paraId="006B0CE4" w14:textId="77777777" w:rsidR="00C547A4" w:rsidRPr="003D30B4" w:rsidRDefault="00C547A4" w:rsidP="00993DDD">
      <w:pPr>
        <w:pStyle w:val="BodyTextL25"/>
        <w:spacing w:line="360" w:lineRule="auto"/>
      </w:pPr>
      <w:r>
        <w:rPr>
          <w:b/>
          <w:highlight w:val="yellow"/>
        </w:rPr>
        <w:t>Remarque</w:t>
      </w:r>
      <w:r>
        <w:rPr>
          <w:highlight w:val="yellow"/>
        </w:rPr>
        <w:t>: les requêtes ping envoyées aux interfaces GigabitEthernet du réseau local n'aboutiront pas sur les autres routeurs . Un protocole de routage doit être en place pour que les autres périphériques soient informés de ces sous-réseaux. Les interfaces GigabitEthernet doivent également être activées (état up/up) pour qu'un protocole de routage puisse ajouter les sous-réseaux à la table de routage. Dans ce TP, l'accent sera porté sur VLSM et sur la configuration des interfaces.</w:t>
      </w:r>
    </w:p>
    <w:p w14:paraId="25DA4625" w14:textId="2A91C5CF" w:rsidR="00C547A4" w:rsidRDefault="00C547A4" w:rsidP="00993DDD">
      <w:pPr>
        <w:pStyle w:val="Heading1"/>
        <w:spacing w:line="360" w:lineRule="auto"/>
      </w:pPr>
      <w:r>
        <w:t>Question de réflexion</w:t>
      </w:r>
    </w:p>
    <w:p w14:paraId="41C1BF93" w14:textId="77777777" w:rsidR="00C547A4" w:rsidRDefault="00C547A4" w:rsidP="00993DDD">
      <w:pPr>
        <w:pStyle w:val="BodyTextL25"/>
        <w:spacing w:line="360" w:lineRule="auto"/>
      </w:pPr>
      <w:r>
        <w:t>Pouvez-vous indiquer un raccourci permettant de calculer les adresses réseau de sous-réseaux /30 consécutifs?</w:t>
      </w:r>
    </w:p>
    <w:p w14:paraId="43BBE4DA" w14:textId="77777777" w:rsidR="00055E63" w:rsidRDefault="00055E63" w:rsidP="00993DDD">
      <w:pPr>
        <w:pStyle w:val="AnswerLineL25"/>
        <w:spacing w:line="360" w:lineRule="auto"/>
      </w:pPr>
      <w:r>
        <w:lastRenderedPageBreak/>
        <w:t>Saisissez vos réponses ici</w:t>
      </w:r>
    </w:p>
    <w:p w14:paraId="51EDFD82" w14:textId="77777777" w:rsidR="00C547A4" w:rsidRPr="009B103E" w:rsidRDefault="00C547A4" w:rsidP="00993DDD">
      <w:pPr>
        <w:pStyle w:val="BodyTextL25"/>
        <w:spacing w:line="360" w:lineRule="auto"/>
        <w:rPr>
          <w:rStyle w:val="AnswerGray"/>
        </w:rPr>
      </w:pPr>
      <w:r>
        <w:rPr>
          <w:rStyle w:val="AnswerGray"/>
        </w:rPr>
        <w:t>Les réponses peuvent varier. Un réseau /30 possède 4 espaces d'adressage : l'adresse réseau, 2 adresses d'hôte et une adresse de diffusion. Une autre technique permettant d'obtenir l'adresse réseau /30 suivante consiste à prendre l'adresse réseau du réseau /30 précédent et à ajouter 4 au dernier octet.</w:t>
      </w:r>
    </w:p>
    <w:p w14:paraId="649D0FD7" w14:textId="77777777" w:rsidR="0087176C" w:rsidRPr="004C0909" w:rsidRDefault="0087176C" w:rsidP="00993DDD">
      <w:pPr>
        <w:pStyle w:val="Heading1"/>
        <w:tabs>
          <w:tab w:val="clear" w:pos="0"/>
        </w:tabs>
        <w:spacing w:line="360" w:lineRule="auto"/>
      </w:pPr>
      <w:r>
        <w:t>Tableau récapitulatif des interfaces de routeur</w:t>
      </w:r>
    </w:p>
    <w:tbl>
      <w:tblPr>
        <w:tblStyle w:val="LabTableStyle"/>
        <w:tblW w:w="10260" w:type="dxa"/>
        <w:tblLook w:val="04A0" w:firstRow="1" w:lastRow="0" w:firstColumn="1" w:lastColumn="0" w:noHBand="0" w:noVBand="1"/>
        <w:tblDescription w:val="Ce tableau présente l'interface du routeur par le modèle du routeur pour les interfaces ethernet 1 et 2 tout comme les interfaces série 1 et 2."/>
      </w:tblPr>
      <w:tblGrid>
        <w:gridCol w:w="1530"/>
        <w:gridCol w:w="2250"/>
        <w:gridCol w:w="2250"/>
        <w:gridCol w:w="2070"/>
        <w:gridCol w:w="2160"/>
      </w:tblGrid>
      <w:tr w:rsidR="0087176C" w14:paraId="23218C8B" w14:textId="77777777" w:rsidTr="00D02265">
        <w:trPr>
          <w:cnfStyle w:val="100000000000" w:firstRow="1" w:lastRow="0" w:firstColumn="0" w:lastColumn="0" w:oddVBand="0" w:evenVBand="0" w:oddHBand="0" w:evenHBand="0" w:firstRowFirstColumn="0" w:firstRowLastColumn="0" w:lastRowFirstColumn="0" w:lastRowLastColumn="0"/>
          <w:tblHeader/>
        </w:trPr>
        <w:tc>
          <w:tcPr>
            <w:tcW w:w="1530" w:type="dxa"/>
          </w:tcPr>
          <w:p w14:paraId="7875A397" w14:textId="77777777" w:rsidR="0087176C" w:rsidRPr="00763D8B" w:rsidRDefault="0087176C" w:rsidP="00993DDD">
            <w:pPr>
              <w:pStyle w:val="TableHeading"/>
              <w:spacing w:line="360" w:lineRule="auto"/>
            </w:pPr>
            <w:r>
              <w:t>Modèle du routeur</w:t>
            </w:r>
          </w:p>
        </w:tc>
        <w:tc>
          <w:tcPr>
            <w:tcW w:w="2250" w:type="dxa"/>
          </w:tcPr>
          <w:p w14:paraId="5411CBB2" w14:textId="77777777" w:rsidR="0087176C" w:rsidRPr="00763D8B" w:rsidRDefault="0087176C" w:rsidP="00993DDD">
            <w:pPr>
              <w:pStyle w:val="TableHeading"/>
              <w:spacing w:line="360" w:lineRule="auto"/>
            </w:pPr>
            <w:r>
              <w:t>Ethernet Interface #1</w:t>
            </w:r>
          </w:p>
        </w:tc>
        <w:tc>
          <w:tcPr>
            <w:tcW w:w="2250" w:type="dxa"/>
          </w:tcPr>
          <w:p w14:paraId="49C03E9C" w14:textId="77777777" w:rsidR="0087176C" w:rsidRPr="00763D8B" w:rsidRDefault="0087176C" w:rsidP="00993DDD">
            <w:pPr>
              <w:pStyle w:val="TableHeading"/>
              <w:spacing w:line="360" w:lineRule="auto"/>
            </w:pPr>
            <w:r>
              <w:t>Ethernet Interface #2</w:t>
            </w:r>
          </w:p>
        </w:tc>
        <w:tc>
          <w:tcPr>
            <w:tcW w:w="2070" w:type="dxa"/>
          </w:tcPr>
          <w:p w14:paraId="6F2EC36E" w14:textId="77777777" w:rsidR="0087176C" w:rsidRPr="00763D8B" w:rsidRDefault="0087176C" w:rsidP="00993DDD">
            <w:pPr>
              <w:pStyle w:val="TableHeading"/>
              <w:spacing w:line="360" w:lineRule="auto"/>
            </w:pPr>
            <w:r>
              <w:t>Serial Interface #1</w:t>
            </w:r>
          </w:p>
        </w:tc>
        <w:tc>
          <w:tcPr>
            <w:tcW w:w="2160" w:type="dxa"/>
          </w:tcPr>
          <w:p w14:paraId="700C4E37" w14:textId="77777777" w:rsidR="0087176C" w:rsidRPr="00763D8B" w:rsidRDefault="0087176C" w:rsidP="00993DDD">
            <w:pPr>
              <w:pStyle w:val="TableHeading"/>
              <w:spacing w:line="360" w:lineRule="auto"/>
            </w:pPr>
            <w:r>
              <w:t>Serial Interface #2</w:t>
            </w:r>
          </w:p>
        </w:tc>
      </w:tr>
      <w:tr w:rsidR="0087176C" w14:paraId="110D63FE" w14:textId="77777777" w:rsidTr="00D02265">
        <w:tc>
          <w:tcPr>
            <w:tcW w:w="1530" w:type="dxa"/>
          </w:tcPr>
          <w:p w14:paraId="59196E03" w14:textId="77777777" w:rsidR="0087176C" w:rsidRPr="009453F7" w:rsidRDefault="0087176C" w:rsidP="00993DDD">
            <w:pPr>
              <w:pStyle w:val="TableText"/>
              <w:spacing w:line="360" w:lineRule="auto"/>
            </w:pPr>
            <w:r>
              <w:t>1.800</w:t>
            </w:r>
          </w:p>
        </w:tc>
        <w:tc>
          <w:tcPr>
            <w:tcW w:w="2250" w:type="dxa"/>
          </w:tcPr>
          <w:p w14:paraId="3F9E47CD" w14:textId="77777777" w:rsidR="0087176C" w:rsidRPr="009453F7" w:rsidRDefault="0087176C" w:rsidP="00993DDD">
            <w:pPr>
              <w:pStyle w:val="TableText"/>
              <w:spacing w:line="360" w:lineRule="auto"/>
            </w:pPr>
            <w:r>
              <w:t>Fast Ethernet 0/0 (F0/0)</w:t>
            </w:r>
          </w:p>
        </w:tc>
        <w:tc>
          <w:tcPr>
            <w:tcW w:w="2250" w:type="dxa"/>
          </w:tcPr>
          <w:p w14:paraId="36354DBA" w14:textId="77777777" w:rsidR="0087176C" w:rsidRPr="009453F7" w:rsidRDefault="0087176C" w:rsidP="00993DDD">
            <w:pPr>
              <w:pStyle w:val="TableText"/>
              <w:spacing w:line="360" w:lineRule="auto"/>
            </w:pPr>
            <w:r>
              <w:t>Fast Ethernet 0/1 (F0/1)</w:t>
            </w:r>
          </w:p>
        </w:tc>
        <w:tc>
          <w:tcPr>
            <w:tcW w:w="2070" w:type="dxa"/>
          </w:tcPr>
          <w:p w14:paraId="35F3B2A3" w14:textId="77777777" w:rsidR="0087176C" w:rsidRPr="009453F7" w:rsidRDefault="0087176C" w:rsidP="00993DDD">
            <w:pPr>
              <w:pStyle w:val="TableText"/>
              <w:spacing w:line="360" w:lineRule="auto"/>
            </w:pPr>
            <w:r>
              <w:t>Série 0/0/0 (S0/0/0)</w:t>
            </w:r>
          </w:p>
        </w:tc>
        <w:tc>
          <w:tcPr>
            <w:tcW w:w="2160" w:type="dxa"/>
          </w:tcPr>
          <w:p w14:paraId="6118D76D" w14:textId="77777777" w:rsidR="0087176C" w:rsidRPr="009453F7" w:rsidRDefault="0087176C" w:rsidP="00993DDD">
            <w:pPr>
              <w:pStyle w:val="TableText"/>
              <w:spacing w:line="360" w:lineRule="auto"/>
            </w:pPr>
            <w:r>
              <w:t>Série 0/0/1 (S0/0/1)</w:t>
            </w:r>
          </w:p>
        </w:tc>
      </w:tr>
      <w:tr w:rsidR="0087176C" w14:paraId="016E41DB" w14:textId="77777777" w:rsidTr="00D02265">
        <w:tc>
          <w:tcPr>
            <w:tcW w:w="1530" w:type="dxa"/>
          </w:tcPr>
          <w:p w14:paraId="49C1B042" w14:textId="77777777" w:rsidR="0087176C" w:rsidRPr="009453F7" w:rsidRDefault="0087176C" w:rsidP="00993DDD">
            <w:pPr>
              <w:pStyle w:val="TableText"/>
              <w:spacing w:line="360" w:lineRule="auto"/>
            </w:pPr>
            <w:r>
              <w:t>1.900</w:t>
            </w:r>
          </w:p>
        </w:tc>
        <w:tc>
          <w:tcPr>
            <w:tcW w:w="2250" w:type="dxa"/>
          </w:tcPr>
          <w:p w14:paraId="2693BB88" w14:textId="77777777" w:rsidR="0087176C" w:rsidRPr="009453F7" w:rsidRDefault="0087176C" w:rsidP="00993DDD">
            <w:pPr>
              <w:pStyle w:val="TableText"/>
              <w:spacing w:line="360" w:lineRule="auto"/>
            </w:pPr>
            <w:r>
              <w:t>Gigabit Ethernet 0/0 (G0/0)</w:t>
            </w:r>
          </w:p>
        </w:tc>
        <w:tc>
          <w:tcPr>
            <w:tcW w:w="2250" w:type="dxa"/>
          </w:tcPr>
          <w:p w14:paraId="0C8E04EF" w14:textId="77777777" w:rsidR="0087176C" w:rsidRPr="009453F7" w:rsidRDefault="0087176C" w:rsidP="00993DDD">
            <w:pPr>
              <w:pStyle w:val="TableText"/>
              <w:spacing w:line="360" w:lineRule="auto"/>
            </w:pPr>
            <w:r>
              <w:t>Gigabit Ethernet 0/1 (G0/1)</w:t>
            </w:r>
          </w:p>
        </w:tc>
        <w:tc>
          <w:tcPr>
            <w:tcW w:w="2070" w:type="dxa"/>
          </w:tcPr>
          <w:p w14:paraId="3F6004F7" w14:textId="77777777" w:rsidR="0087176C" w:rsidRPr="009453F7" w:rsidRDefault="0087176C" w:rsidP="00993DDD">
            <w:pPr>
              <w:pStyle w:val="TableText"/>
              <w:spacing w:line="360" w:lineRule="auto"/>
            </w:pPr>
            <w:r>
              <w:t>Série 0/0/0 (S0/0/0)</w:t>
            </w:r>
          </w:p>
        </w:tc>
        <w:tc>
          <w:tcPr>
            <w:tcW w:w="2160" w:type="dxa"/>
          </w:tcPr>
          <w:p w14:paraId="61AB3DC9" w14:textId="77777777" w:rsidR="0087176C" w:rsidRPr="009453F7" w:rsidRDefault="0087176C" w:rsidP="00993DDD">
            <w:pPr>
              <w:pStyle w:val="TableText"/>
              <w:spacing w:line="360" w:lineRule="auto"/>
            </w:pPr>
            <w:r>
              <w:t>Série 0/0/1 (S0/0/1)</w:t>
            </w:r>
          </w:p>
        </w:tc>
      </w:tr>
      <w:tr w:rsidR="0087176C" w14:paraId="79E7D7FB" w14:textId="77777777" w:rsidTr="00D02265">
        <w:tc>
          <w:tcPr>
            <w:tcW w:w="1530" w:type="dxa"/>
          </w:tcPr>
          <w:p w14:paraId="7DE12F5E" w14:textId="77777777" w:rsidR="0087176C" w:rsidRPr="009453F7" w:rsidRDefault="0087176C" w:rsidP="00993DDD">
            <w:pPr>
              <w:pStyle w:val="TableText"/>
              <w:spacing w:line="360" w:lineRule="auto"/>
            </w:pPr>
            <w:r>
              <w:t>2.801</w:t>
            </w:r>
          </w:p>
        </w:tc>
        <w:tc>
          <w:tcPr>
            <w:tcW w:w="2250" w:type="dxa"/>
          </w:tcPr>
          <w:p w14:paraId="42E32DEC" w14:textId="77777777" w:rsidR="0087176C" w:rsidRPr="009453F7" w:rsidRDefault="0087176C" w:rsidP="00993DDD">
            <w:pPr>
              <w:pStyle w:val="TableText"/>
              <w:spacing w:line="360" w:lineRule="auto"/>
            </w:pPr>
            <w:r>
              <w:t>Fast Ethernet 0/0 (F0/0)</w:t>
            </w:r>
          </w:p>
        </w:tc>
        <w:tc>
          <w:tcPr>
            <w:tcW w:w="2250" w:type="dxa"/>
          </w:tcPr>
          <w:p w14:paraId="20659705" w14:textId="77777777" w:rsidR="0087176C" w:rsidRPr="009453F7" w:rsidRDefault="0087176C" w:rsidP="00993DDD">
            <w:pPr>
              <w:pStyle w:val="TableText"/>
              <w:spacing w:line="360" w:lineRule="auto"/>
            </w:pPr>
            <w:r>
              <w:t>Fast Ethernet 0/1 (F0/1)</w:t>
            </w:r>
          </w:p>
        </w:tc>
        <w:tc>
          <w:tcPr>
            <w:tcW w:w="2070" w:type="dxa"/>
          </w:tcPr>
          <w:p w14:paraId="745F5DF3" w14:textId="77777777" w:rsidR="0087176C" w:rsidRPr="009453F7" w:rsidRDefault="0087176C" w:rsidP="00993DDD">
            <w:pPr>
              <w:pStyle w:val="TableText"/>
              <w:spacing w:line="360" w:lineRule="auto"/>
            </w:pPr>
            <w:r>
              <w:t>Série 0/1/0 (S0/1/0)</w:t>
            </w:r>
          </w:p>
        </w:tc>
        <w:tc>
          <w:tcPr>
            <w:tcW w:w="2160" w:type="dxa"/>
          </w:tcPr>
          <w:p w14:paraId="09A429E4" w14:textId="77777777" w:rsidR="0087176C" w:rsidRPr="009453F7" w:rsidRDefault="0087176C" w:rsidP="00993DDD">
            <w:pPr>
              <w:pStyle w:val="TableText"/>
              <w:spacing w:line="360" w:lineRule="auto"/>
            </w:pPr>
            <w:r>
              <w:t>Série 0/1/1 (S0/1/1)</w:t>
            </w:r>
          </w:p>
        </w:tc>
      </w:tr>
      <w:tr w:rsidR="0087176C" w14:paraId="414E341A" w14:textId="77777777" w:rsidTr="00D02265">
        <w:tc>
          <w:tcPr>
            <w:tcW w:w="1530" w:type="dxa"/>
          </w:tcPr>
          <w:p w14:paraId="4E55B550" w14:textId="77777777" w:rsidR="0087176C" w:rsidRPr="009453F7" w:rsidRDefault="0087176C" w:rsidP="00993DDD">
            <w:pPr>
              <w:pStyle w:val="TableText"/>
              <w:spacing w:line="360" w:lineRule="auto"/>
            </w:pPr>
            <w:r>
              <w:t>2.811</w:t>
            </w:r>
          </w:p>
        </w:tc>
        <w:tc>
          <w:tcPr>
            <w:tcW w:w="2250" w:type="dxa"/>
          </w:tcPr>
          <w:p w14:paraId="4919A517" w14:textId="77777777" w:rsidR="0087176C" w:rsidRPr="009453F7" w:rsidRDefault="0087176C" w:rsidP="00993DDD">
            <w:pPr>
              <w:pStyle w:val="TableText"/>
              <w:spacing w:line="360" w:lineRule="auto"/>
            </w:pPr>
            <w:r>
              <w:t>Fast Ethernet 0/0 (F0/0)</w:t>
            </w:r>
          </w:p>
        </w:tc>
        <w:tc>
          <w:tcPr>
            <w:tcW w:w="2250" w:type="dxa"/>
          </w:tcPr>
          <w:p w14:paraId="77DF33D3" w14:textId="77777777" w:rsidR="0087176C" w:rsidRPr="009453F7" w:rsidRDefault="0087176C" w:rsidP="00993DDD">
            <w:pPr>
              <w:pStyle w:val="TableText"/>
              <w:spacing w:line="360" w:lineRule="auto"/>
            </w:pPr>
            <w:r>
              <w:t>Fast Ethernet 0/1 (F0/1)</w:t>
            </w:r>
          </w:p>
        </w:tc>
        <w:tc>
          <w:tcPr>
            <w:tcW w:w="2070" w:type="dxa"/>
          </w:tcPr>
          <w:p w14:paraId="48D42900" w14:textId="77777777" w:rsidR="0087176C" w:rsidRPr="009453F7" w:rsidRDefault="0087176C" w:rsidP="00993DDD">
            <w:pPr>
              <w:pStyle w:val="TableText"/>
              <w:spacing w:line="360" w:lineRule="auto"/>
            </w:pPr>
            <w:r>
              <w:t>Série 0/0/0 (S0/0/0)</w:t>
            </w:r>
          </w:p>
        </w:tc>
        <w:tc>
          <w:tcPr>
            <w:tcW w:w="2160" w:type="dxa"/>
          </w:tcPr>
          <w:p w14:paraId="0E35CEE1" w14:textId="77777777" w:rsidR="0087176C" w:rsidRPr="009453F7" w:rsidRDefault="0087176C" w:rsidP="00993DDD">
            <w:pPr>
              <w:pStyle w:val="TableText"/>
              <w:spacing w:line="360" w:lineRule="auto"/>
            </w:pPr>
            <w:r>
              <w:t>Série 0/0/1 (S0/0/1)</w:t>
            </w:r>
          </w:p>
        </w:tc>
      </w:tr>
      <w:tr w:rsidR="0087176C" w14:paraId="3A705BFE" w14:textId="77777777" w:rsidTr="00D02265">
        <w:tc>
          <w:tcPr>
            <w:tcW w:w="1530" w:type="dxa"/>
          </w:tcPr>
          <w:p w14:paraId="7031A348" w14:textId="77777777" w:rsidR="0087176C" w:rsidRPr="009453F7" w:rsidRDefault="0087176C" w:rsidP="00993DDD">
            <w:pPr>
              <w:pStyle w:val="TableText"/>
              <w:spacing w:line="360" w:lineRule="auto"/>
            </w:pPr>
            <w:r>
              <w:t>2.900</w:t>
            </w:r>
          </w:p>
        </w:tc>
        <w:tc>
          <w:tcPr>
            <w:tcW w:w="2250" w:type="dxa"/>
          </w:tcPr>
          <w:p w14:paraId="3B51F931" w14:textId="77777777" w:rsidR="0087176C" w:rsidRPr="009453F7" w:rsidRDefault="0087176C" w:rsidP="00993DDD">
            <w:pPr>
              <w:pStyle w:val="TableText"/>
              <w:spacing w:line="360" w:lineRule="auto"/>
            </w:pPr>
            <w:r>
              <w:t>Gigabit Ethernet 0/0 (G0/0)</w:t>
            </w:r>
          </w:p>
        </w:tc>
        <w:tc>
          <w:tcPr>
            <w:tcW w:w="2250" w:type="dxa"/>
          </w:tcPr>
          <w:p w14:paraId="52D1A657" w14:textId="77777777" w:rsidR="0087176C" w:rsidRPr="009453F7" w:rsidRDefault="0087176C" w:rsidP="00993DDD">
            <w:pPr>
              <w:pStyle w:val="TableText"/>
              <w:spacing w:line="360" w:lineRule="auto"/>
            </w:pPr>
            <w:r>
              <w:t>Gigabit Ethernet 0/1 (G0/1)</w:t>
            </w:r>
          </w:p>
        </w:tc>
        <w:tc>
          <w:tcPr>
            <w:tcW w:w="2070" w:type="dxa"/>
          </w:tcPr>
          <w:p w14:paraId="4FE733C4" w14:textId="77777777" w:rsidR="0087176C" w:rsidRPr="009453F7" w:rsidRDefault="0087176C" w:rsidP="00993DDD">
            <w:pPr>
              <w:pStyle w:val="TableText"/>
              <w:spacing w:line="360" w:lineRule="auto"/>
            </w:pPr>
            <w:r>
              <w:t>Série 0/0/0 (S0/0/0)</w:t>
            </w:r>
          </w:p>
        </w:tc>
        <w:tc>
          <w:tcPr>
            <w:tcW w:w="2160" w:type="dxa"/>
          </w:tcPr>
          <w:p w14:paraId="73B9D013" w14:textId="77777777" w:rsidR="0087176C" w:rsidRPr="009453F7" w:rsidRDefault="0087176C" w:rsidP="00993DDD">
            <w:pPr>
              <w:pStyle w:val="TableText"/>
              <w:spacing w:line="360" w:lineRule="auto"/>
            </w:pPr>
            <w:r>
              <w:t>Série 0/0/1 (S0/0/1)</w:t>
            </w:r>
          </w:p>
        </w:tc>
      </w:tr>
      <w:tr w:rsidR="0087176C" w14:paraId="320AE0DA" w14:textId="77777777" w:rsidTr="00D02265">
        <w:tc>
          <w:tcPr>
            <w:tcW w:w="1530" w:type="dxa"/>
          </w:tcPr>
          <w:p w14:paraId="0385F91E" w14:textId="77777777" w:rsidR="0087176C" w:rsidRPr="009453F7" w:rsidRDefault="0087176C" w:rsidP="00993DDD">
            <w:pPr>
              <w:pStyle w:val="TableText"/>
              <w:spacing w:line="360" w:lineRule="auto"/>
            </w:pPr>
            <w:r>
              <w:t>4221</w:t>
            </w:r>
          </w:p>
        </w:tc>
        <w:tc>
          <w:tcPr>
            <w:tcW w:w="2250" w:type="dxa"/>
          </w:tcPr>
          <w:p w14:paraId="45B29F35" w14:textId="77777777" w:rsidR="0087176C" w:rsidRPr="009453F7" w:rsidRDefault="0087176C" w:rsidP="00993DDD">
            <w:pPr>
              <w:pStyle w:val="TableText"/>
              <w:spacing w:line="360" w:lineRule="auto"/>
            </w:pPr>
            <w:r>
              <w:t>Gigabit Ethernet 0/0/0 (G0/0/0)</w:t>
            </w:r>
          </w:p>
        </w:tc>
        <w:tc>
          <w:tcPr>
            <w:tcW w:w="2250" w:type="dxa"/>
          </w:tcPr>
          <w:p w14:paraId="70928DA4" w14:textId="77777777" w:rsidR="0087176C" w:rsidRPr="009453F7" w:rsidRDefault="0087176C" w:rsidP="00993DDD">
            <w:pPr>
              <w:pStyle w:val="TableText"/>
              <w:spacing w:line="360" w:lineRule="auto"/>
            </w:pPr>
            <w:r>
              <w:t>Gigabit Ethernet 0/0/1 (G0/0/1)</w:t>
            </w:r>
          </w:p>
        </w:tc>
        <w:tc>
          <w:tcPr>
            <w:tcW w:w="2070" w:type="dxa"/>
          </w:tcPr>
          <w:p w14:paraId="4150C12B" w14:textId="77777777" w:rsidR="0087176C" w:rsidRPr="009453F7" w:rsidRDefault="0087176C" w:rsidP="00993DDD">
            <w:pPr>
              <w:pStyle w:val="TableText"/>
              <w:spacing w:line="360" w:lineRule="auto"/>
            </w:pPr>
            <w:r>
              <w:t>Série 0/1/0 (S0/1/0)</w:t>
            </w:r>
          </w:p>
        </w:tc>
        <w:tc>
          <w:tcPr>
            <w:tcW w:w="2160" w:type="dxa"/>
          </w:tcPr>
          <w:p w14:paraId="520F5A5F" w14:textId="77777777" w:rsidR="0087176C" w:rsidRPr="009453F7" w:rsidRDefault="0087176C" w:rsidP="00993DDD">
            <w:pPr>
              <w:pStyle w:val="TableText"/>
              <w:spacing w:line="360" w:lineRule="auto"/>
            </w:pPr>
            <w:r>
              <w:t>Série 0/1/1 (S0/1/1)</w:t>
            </w:r>
          </w:p>
        </w:tc>
      </w:tr>
      <w:tr w:rsidR="0087176C" w14:paraId="57ED2B9E" w14:textId="77777777" w:rsidTr="00D02265">
        <w:tc>
          <w:tcPr>
            <w:tcW w:w="1530" w:type="dxa"/>
          </w:tcPr>
          <w:p w14:paraId="6660EC13" w14:textId="77777777" w:rsidR="0087176C" w:rsidRDefault="0087176C" w:rsidP="00993DDD">
            <w:pPr>
              <w:pStyle w:val="TableText"/>
              <w:spacing w:line="360" w:lineRule="auto"/>
            </w:pPr>
            <w:r>
              <w:t>4300</w:t>
            </w:r>
          </w:p>
        </w:tc>
        <w:tc>
          <w:tcPr>
            <w:tcW w:w="2250" w:type="dxa"/>
          </w:tcPr>
          <w:p w14:paraId="2F4D8FC9" w14:textId="77777777" w:rsidR="0087176C" w:rsidRPr="009453F7" w:rsidRDefault="0087176C" w:rsidP="00993DDD">
            <w:pPr>
              <w:pStyle w:val="TableText"/>
              <w:spacing w:line="360" w:lineRule="auto"/>
            </w:pPr>
            <w:r>
              <w:t>Gigabit Ethernet 0/0/0 (G0/0/0)</w:t>
            </w:r>
          </w:p>
        </w:tc>
        <w:tc>
          <w:tcPr>
            <w:tcW w:w="2250" w:type="dxa"/>
          </w:tcPr>
          <w:p w14:paraId="4D91E7A9" w14:textId="77777777" w:rsidR="0087176C" w:rsidRPr="009453F7" w:rsidRDefault="0087176C" w:rsidP="00993DDD">
            <w:pPr>
              <w:pStyle w:val="TableText"/>
              <w:spacing w:line="360" w:lineRule="auto"/>
            </w:pPr>
            <w:r>
              <w:t>Gigabit Ethernet 0/0/1 (G0/0/1)</w:t>
            </w:r>
          </w:p>
        </w:tc>
        <w:tc>
          <w:tcPr>
            <w:tcW w:w="2070" w:type="dxa"/>
          </w:tcPr>
          <w:p w14:paraId="71712FD5" w14:textId="77777777" w:rsidR="0087176C" w:rsidRDefault="0087176C" w:rsidP="00993DDD">
            <w:pPr>
              <w:pStyle w:val="TableText"/>
              <w:spacing w:line="360" w:lineRule="auto"/>
            </w:pPr>
            <w:r>
              <w:t>Série 0/1/0 (S0/1/0)</w:t>
            </w:r>
          </w:p>
        </w:tc>
        <w:tc>
          <w:tcPr>
            <w:tcW w:w="2160" w:type="dxa"/>
          </w:tcPr>
          <w:p w14:paraId="1E44FEBC" w14:textId="77777777" w:rsidR="0087176C" w:rsidRDefault="0087176C" w:rsidP="00993DDD">
            <w:pPr>
              <w:pStyle w:val="TableText"/>
              <w:spacing w:line="360" w:lineRule="auto"/>
            </w:pPr>
            <w:r>
              <w:t>Série 0/1/1 (S0/1/1)</w:t>
            </w:r>
          </w:p>
        </w:tc>
      </w:tr>
    </w:tbl>
    <w:p w14:paraId="40AF2484" w14:textId="77777777" w:rsidR="0087176C" w:rsidRPr="00603503" w:rsidRDefault="0087176C" w:rsidP="00993DDD">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combinaisons possibles des interfaces Ethernet et série dans le périphérique.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14:paraId="6C81D00D" w14:textId="22869E2B" w:rsidR="004507DE" w:rsidRPr="004507DE" w:rsidRDefault="004507DE" w:rsidP="00993DDD">
      <w:pPr>
        <w:pStyle w:val="ConfigWindow"/>
        <w:spacing w:line="360" w:lineRule="auto"/>
      </w:pPr>
      <w:r>
        <w:t>Fin du document</w:t>
      </w:r>
    </w:p>
    <w:p w14:paraId="686E95D5" w14:textId="08A63D14" w:rsidR="00C547A4" w:rsidRPr="00E00B62" w:rsidRDefault="00C547A4" w:rsidP="00993DDD">
      <w:pPr>
        <w:pStyle w:val="Heading1"/>
        <w:spacing w:line="360" w:lineRule="auto"/>
        <w:rPr>
          <w:rStyle w:val="LabSectionGray"/>
        </w:rPr>
      </w:pPr>
      <w:r>
        <w:rPr>
          <w:rStyle w:val="LabSectionGray"/>
        </w:rPr>
        <w:lastRenderedPageBreak/>
        <w:t>Configurations des périphériques</w:t>
      </w:r>
    </w:p>
    <w:p w14:paraId="75770516" w14:textId="77777777" w:rsidR="00C547A4" w:rsidRPr="003559CC" w:rsidRDefault="00C547A4" w:rsidP="00993DDD">
      <w:pPr>
        <w:pStyle w:val="Heading1"/>
        <w:spacing w:line="360" w:lineRule="auto"/>
        <w:rPr>
          <w:rStyle w:val="DevConfigGray"/>
          <w:sz w:val="24"/>
        </w:rPr>
      </w:pPr>
      <w:r>
        <w:rPr>
          <w:rStyle w:val="LabSectionGray"/>
        </w:rPr>
        <w:t>Routeur BR1 (configuration finale)</w:t>
      </w:r>
    </w:p>
    <w:p w14:paraId="720B0EBB" w14:textId="77777777" w:rsidR="00C547A4" w:rsidRPr="009970D7" w:rsidRDefault="00C547A4" w:rsidP="00993DDD">
      <w:pPr>
        <w:pStyle w:val="DevConfigs"/>
        <w:spacing w:line="360" w:lineRule="auto"/>
        <w:rPr>
          <w:rStyle w:val="DevConfigGray"/>
        </w:rPr>
      </w:pPr>
      <w:r>
        <w:rPr>
          <w:rStyle w:val="DevConfigGray"/>
        </w:rPr>
        <w:t xml:space="preserve">BR1# </w:t>
      </w:r>
      <w:r w:rsidRPr="00E00B62">
        <w:rPr>
          <w:rStyle w:val="DevConfigGray"/>
          <w:b/>
        </w:rPr>
        <w:t>show run</w:t>
      </w:r>
    </w:p>
    <w:p w14:paraId="2D4111F2" w14:textId="77777777" w:rsidR="00C547A4" w:rsidRPr="009970D7" w:rsidRDefault="00C547A4" w:rsidP="00993DDD">
      <w:pPr>
        <w:pStyle w:val="DevConfigs"/>
        <w:spacing w:line="360" w:lineRule="auto"/>
        <w:rPr>
          <w:rStyle w:val="DevConfigGray"/>
        </w:rPr>
      </w:pPr>
      <w:r>
        <w:rPr>
          <w:rStyle w:val="DevConfigGray"/>
        </w:rPr>
        <w:t>Building configuration...</w:t>
      </w:r>
    </w:p>
    <w:p w14:paraId="345A4E0D" w14:textId="77777777" w:rsidR="00C547A4" w:rsidRPr="009970D7" w:rsidRDefault="00C547A4" w:rsidP="00993DDD">
      <w:pPr>
        <w:pStyle w:val="DevConfigs"/>
        <w:spacing w:line="360" w:lineRule="auto"/>
        <w:rPr>
          <w:rStyle w:val="DevConfigGray"/>
        </w:rPr>
      </w:pPr>
    </w:p>
    <w:p w14:paraId="07711A19" w14:textId="77777777" w:rsidR="00C547A4" w:rsidRPr="009970D7" w:rsidRDefault="00C547A4" w:rsidP="00993DDD">
      <w:pPr>
        <w:pStyle w:val="DevConfigs"/>
        <w:spacing w:line="360" w:lineRule="auto"/>
        <w:rPr>
          <w:rStyle w:val="DevConfigGray"/>
        </w:rPr>
      </w:pPr>
    </w:p>
    <w:p w14:paraId="1902EE9A" w14:textId="77777777" w:rsidR="00C547A4" w:rsidRPr="009970D7" w:rsidRDefault="00C547A4" w:rsidP="00993DDD">
      <w:pPr>
        <w:pStyle w:val="DevConfigs"/>
        <w:spacing w:line="360" w:lineRule="auto"/>
        <w:rPr>
          <w:rStyle w:val="DevConfigGray"/>
        </w:rPr>
      </w:pPr>
      <w:r>
        <w:rPr>
          <w:rStyle w:val="DevConfigGray"/>
        </w:rPr>
        <w:t>Current configuration : 1558 bytes</w:t>
      </w:r>
    </w:p>
    <w:p w14:paraId="659A6590" w14:textId="77777777" w:rsidR="00C547A4" w:rsidRPr="009970D7" w:rsidRDefault="00C547A4" w:rsidP="00993DDD">
      <w:pPr>
        <w:pStyle w:val="DevConfigs"/>
        <w:spacing w:line="360" w:lineRule="auto"/>
        <w:rPr>
          <w:rStyle w:val="DevConfigGray"/>
        </w:rPr>
      </w:pPr>
      <w:r>
        <w:rPr>
          <w:rStyle w:val="DevConfigGray"/>
        </w:rPr>
        <w:t>!</w:t>
      </w:r>
    </w:p>
    <w:p w14:paraId="6F372BE3" w14:textId="6261F065" w:rsidR="00C547A4" w:rsidRPr="009970D7" w:rsidRDefault="00C547A4" w:rsidP="00993DDD">
      <w:pPr>
        <w:pStyle w:val="DevConfigs"/>
        <w:spacing w:line="360" w:lineRule="auto"/>
        <w:rPr>
          <w:rStyle w:val="DevConfigGray"/>
        </w:rPr>
      </w:pPr>
      <w:r>
        <w:rPr>
          <w:rStyle w:val="DevConfigGray"/>
        </w:rPr>
        <w:t>version 16.9</w:t>
      </w:r>
    </w:p>
    <w:p w14:paraId="329B96DB" w14:textId="77777777" w:rsidR="00C547A4" w:rsidRPr="009970D7" w:rsidRDefault="00C547A4" w:rsidP="00993DDD">
      <w:pPr>
        <w:pStyle w:val="DevConfigs"/>
        <w:spacing w:line="360" w:lineRule="auto"/>
        <w:rPr>
          <w:rStyle w:val="DevConfigGray"/>
        </w:rPr>
      </w:pPr>
      <w:r>
        <w:rPr>
          <w:rStyle w:val="DevConfigGray"/>
        </w:rPr>
        <w:t>service timestamps debug datetime msec</w:t>
      </w:r>
    </w:p>
    <w:p w14:paraId="15F71EE9" w14:textId="77777777" w:rsidR="00C547A4" w:rsidRPr="009970D7" w:rsidRDefault="00C547A4" w:rsidP="00993DDD">
      <w:pPr>
        <w:pStyle w:val="DevConfigs"/>
        <w:spacing w:line="360" w:lineRule="auto"/>
        <w:rPr>
          <w:rStyle w:val="DevConfigGray"/>
        </w:rPr>
      </w:pPr>
      <w:r>
        <w:rPr>
          <w:rStyle w:val="DevConfigGray"/>
        </w:rPr>
        <w:t>service timestamps log datetime msec</w:t>
      </w:r>
    </w:p>
    <w:p w14:paraId="446991D5" w14:textId="77777777" w:rsidR="00C547A4" w:rsidRPr="009970D7" w:rsidRDefault="00C547A4" w:rsidP="00993DDD">
      <w:pPr>
        <w:pStyle w:val="DevConfigs"/>
        <w:spacing w:line="360" w:lineRule="auto"/>
        <w:rPr>
          <w:rStyle w:val="DevConfigGray"/>
        </w:rPr>
      </w:pPr>
      <w:r>
        <w:rPr>
          <w:rStyle w:val="DevConfigGray"/>
        </w:rPr>
        <w:t>service password-encryption</w:t>
      </w:r>
    </w:p>
    <w:p w14:paraId="210C7345" w14:textId="77777777" w:rsidR="00C547A4" w:rsidRPr="009970D7" w:rsidRDefault="00C547A4" w:rsidP="00993DDD">
      <w:pPr>
        <w:pStyle w:val="DevConfigs"/>
        <w:spacing w:line="360" w:lineRule="auto"/>
        <w:rPr>
          <w:rStyle w:val="DevConfigGray"/>
        </w:rPr>
      </w:pPr>
      <w:r>
        <w:rPr>
          <w:rStyle w:val="DevConfigGray"/>
        </w:rPr>
        <w:t>no platform punt-keepalive disable-kernel-core</w:t>
      </w:r>
    </w:p>
    <w:p w14:paraId="75AEDE34" w14:textId="77777777" w:rsidR="00C547A4" w:rsidRPr="009970D7" w:rsidRDefault="00C547A4" w:rsidP="00993DDD">
      <w:pPr>
        <w:pStyle w:val="DevConfigs"/>
        <w:spacing w:line="360" w:lineRule="auto"/>
        <w:rPr>
          <w:rStyle w:val="DevConfigGray"/>
        </w:rPr>
      </w:pPr>
      <w:r>
        <w:rPr>
          <w:rStyle w:val="DevConfigGray"/>
        </w:rPr>
        <w:t>!</w:t>
      </w:r>
    </w:p>
    <w:p w14:paraId="508F5D50" w14:textId="77777777" w:rsidR="00C547A4" w:rsidRPr="009970D7" w:rsidRDefault="00C547A4" w:rsidP="00993DDD">
      <w:pPr>
        <w:pStyle w:val="DevConfigs"/>
        <w:spacing w:line="360" w:lineRule="auto"/>
        <w:rPr>
          <w:rStyle w:val="DevConfigGray"/>
        </w:rPr>
      </w:pPr>
      <w:r>
        <w:rPr>
          <w:rStyle w:val="DevConfigGray"/>
        </w:rPr>
        <w:t>hostname BR1</w:t>
      </w:r>
    </w:p>
    <w:p w14:paraId="26FB999C" w14:textId="77777777" w:rsidR="00C547A4" w:rsidRPr="009970D7" w:rsidRDefault="00C547A4" w:rsidP="00993DDD">
      <w:pPr>
        <w:pStyle w:val="DevConfigs"/>
        <w:spacing w:line="360" w:lineRule="auto"/>
        <w:rPr>
          <w:rStyle w:val="DevConfigGray"/>
        </w:rPr>
      </w:pPr>
      <w:r>
        <w:rPr>
          <w:rStyle w:val="DevConfigGray"/>
        </w:rPr>
        <w:t>!</w:t>
      </w:r>
    </w:p>
    <w:p w14:paraId="1D40BD75" w14:textId="77777777" w:rsidR="00C547A4" w:rsidRPr="009970D7" w:rsidRDefault="00C547A4" w:rsidP="00993DDD">
      <w:pPr>
        <w:pStyle w:val="DevConfigs"/>
        <w:spacing w:line="360" w:lineRule="auto"/>
        <w:rPr>
          <w:rStyle w:val="DevConfigGray"/>
        </w:rPr>
      </w:pPr>
      <w:r>
        <w:rPr>
          <w:rStyle w:val="DevConfigGray"/>
        </w:rPr>
        <w:t>boot-start-marker</w:t>
      </w:r>
    </w:p>
    <w:p w14:paraId="57B0E56E" w14:textId="77777777" w:rsidR="00C547A4" w:rsidRPr="009970D7" w:rsidRDefault="00C547A4" w:rsidP="00993DDD">
      <w:pPr>
        <w:pStyle w:val="DevConfigs"/>
        <w:spacing w:line="360" w:lineRule="auto"/>
        <w:rPr>
          <w:rStyle w:val="DevConfigGray"/>
        </w:rPr>
      </w:pPr>
      <w:r>
        <w:rPr>
          <w:rStyle w:val="DevConfigGray"/>
        </w:rPr>
        <w:t>boot-end-marker</w:t>
      </w:r>
    </w:p>
    <w:p w14:paraId="385E8215" w14:textId="77777777" w:rsidR="00C547A4" w:rsidRPr="009970D7" w:rsidRDefault="00C547A4" w:rsidP="00993DDD">
      <w:pPr>
        <w:pStyle w:val="DevConfigs"/>
        <w:spacing w:line="360" w:lineRule="auto"/>
        <w:rPr>
          <w:rStyle w:val="DevConfigGray"/>
        </w:rPr>
      </w:pPr>
      <w:r>
        <w:rPr>
          <w:rStyle w:val="DevConfigGray"/>
        </w:rPr>
        <w:t>!</w:t>
      </w:r>
    </w:p>
    <w:p w14:paraId="1CB1204B" w14:textId="77777777" w:rsidR="00C547A4" w:rsidRPr="009970D7" w:rsidRDefault="00C547A4" w:rsidP="00993DDD">
      <w:pPr>
        <w:pStyle w:val="DevConfigs"/>
        <w:spacing w:line="360" w:lineRule="auto"/>
        <w:rPr>
          <w:rStyle w:val="DevConfigGray"/>
        </w:rPr>
      </w:pPr>
      <w:r>
        <w:rPr>
          <w:rStyle w:val="DevConfigGray"/>
        </w:rPr>
        <w:t>!</w:t>
      </w:r>
    </w:p>
    <w:p w14:paraId="5230ADB8" w14:textId="77777777" w:rsidR="00C547A4" w:rsidRPr="009970D7" w:rsidRDefault="00C547A4" w:rsidP="00993DDD">
      <w:pPr>
        <w:pStyle w:val="DevConfigs"/>
        <w:spacing w:line="360" w:lineRule="auto"/>
        <w:rPr>
          <w:rStyle w:val="DevConfigGray"/>
        </w:rPr>
      </w:pPr>
      <w:r>
        <w:rPr>
          <w:rStyle w:val="DevConfigGray"/>
        </w:rPr>
        <w:t>vrf definition Mgmt-intf</w:t>
      </w:r>
    </w:p>
    <w:p w14:paraId="308548D5" w14:textId="77777777" w:rsidR="00C547A4" w:rsidRPr="009970D7" w:rsidRDefault="00C547A4" w:rsidP="00993DDD">
      <w:pPr>
        <w:pStyle w:val="DevConfigs"/>
        <w:spacing w:line="360" w:lineRule="auto"/>
        <w:rPr>
          <w:rStyle w:val="DevConfigGray"/>
        </w:rPr>
      </w:pPr>
      <w:r>
        <w:rPr>
          <w:rStyle w:val="DevConfigGray"/>
        </w:rPr>
        <w:t xml:space="preserve"> !</w:t>
      </w:r>
    </w:p>
    <w:p w14:paraId="0447D6D1" w14:textId="77777777" w:rsidR="00C547A4" w:rsidRPr="009970D7" w:rsidRDefault="00C547A4" w:rsidP="00993DDD">
      <w:pPr>
        <w:pStyle w:val="DevConfigs"/>
        <w:spacing w:line="360" w:lineRule="auto"/>
        <w:rPr>
          <w:rStyle w:val="DevConfigGray"/>
        </w:rPr>
      </w:pPr>
      <w:r>
        <w:rPr>
          <w:rStyle w:val="DevConfigGray"/>
        </w:rPr>
        <w:t xml:space="preserve"> address-family ipv4</w:t>
      </w:r>
    </w:p>
    <w:p w14:paraId="5308D5AF" w14:textId="77777777" w:rsidR="00C547A4" w:rsidRPr="009970D7" w:rsidRDefault="00C547A4" w:rsidP="00993DDD">
      <w:pPr>
        <w:pStyle w:val="DevConfigs"/>
        <w:spacing w:line="360" w:lineRule="auto"/>
        <w:rPr>
          <w:rStyle w:val="DevConfigGray"/>
        </w:rPr>
      </w:pPr>
      <w:r>
        <w:rPr>
          <w:rStyle w:val="DevConfigGray"/>
        </w:rPr>
        <w:t xml:space="preserve"> exit-address-family</w:t>
      </w:r>
    </w:p>
    <w:p w14:paraId="14FA788A" w14:textId="77777777" w:rsidR="00C547A4" w:rsidRPr="009970D7" w:rsidRDefault="00C547A4" w:rsidP="00993DDD">
      <w:pPr>
        <w:pStyle w:val="DevConfigs"/>
        <w:spacing w:line="360" w:lineRule="auto"/>
        <w:rPr>
          <w:rStyle w:val="DevConfigGray"/>
        </w:rPr>
      </w:pPr>
      <w:r>
        <w:rPr>
          <w:rStyle w:val="DevConfigGray"/>
        </w:rPr>
        <w:t xml:space="preserve"> !</w:t>
      </w:r>
    </w:p>
    <w:p w14:paraId="67EEF111" w14:textId="77777777" w:rsidR="00C547A4" w:rsidRPr="009970D7" w:rsidRDefault="00C547A4" w:rsidP="00993DDD">
      <w:pPr>
        <w:pStyle w:val="DevConfigs"/>
        <w:spacing w:line="360" w:lineRule="auto"/>
        <w:rPr>
          <w:rStyle w:val="DevConfigGray"/>
        </w:rPr>
      </w:pPr>
      <w:r>
        <w:rPr>
          <w:rStyle w:val="DevConfigGray"/>
        </w:rPr>
        <w:t xml:space="preserve"> address-family ipv6</w:t>
      </w:r>
    </w:p>
    <w:p w14:paraId="54A2F616" w14:textId="77777777" w:rsidR="00C547A4" w:rsidRPr="009970D7" w:rsidRDefault="00C547A4" w:rsidP="00993DDD">
      <w:pPr>
        <w:pStyle w:val="DevConfigs"/>
        <w:spacing w:line="360" w:lineRule="auto"/>
        <w:rPr>
          <w:rStyle w:val="DevConfigGray"/>
        </w:rPr>
      </w:pPr>
      <w:r>
        <w:rPr>
          <w:rStyle w:val="DevConfigGray"/>
        </w:rPr>
        <w:t xml:space="preserve"> exit-address-family</w:t>
      </w:r>
    </w:p>
    <w:p w14:paraId="0AC78CD4" w14:textId="77777777" w:rsidR="00C547A4" w:rsidRPr="009970D7" w:rsidRDefault="00C547A4" w:rsidP="00993DDD">
      <w:pPr>
        <w:pStyle w:val="DevConfigs"/>
        <w:spacing w:line="360" w:lineRule="auto"/>
        <w:rPr>
          <w:rStyle w:val="DevConfigGray"/>
        </w:rPr>
      </w:pPr>
      <w:r>
        <w:rPr>
          <w:rStyle w:val="DevConfigGray"/>
        </w:rPr>
        <w:t>!</w:t>
      </w:r>
    </w:p>
    <w:p w14:paraId="24724489" w14:textId="6E62C7A6" w:rsidR="00C547A4" w:rsidRPr="009970D7" w:rsidRDefault="00B636BD" w:rsidP="00993DDD">
      <w:pPr>
        <w:pStyle w:val="DevConfigs"/>
        <w:spacing w:line="360" w:lineRule="auto"/>
        <w:rPr>
          <w:rStyle w:val="DevConfigGray"/>
        </w:rPr>
      </w:pPr>
      <w:r>
        <w:rPr>
          <w:rStyle w:val="DevConfigGray"/>
        </w:rPr>
        <w:t>enable secret 5 $1$ehvu$efqjbqxqcvcsfwljyhwht/</w:t>
      </w:r>
    </w:p>
    <w:p w14:paraId="4EBBF2FE" w14:textId="77777777" w:rsidR="00C547A4" w:rsidRPr="009970D7" w:rsidRDefault="00C547A4" w:rsidP="00993DDD">
      <w:pPr>
        <w:pStyle w:val="DevConfigs"/>
        <w:spacing w:line="360" w:lineRule="auto"/>
        <w:rPr>
          <w:rStyle w:val="DevConfigGray"/>
        </w:rPr>
      </w:pPr>
      <w:r>
        <w:rPr>
          <w:rStyle w:val="DevConfigGray"/>
        </w:rPr>
        <w:t>!</w:t>
      </w:r>
    </w:p>
    <w:p w14:paraId="1B65CF18" w14:textId="77777777" w:rsidR="00C547A4" w:rsidRPr="009970D7" w:rsidRDefault="00C547A4" w:rsidP="00993DDD">
      <w:pPr>
        <w:pStyle w:val="DevConfigs"/>
        <w:spacing w:line="360" w:lineRule="auto"/>
        <w:rPr>
          <w:rStyle w:val="DevConfigGray"/>
        </w:rPr>
      </w:pPr>
      <w:r>
        <w:rPr>
          <w:rStyle w:val="DevConfigGray"/>
        </w:rPr>
        <w:t>no aaa new-model</w:t>
      </w:r>
    </w:p>
    <w:p w14:paraId="7C96C9F7" w14:textId="77777777" w:rsidR="00C547A4" w:rsidRPr="009970D7" w:rsidRDefault="00C547A4" w:rsidP="00993DDD">
      <w:pPr>
        <w:pStyle w:val="DevConfigs"/>
        <w:spacing w:line="360" w:lineRule="auto"/>
        <w:rPr>
          <w:rStyle w:val="DevConfigGray"/>
        </w:rPr>
      </w:pPr>
      <w:r>
        <w:rPr>
          <w:rStyle w:val="DevConfigGray"/>
        </w:rPr>
        <w:t>!</w:t>
      </w:r>
    </w:p>
    <w:p w14:paraId="3FCF0A95" w14:textId="77777777" w:rsidR="00C547A4" w:rsidRPr="009970D7" w:rsidRDefault="00C547A4" w:rsidP="00993DDD">
      <w:pPr>
        <w:pStyle w:val="DevConfigs"/>
        <w:spacing w:line="360" w:lineRule="auto"/>
        <w:rPr>
          <w:rStyle w:val="DevConfigGray"/>
        </w:rPr>
      </w:pPr>
      <w:r>
        <w:rPr>
          <w:rStyle w:val="DevConfigGray"/>
        </w:rPr>
        <w:t>no ip domain lookup</w:t>
      </w:r>
    </w:p>
    <w:p w14:paraId="185BFCFF" w14:textId="77777777" w:rsidR="00C547A4" w:rsidRPr="009970D7" w:rsidRDefault="00C547A4" w:rsidP="00993DDD">
      <w:pPr>
        <w:pStyle w:val="DevConfigs"/>
        <w:spacing w:line="360" w:lineRule="auto"/>
        <w:rPr>
          <w:rStyle w:val="DevConfigGray"/>
        </w:rPr>
      </w:pPr>
      <w:r>
        <w:rPr>
          <w:rStyle w:val="DevConfigGray"/>
        </w:rPr>
        <w:t>!</w:t>
      </w:r>
    </w:p>
    <w:p w14:paraId="1C056E9F" w14:textId="77777777" w:rsidR="00C547A4" w:rsidRPr="009970D7" w:rsidRDefault="00C547A4" w:rsidP="00993DDD">
      <w:pPr>
        <w:pStyle w:val="DevConfigs"/>
        <w:spacing w:line="360" w:lineRule="auto"/>
        <w:rPr>
          <w:rStyle w:val="DevConfigGray"/>
        </w:rPr>
      </w:pPr>
      <w:r>
        <w:rPr>
          <w:rStyle w:val="DevConfigGray"/>
        </w:rPr>
        <w:t>subscriber templating</w:t>
      </w:r>
    </w:p>
    <w:p w14:paraId="17719524" w14:textId="77777777" w:rsidR="00C547A4" w:rsidRPr="009970D7" w:rsidRDefault="00C547A4" w:rsidP="00993DDD">
      <w:pPr>
        <w:pStyle w:val="DevConfigs"/>
        <w:spacing w:line="360" w:lineRule="auto"/>
        <w:rPr>
          <w:rStyle w:val="DevConfigGray"/>
        </w:rPr>
      </w:pPr>
      <w:r>
        <w:rPr>
          <w:rStyle w:val="DevConfigGray"/>
        </w:rPr>
        <w:t>!</w:t>
      </w:r>
    </w:p>
    <w:p w14:paraId="7B735593" w14:textId="77777777" w:rsidR="00C547A4" w:rsidRPr="009970D7" w:rsidRDefault="00C547A4" w:rsidP="00993DDD">
      <w:pPr>
        <w:pStyle w:val="DevConfigs"/>
        <w:spacing w:line="360" w:lineRule="auto"/>
        <w:rPr>
          <w:rStyle w:val="DevConfigGray"/>
        </w:rPr>
      </w:pPr>
      <w:r>
        <w:rPr>
          <w:rStyle w:val="DevConfigGray"/>
        </w:rPr>
        <w:t>multilink bundle-name authenticated</w:t>
      </w:r>
    </w:p>
    <w:p w14:paraId="370D594C" w14:textId="77777777" w:rsidR="00C547A4" w:rsidRPr="009970D7" w:rsidRDefault="00C547A4" w:rsidP="00993DDD">
      <w:pPr>
        <w:pStyle w:val="DevConfigs"/>
        <w:spacing w:line="360" w:lineRule="auto"/>
        <w:rPr>
          <w:rStyle w:val="DevConfigGray"/>
        </w:rPr>
      </w:pPr>
      <w:r>
        <w:rPr>
          <w:rStyle w:val="DevConfigGray"/>
        </w:rPr>
        <w:lastRenderedPageBreak/>
        <w:t>!</w:t>
      </w:r>
    </w:p>
    <w:p w14:paraId="16277F1F" w14:textId="77777777" w:rsidR="00C547A4" w:rsidRPr="009970D7" w:rsidRDefault="00C547A4" w:rsidP="00993DDD">
      <w:pPr>
        <w:pStyle w:val="DevConfigs"/>
        <w:spacing w:line="360" w:lineRule="auto"/>
        <w:rPr>
          <w:rStyle w:val="DevConfigGray"/>
        </w:rPr>
      </w:pPr>
      <w:r>
        <w:rPr>
          <w:rStyle w:val="DevConfigGray"/>
        </w:rPr>
        <w:t>spanning-tree extend system-id</w:t>
      </w:r>
    </w:p>
    <w:p w14:paraId="51DBB860" w14:textId="77777777" w:rsidR="00C547A4" w:rsidRPr="009970D7" w:rsidRDefault="00C547A4" w:rsidP="00993DDD">
      <w:pPr>
        <w:pStyle w:val="DevConfigs"/>
        <w:spacing w:line="360" w:lineRule="auto"/>
        <w:rPr>
          <w:rStyle w:val="DevConfigGray"/>
        </w:rPr>
      </w:pPr>
      <w:r>
        <w:rPr>
          <w:rStyle w:val="DevConfigGray"/>
        </w:rPr>
        <w:t>!</w:t>
      </w:r>
    </w:p>
    <w:p w14:paraId="753D1B88" w14:textId="77777777" w:rsidR="00C547A4" w:rsidRPr="009970D7" w:rsidRDefault="00C547A4" w:rsidP="00993DDD">
      <w:pPr>
        <w:pStyle w:val="DevConfigs"/>
        <w:spacing w:line="360" w:lineRule="auto"/>
        <w:rPr>
          <w:rStyle w:val="DevConfigGray"/>
        </w:rPr>
      </w:pPr>
      <w:r>
        <w:rPr>
          <w:rStyle w:val="DevConfigGray"/>
        </w:rPr>
        <w:t>redundancy</w:t>
      </w:r>
    </w:p>
    <w:p w14:paraId="44561662" w14:textId="77777777" w:rsidR="00C547A4" w:rsidRPr="009970D7" w:rsidRDefault="00C547A4" w:rsidP="00993DDD">
      <w:pPr>
        <w:pStyle w:val="DevConfigs"/>
        <w:spacing w:line="360" w:lineRule="auto"/>
        <w:rPr>
          <w:rStyle w:val="DevConfigGray"/>
        </w:rPr>
      </w:pPr>
      <w:r>
        <w:rPr>
          <w:rStyle w:val="DevConfigGray"/>
        </w:rPr>
        <w:t xml:space="preserve"> mode none</w:t>
      </w:r>
    </w:p>
    <w:p w14:paraId="2B85FD80" w14:textId="77777777" w:rsidR="00C547A4" w:rsidRPr="009970D7" w:rsidRDefault="00C547A4" w:rsidP="00993DDD">
      <w:pPr>
        <w:pStyle w:val="DevConfigs"/>
        <w:spacing w:line="360" w:lineRule="auto"/>
        <w:rPr>
          <w:rStyle w:val="DevConfigGray"/>
        </w:rPr>
      </w:pPr>
      <w:r>
        <w:rPr>
          <w:rStyle w:val="DevConfigGray"/>
        </w:rPr>
        <w:t>!</w:t>
      </w:r>
    </w:p>
    <w:p w14:paraId="1871EB41" w14:textId="77777777" w:rsidR="00B66E95" w:rsidRPr="009970D7" w:rsidRDefault="00B66E95" w:rsidP="00993DDD">
      <w:pPr>
        <w:pStyle w:val="DevConfigs"/>
        <w:spacing w:line="360" w:lineRule="auto"/>
        <w:rPr>
          <w:rStyle w:val="DevConfigGray"/>
        </w:rPr>
      </w:pPr>
      <w:r>
        <w:rPr>
          <w:rStyle w:val="DevConfigGray"/>
        </w:rPr>
        <w:t>interface GigabitEthernet0/0/0</w:t>
      </w:r>
    </w:p>
    <w:p w14:paraId="655AE451" w14:textId="77777777" w:rsidR="00B66E95" w:rsidRPr="009970D7" w:rsidRDefault="00B66E95" w:rsidP="00993DDD">
      <w:pPr>
        <w:pStyle w:val="DevConfigs"/>
        <w:spacing w:line="360" w:lineRule="auto"/>
        <w:rPr>
          <w:rStyle w:val="DevConfigGray"/>
        </w:rPr>
      </w:pPr>
      <w:r>
        <w:rPr>
          <w:rStyle w:val="DevConfigGray"/>
        </w:rPr>
        <w:t xml:space="preserve"> description BR1-BR2 Link</w:t>
      </w:r>
    </w:p>
    <w:p w14:paraId="6AF5F11B" w14:textId="77777777" w:rsidR="00B66E95" w:rsidRPr="009970D7" w:rsidRDefault="00B66E95" w:rsidP="00993DDD">
      <w:pPr>
        <w:pStyle w:val="DevConfigs"/>
        <w:spacing w:line="360" w:lineRule="auto"/>
        <w:rPr>
          <w:rStyle w:val="DevConfigGray"/>
        </w:rPr>
      </w:pPr>
      <w:r>
        <w:rPr>
          <w:rStyle w:val="DevConfigGray"/>
        </w:rPr>
        <w:t xml:space="preserve"> ip address 192.168.25.29 255.255.255.252</w:t>
      </w:r>
    </w:p>
    <w:p w14:paraId="782F9869" w14:textId="77777777" w:rsidR="00B66E95" w:rsidRPr="009970D7" w:rsidRDefault="00B66E95" w:rsidP="00993DDD">
      <w:pPr>
        <w:pStyle w:val="DevConfigs"/>
        <w:spacing w:line="360" w:lineRule="auto"/>
        <w:rPr>
          <w:rStyle w:val="DevConfigGray"/>
        </w:rPr>
      </w:pPr>
      <w:r>
        <w:rPr>
          <w:rStyle w:val="DevConfigGray"/>
        </w:rPr>
        <w:t xml:space="preserve"> negotiation auto</w:t>
      </w:r>
    </w:p>
    <w:p w14:paraId="06277EA8" w14:textId="77777777" w:rsidR="00B66E95" w:rsidRPr="009970D7" w:rsidRDefault="00B66E95" w:rsidP="00993DDD">
      <w:pPr>
        <w:pStyle w:val="DevConfigs"/>
        <w:spacing w:line="360" w:lineRule="auto"/>
        <w:rPr>
          <w:rStyle w:val="DevConfigGray"/>
        </w:rPr>
      </w:pPr>
      <w:r>
        <w:rPr>
          <w:rStyle w:val="DevConfigGray"/>
        </w:rPr>
        <w:t>!</w:t>
      </w:r>
    </w:p>
    <w:p w14:paraId="4E5AD192" w14:textId="56D80E91" w:rsidR="00C547A4" w:rsidRPr="009970D7" w:rsidRDefault="00B66E95" w:rsidP="00993DDD">
      <w:pPr>
        <w:pStyle w:val="DevConfigs"/>
        <w:spacing w:line="360" w:lineRule="auto"/>
        <w:rPr>
          <w:rStyle w:val="DevConfigGray"/>
        </w:rPr>
      </w:pPr>
      <w:r>
        <w:rPr>
          <w:rStyle w:val="DevConfigGray"/>
        </w:rPr>
        <w:t>interface GigabitEthernet0/0/1</w:t>
      </w:r>
    </w:p>
    <w:p w14:paraId="0D269F1D" w14:textId="77777777" w:rsidR="00C547A4" w:rsidRPr="009970D7" w:rsidRDefault="00C547A4" w:rsidP="00993DDD">
      <w:pPr>
        <w:pStyle w:val="DevConfigs"/>
        <w:spacing w:line="360" w:lineRule="auto"/>
        <w:rPr>
          <w:rStyle w:val="DevConfigGray"/>
        </w:rPr>
      </w:pPr>
      <w:r>
        <w:rPr>
          <w:rStyle w:val="DevConfigGray"/>
        </w:rPr>
        <w:t xml:space="preserve"> description Connected to S1</w:t>
      </w:r>
    </w:p>
    <w:p w14:paraId="1DB2E38B" w14:textId="77777777" w:rsidR="00C547A4" w:rsidRPr="009970D7" w:rsidRDefault="00C547A4" w:rsidP="00993DDD">
      <w:pPr>
        <w:pStyle w:val="DevConfigs"/>
        <w:spacing w:line="360" w:lineRule="auto"/>
        <w:rPr>
          <w:rStyle w:val="DevConfigGray"/>
        </w:rPr>
      </w:pPr>
      <w:r>
        <w:rPr>
          <w:rStyle w:val="DevConfigGray"/>
        </w:rPr>
        <w:t xml:space="preserve"> ip address 192.168.33.129 255.255.255.192</w:t>
      </w:r>
    </w:p>
    <w:p w14:paraId="72D01453" w14:textId="77777777" w:rsidR="00C547A4" w:rsidRPr="009970D7" w:rsidRDefault="00C547A4" w:rsidP="00993DDD">
      <w:pPr>
        <w:pStyle w:val="DevConfigs"/>
        <w:spacing w:line="360" w:lineRule="auto"/>
        <w:rPr>
          <w:rStyle w:val="DevConfigGray"/>
        </w:rPr>
      </w:pPr>
      <w:r>
        <w:rPr>
          <w:rStyle w:val="DevConfigGray"/>
        </w:rPr>
        <w:t xml:space="preserve"> negotiation auto</w:t>
      </w:r>
    </w:p>
    <w:p w14:paraId="516501F3" w14:textId="77777777" w:rsidR="00C547A4" w:rsidRPr="009970D7" w:rsidRDefault="00C547A4" w:rsidP="00993DDD">
      <w:pPr>
        <w:pStyle w:val="DevConfigs"/>
        <w:spacing w:line="360" w:lineRule="auto"/>
        <w:rPr>
          <w:rStyle w:val="DevConfigGray"/>
        </w:rPr>
      </w:pPr>
      <w:r>
        <w:rPr>
          <w:rStyle w:val="DevConfigGray"/>
        </w:rPr>
        <w:t>!</w:t>
      </w:r>
    </w:p>
    <w:p w14:paraId="2B08B4D3" w14:textId="77777777" w:rsidR="00C547A4" w:rsidRPr="009970D7" w:rsidRDefault="00C547A4" w:rsidP="00993DDD">
      <w:pPr>
        <w:pStyle w:val="DevConfigs"/>
        <w:spacing w:line="360" w:lineRule="auto"/>
        <w:rPr>
          <w:rStyle w:val="DevConfigGray"/>
        </w:rPr>
      </w:pPr>
      <w:r>
        <w:rPr>
          <w:rStyle w:val="DevConfigGray"/>
        </w:rPr>
        <w:t>interface Serial0/0/1</w:t>
      </w:r>
    </w:p>
    <w:p w14:paraId="080DCB90" w14:textId="77777777" w:rsidR="00C547A4" w:rsidRPr="009970D7" w:rsidRDefault="00C547A4" w:rsidP="00993DDD">
      <w:pPr>
        <w:pStyle w:val="DevConfigs"/>
        <w:spacing w:line="360" w:lineRule="auto"/>
        <w:rPr>
          <w:rStyle w:val="DevConfigGray"/>
        </w:rPr>
      </w:pPr>
      <w:r>
        <w:rPr>
          <w:rStyle w:val="DevConfigGray"/>
        </w:rPr>
        <w:t>!</w:t>
      </w:r>
    </w:p>
    <w:p w14:paraId="1446FCAD" w14:textId="77777777" w:rsidR="00C547A4" w:rsidRPr="009970D7" w:rsidRDefault="00C547A4" w:rsidP="00993DDD">
      <w:pPr>
        <w:pStyle w:val="DevConfigs"/>
        <w:spacing w:line="360" w:lineRule="auto"/>
        <w:rPr>
          <w:rStyle w:val="DevConfigGray"/>
        </w:rPr>
      </w:pPr>
      <w:r>
        <w:rPr>
          <w:rStyle w:val="DevConfigGray"/>
        </w:rPr>
        <w:t>interface Serial0/1/1</w:t>
      </w:r>
    </w:p>
    <w:p w14:paraId="02583685" w14:textId="77777777" w:rsidR="00C547A4" w:rsidRPr="009970D7" w:rsidRDefault="00C547A4" w:rsidP="00993DDD">
      <w:pPr>
        <w:pStyle w:val="DevConfigs"/>
        <w:spacing w:line="360" w:lineRule="auto"/>
        <w:rPr>
          <w:rStyle w:val="DevConfigGray"/>
        </w:rPr>
      </w:pPr>
      <w:r>
        <w:rPr>
          <w:rStyle w:val="DevConfigGray"/>
        </w:rPr>
        <w:t>!</w:t>
      </w:r>
    </w:p>
    <w:p w14:paraId="0D302C3D" w14:textId="77777777" w:rsidR="00C547A4" w:rsidRPr="009970D7" w:rsidRDefault="00C547A4" w:rsidP="00993DDD">
      <w:pPr>
        <w:pStyle w:val="DevConfigs"/>
        <w:spacing w:line="360" w:lineRule="auto"/>
        <w:rPr>
          <w:rStyle w:val="DevConfigGray"/>
        </w:rPr>
      </w:pPr>
      <w:r>
        <w:rPr>
          <w:rStyle w:val="DevConfigGray"/>
        </w:rPr>
        <w:t>interface GigabitEthernet0</w:t>
      </w:r>
    </w:p>
    <w:p w14:paraId="0C1DE22E" w14:textId="77777777" w:rsidR="00C547A4" w:rsidRPr="009970D7" w:rsidRDefault="00C547A4" w:rsidP="00993DDD">
      <w:pPr>
        <w:pStyle w:val="DevConfigs"/>
        <w:spacing w:line="360" w:lineRule="auto"/>
        <w:rPr>
          <w:rStyle w:val="DevConfigGray"/>
        </w:rPr>
      </w:pPr>
      <w:r>
        <w:rPr>
          <w:rStyle w:val="DevConfigGray"/>
        </w:rPr>
        <w:t xml:space="preserve"> vrf forwarding Mgmt-intf</w:t>
      </w:r>
    </w:p>
    <w:p w14:paraId="717AA3CA" w14:textId="77777777" w:rsidR="00C547A4" w:rsidRPr="009970D7" w:rsidRDefault="00C547A4" w:rsidP="00993DDD">
      <w:pPr>
        <w:pStyle w:val="DevConfigs"/>
        <w:spacing w:line="360" w:lineRule="auto"/>
        <w:rPr>
          <w:rStyle w:val="DevConfigGray"/>
        </w:rPr>
      </w:pPr>
      <w:r>
        <w:rPr>
          <w:rStyle w:val="DevConfigGray"/>
        </w:rPr>
        <w:t xml:space="preserve"> no ip address</w:t>
      </w:r>
    </w:p>
    <w:p w14:paraId="08EA69F6" w14:textId="77777777" w:rsidR="00C547A4" w:rsidRPr="009970D7" w:rsidRDefault="00C547A4" w:rsidP="00993DDD">
      <w:pPr>
        <w:pStyle w:val="DevConfigs"/>
        <w:spacing w:line="360" w:lineRule="auto"/>
        <w:rPr>
          <w:rStyle w:val="DevConfigGray"/>
        </w:rPr>
      </w:pPr>
      <w:r>
        <w:rPr>
          <w:rStyle w:val="DevConfigGray"/>
        </w:rPr>
        <w:t xml:space="preserve"> shutdown</w:t>
      </w:r>
    </w:p>
    <w:p w14:paraId="23EFAC67" w14:textId="77777777" w:rsidR="00C547A4" w:rsidRPr="009970D7" w:rsidRDefault="00C547A4" w:rsidP="00993DDD">
      <w:pPr>
        <w:pStyle w:val="DevConfigs"/>
        <w:spacing w:line="360" w:lineRule="auto"/>
        <w:rPr>
          <w:rStyle w:val="DevConfigGray"/>
        </w:rPr>
      </w:pPr>
      <w:r>
        <w:rPr>
          <w:rStyle w:val="DevConfigGray"/>
        </w:rPr>
        <w:t xml:space="preserve"> negotiation auto</w:t>
      </w:r>
    </w:p>
    <w:p w14:paraId="3CB5C170" w14:textId="77777777" w:rsidR="00C547A4" w:rsidRPr="009970D7" w:rsidRDefault="00C547A4" w:rsidP="00993DDD">
      <w:pPr>
        <w:pStyle w:val="DevConfigs"/>
        <w:spacing w:line="360" w:lineRule="auto"/>
        <w:rPr>
          <w:rStyle w:val="DevConfigGray"/>
        </w:rPr>
      </w:pPr>
      <w:r>
        <w:rPr>
          <w:rStyle w:val="DevConfigGray"/>
        </w:rPr>
        <w:t>!</w:t>
      </w:r>
    </w:p>
    <w:p w14:paraId="23CAAD3F" w14:textId="77777777" w:rsidR="00C547A4" w:rsidRPr="009970D7" w:rsidRDefault="00C547A4" w:rsidP="00993DDD">
      <w:pPr>
        <w:pStyle w:val="DevConfigs"/>
        <w:spacing w:line="360" w:lineRule="auto"/>
        <w:rPr>
          <w:rStyle w:val="DevConfigGray"/>
        </w:rPr>
      </w:pPr>
      <w:r>
        <w:rPr>
          <w:rStyle w:val="DevConfigGray"/>
        </w:rPr>
        <w:t>ip forward-protocol nd</w:t>
      </w:r>
    </w:p>
    <w:p w14:paraId="31650F46" w14:textId="77777777" w:rsidR="00C547A4" w:rsidRPr="009970D7" w:rsidRDefault="00C547A4" w:rsidP="00993DDD">
      <w:pPr>
        <w:pStyle w:val="DevConfigs"/>
        <w:spacing w:line="360" w:lineRule="auto"/>
        <w:rPr>
          <w:rStyle w:val="DevConfigGray"/>
        </w:rPr>
      </w:pPr>
      <w:r>
        <w:rPr>
          <w:rStyle w:val="DevConfigGray"/>
        </w:rPr>
        <w:t>no ip http server</w:t>
      </w:r>
    </w:p>
    <w:p w14:paraId="0D07AB8D" w14:textId="77777777" w:rsidR="00C547A4" w:rsidRPr="009970D7" w:rsidRDefault="00C547A4" w:rsidP="00993DDD">
      <w:pPr>
        <w:pStyle w:val="DevConfigs"/>
        <w:spacing w:line="360" w:lineRule="auto"/>
        <w:rPr>
          <w:rStyle w:val="DevConfigGray"/>
        </w:rPr>
      </w:pPr>
      <w:r>
        <w:rPr>
          <w:rStyle w:val="DevConfigGray"/>
        </w:rPr>
        <w:t>no ip http secure-server</w:t>
      </w:r>
    </w:p>
    <w:p w14:paraId="7A4CFFC2" w14:textId="77777777" w:rsidR="00C547A4" w:rsidRPr="009970D7" w:rsidRDefault="00C547A4" w:rsidP="00993DDD">
      <w:pPr>
        <w:pStyle w:val="DevConfigs"/>
        <w:spacing w:line="360" w:lineRule="auto"/>
        <w:rPr>
          <w:rStyle w:val="DevConfigGray"/>
        </w:rPr>
      </w:pPr>
      <w:r>
        <w:rPr>
          <w:rStyle w:val="DevConfigGray"/>
        </w:rPr>
        <w:t>ip tftp source-interface GigabitEthernet0</w:t>
      </w:r>
    </w:p>
    <w:p w14:paraId="5800A3E3" w14:textId="77777777" w:rsidR="00C547A4" w:rsidRPr="009970D7" w:rsidRDefault="00C547A4" w:rsidP="00993DDD">
      <w:pPr>
        <w:pStyle w:val="DevConfigs"/>
        <w:spacing w:line="360" w:lineRule="auto"/>
        <w:rPr>
          <w:rStyle w:val="DevConfigGray"/>
        </w:rPr>
      </w:pPr>
      <w:r>
        <w:rPr>
          <w:rStyle w:val="DevConfigGray"/>
        </w:rPr>
        <w:t>!</w:t>
      </w:r>
    </w:p>
    <w:p w14:paraId="2B9C26B0" w14:textId="77777777" w:rsidR="00C547A4" w:rsidRPr="009970D7" w:rsidRDefault="00C547A4" w:rsidP="00993DDD">
      <w:pPr>
        <w:pStyle w:val="DevConfigs"/>
        <w:spacing w:line="360" w:lineRule="auto"/>
        <w:rPr>
          <w:rStyle w:val="DevConfigGray"/>
        </w:rPr>
      </w:pPr>
      <w:r>
        <w:rPr>
          <w:rStyle w:val="DevConfigGray"/>
        </w:rPr>
        <w:t>control-plane</w:t>
      </w:r>
    </w:p>
    <w:p w14:paraId="20850502" w14:textId="77777777" w:rsidR="00C547A4" w:rsidRPr="009970D7" w:rsidRDefault="00C547A4" w:rsidP="00993DDD">
      <w:pPr>
        <w:pStyle w:val="DevConfigs"/>
        <w:spacing w:line="360" w:lineRule="auto"/>
        <w:rPr>
          <w:rStyle w:val="DevConfigGray"/>
        </w:rPr>
      </w:pPr>
      <w:r>
        <w:rPr>
          <w:rStyle w:val="DevConfigGray"/>
        </w:rPr>
        <w:t>!</w:t>
      </w:r>
    </w:p>
    <w:p w14:paraId="2A1DD3C0" w14:textId="77777777" w:rsidR="00C547A4" w:rsidRPr="009970D7" w:rsidRDefault="00C547A4" w:rsidP="00993DDD">
      <w:pPr>
        <w:pStyle w:val="DevConfigs"/>
        <w:spacing w:line="360" w:lineRule="auto"/>
        <w:rPr>
          <w:rStyle w:val="DevConfigGray"/>
        </w:rPr>
      </w:pPr>
      <w:r>
        <w:rPr>
          <w:rStyle w:val="DevConfigGray"/>
        </w:rPr>
        <w:t>banner motd ^C Unauthorized Access is Prohibited ^C</w:t>
      </w:r>
    </w:p>
    <w:p w14:paraId="5551452A" w14:textId="77777777" w:rsidR="00C547A4" w:rsidRPr="009970D7" w:rsidRDefault="00C547A4" w:rsidP="00993DDD">
      <w:pPr>
        <w:pStyle w:val="DevConfigs"/>
        <w:spacing w:line="360" w:lineRule="auto"/>
        <w:rPr>
          <w:rStyle w:val="DevConfigGray"/>
        </w:rPr>
      </w:pPr>
      <w:r>
        <w:rPr>
          <w:rStyle w:val="DevConfigGray"/>
        </w:rPr>
        <w:t>!</w:t>
      </w:r>
    </w:p>
    <w:p w14:paraId="29D742FC" w14:textId="77777777" w:rsidR="00C547A4" w:rsidRPr="009970D7" w:rsidRDefault="00C547A4" w:rsidP="00993DDD">
      <w:pPr>
        <w:pStyle w:val="DevConfigs"/>
        <w:spacing w:line="360" w:lineRule="auto"/>
        <w:rPr>
          <w:rStyle w:val="DevConfigGray"/>
        </w:rPr>
      </w:pPr>
      <w:r>
        <w:rPr>
          <w:rStyle w:val="DevConfigGray"/>
        </w:rPr>
        <w:t>line con 0</w:t>
      </w:r>
    </w:p>
    <w:p w14:paraId="42319883" w14:textId="46EDD6B5" w:rsidR="00C547A4" w:rsidRPr="009970D7" w:rsidRDefault="00C547A4" w:rsidP="00993DDD">
      <w:pPr>
        <w:pStyle w:val="DevConfigs"/>
        <w:spacing w:line="360" w:lineRule="auto"/>
        <w:rPr>
          <w:rStyle w:val="DevConfigGray"/>
        </w:rPr>
      </w:pPr>
      <w:r>
        <w:rPr>
          <w:rStyle w:val="DevConfigGray"/>
        </w:rPr>
        <w:t xml:space="preserve"> password 7 121A0C041104</w:t>
      </w:r>
    </w:p>
    <w:p w14:paraId="03B4A0B3" w14:textId="77777777" w:rsidR="00C547A4" w:rsidRPr="009970D7" w:rsidRDefault="00C547A4" w:rsidP="00993DDD">
      <w:pPr>
        <w:pStyle w:val="DevConfigs"/>
        <w:spacing w:line="360" w:lineRule="auto"/>
        <w:rPr>
          <w:rStyle w:val="DevConfigGray"/>
        </w:rPr>
      </w:pPr>
      <w:r>
        <w:rPr>
          <w:rStyle w:val="DevConfigGray"/>
        </w:rPr>
        <w:t xml:space="preserve"> login</w:t>
      </w:r>
    </w:p>
    <w:p w14:paraId="4385B4F7" w14:textId="77777777" w:rsidR="00C547A4" w:rsidRPr="009970D7" w:rsidRDefault="00C547A4" w:rsidP="00993DDD">
      <w:pPr>
        <w:pStyle w:val="DevConfigs"/>
        <w:spacing w:line="360" w:lineRule="auto"/>
        <w:rPr>
          <w:rStyle w:val="DevConfigGray"/>
        </w:rPr>
      </w:pPr>
      <w:r>
        <w:rPr>
          <w:rStyle w:val="DevConfigGray"/>
        </w:rPr>
        <w:lastRenderedPageBreak/>
        <w:t xml:space="preserve"> stopbits 1</w:t>
      </w:r>
    </w:p>
    <w:p w14:paraId="7B7C3B92" w14:textId="77777777" w:rsidR="00C547A4" w:rsidRPr="009970D7" w:rsidRDefault="00C547A4" w:rsidP="00993DDD">
      <w:pPr>
        <w:pStyle w:val="DevConfigs"/>
        <w:spacing w:line="360" w:lineRule="auto"/>
        <w:rPr>
          <w:rStyle w:val="DevConfigGray"/>
        </w:rPr>
      </w:pPr>
      <w:r>
        <w:rPr>
          <w:rStyle w:val="DevConfigGray"/>
        </w:rPr>
        <w:t>line aux 0</w:t>
      </w:r>
    </w:p>
    <w:p w14:paraId="68065A0E" w14:textId="77777777" w:rsidR="00C547A4" w:rsidRPr="009970D7" w:rsidRDefault="00C547A4" w:rsidP="00993DDD">
      <w:pPr>
        <w:pStyle w:val="DevConfigs"/>
        <w:spacing w:line="360" w:lineRule="auto"/>
        <w:rPr>
          <w:rStyle w:val="DevConfigGray"/>
        </w:rPr>
      </w:pPr>
      <w:r>
        <w:rPr>
          <w:rStyle w:val="DevConfigGray"/>
        </w:rPr>
        <w:t xml:space="preserve"> stopbits 1</w:t>
      </w:r>
    </w:p>
    <w:p w14:paraId="56B9BB67" w14:textId="77777777" w:rsidR="00C547A4" w:rsidRPr="009970D7" w:rsidRDefault="00C547A4" w:rsidP="00993DDD">
      <w:pPr>
        <w:pStyle w:val="DevConfigs"/>
        <w:spacing w:line="360" w:lineRule="auto"/>
        <w:rPr>
          <w:rStyle w:val="DevConfigGray"/>
        </w:rPr>
      </w:pPr>
      <w:r>
        <w:rPr>
          <w:rStyle w:val="DevConfigGray"/>
        </w:rPr>
        <w:t>line vty 0 4</w:t>
      </w:r>
    </w:p>
    <w:p w14:paraId="2E5742F9" w14:textId="104A632E" w:rsidR="00C547A4" w:rsidRPr="009970D7" w:rsidRDefault="00C547A4" w:rsidP="00993DDD">
      <w:pPr>
        <w:pStyle w:val="DevConfigs"/>
        <w:spacing w:line="360" w:lineRule="auto"/>
        <w:rPr>
          <w:rStyle w:val="DevConfigGray"/>
        </w:rPr>
      </w:pPr>
      <w:r>
        <w:rPr>
          <w:rStyle w:val="DevConfigGray"/>
        </w:rPr>
        <w:t xml:space="preserve"> password 7 045802150C2E</w:t>
      </w:r>
    </w:p>
    <w:p w14:paraId="64B11B27" w14:textId="77777777" w:rsidR="00C547A4" w:rsidRPr="009970D7" w:rsidRDefault="00C547A4" w:rsidP="00993DDD">
      <w:pPr>
        <w:pStyle w:val="DevConfigs"/>
        <w:spacing w:line="360" w:lineRule="auto"/>
        <w:rPr>
          <w:rStyle w:val="DevConfigGray"/>
        </w:rPr>
      </w:pPr>
      <w:r>
        <w:rPr>
          <w:rStyle w:val="DevConfigGray"/>
        </w:rPr>
        <w:t xml:space="preserve"> login</w:t>
      </w:r>
    </w:p>
    <w:p w14:paraId="2FDBB1E3" w14:textId="77777777" w:rsidR="00C547A4" w:rsidRPr="009970D7" w:rsidRDefault="00C547A4" w:rsidP="00993DDD">
      <w:pPr>
        <w:pStyle w:val="DevConfigs"/>
        <w:spacing w:line="360" w:lineRule="auto"/>
        <w:rPr>
          <w:rStyle w:val="DevConfigGray"/>
        </w:rPr>
      </w:pPr>
      <w:r>
        <w:rPr>
          <w:rStyle w:val="DevConfigGray"/>
        </w:rPr>
        <w:t>!</w:t>
      </w:r>
    </w:p>
    <w:p w14:paraId="1A44186D" w14:textId="77777777" w:rsidR="00C547A4" w:rsidRPr="009970D7" w:rsidRDefault="00C547A4" w:rsidP="00993DDD">
      <w:pPr>
        <w:pStyle w:val="DevConfigs"/>
        <w:spacing w:line="360" w:lineRule="auto"/>
        <w:rPr>
          <w:rStyle w:val="DevConfigGray"/>
        </w:rPr>
      </w:pPr>
      <w:r>
        <w:rPr>
          <w:rStyle w:val="DevConfigGray"/>
        </w:rPr>
        <w:t>end</w:t>
      </w:r>
    </w:p>
    <w:p w14:paraId="59D40A64" w14:textId="77777777" w:rsidR="00C547A4" w:rsidRPr="00E00B62" w:rsidRDefault="00C547A4" w:rsidP="00993DDD">
      <w:pPr>
        <w:pStyle w:val="Heading1"/>
        <w:spacing w:line="360" w:lineRule="auto"/>
        <w:rPr>
          <w:rStyle w:val="LabSectionGray"/>
        </w:rPr>
      </w:pPr>
      <w:r>
        <w:rPr>
          <w:rStyle w:val="LabSectionGray"/>
        </w:rPr>
        <w:t>Routeur BR2 (configuration finale)</w:t>
      </w:r>
    </w:p>
    <w:p w14:paraId="369F77CB" w14:textId="77777777" w:rsidR="00C547A4" w:rsidRPr="009970D7" w:rsidRDefault="00C547A4" w:rsidP="00993DDD">
      <w:pPr>
        <w:pStyle w:val="DevConfigs"/>
        <w:spacing w:line="360" w:lineRule="auto"/>
        <w:rPr>
          <w:rStyle w:val="DevConfigGray"/>
        </w:rPr>
      </w:pPr>
      <w:r>
        <w:rPr>
          <w:rStyle w:val="DevConfigGray"/>
        </w:rPr>
        <w:t xml:space="preserve">BR2# </w:t>
      </w:r>
      <w:r w:rsidRPr="00E00B62">
        <w:rPr>
          <w:rStyle w:val="DevConfigGray"/>
          <w:b/>
        </w:rPr>
        <w:t>show run</w:t>
      </w:r>
    </w:p>
    <w:p w14:paraId="1EC37BF1" w14:textId="77777777" w:rsidR="00C547A4" w:rsidRPr="009970D7" w:rsidRDefault="00C547A4" w:rsidP="00993DDD">
      <w:pPr>
        <w:pStyle w:val="DevConfigs"/>
        <w:spacing w:line="360" w:lineRule="auto"/>
        <w:rPr>
          <w:rStyle w:val="DevConfigGray"/>
        </w:rPr>
      </w:pPr>
      <w:r>
        <w:rPr>
          <w:rStyle w:val="DevConfigGray"/>
        </w:rPr>
        <w:t>Building configuration...</w:t>
      </w:r>
    </w:p>
    <w:p w14:paraId="7C1F9B6C" w14:textId="77777777" w:rsidR="00C547A4" w:rsidRPr="009970D7" w:rsidRDefault="00C547A4" w:rsidP="00993DDD">
      <w:pPr>
        <w:pStyle w:val="DevConfigs"/>
        <w:spacing w:line="360" w:lineRule="auto"/>
        <w:rPr>
          <w:rStyle w:val="DevConfigGray"/>
        </w:rPr>
      </w:pPr>
    </w:p>
    <w:p w14:paraId="639A81F5" w14:textId="77777777" w:rsidR="00C547A4" w:rsidRPr="009970D7" w:rsidRDefault="00C547A4" w:rsidP="00993DDD">
      <w:pPr>
        <w:pStyle w:val="DevConfigs"/>
        <w:spacing w:line="360" w:lineRule="auto"/>
        <w:rPr>
          <w:rStyle w:val="DevConfigGray"/>
        </w:rPr>
      </w:pPr>
      <w:r>
        <w:rPr>
          <w:rStyle w:val="DevConfigGray"/>
        </w:rPr>
        <w:t>Current configuration : 1468 bytes</w:t>
      </w:r>
    </w:p>
    <w:p w14:paraId="68D8C119" w14:textId="77777777" w:rsidR="00C547A4" w:rsidRPr="009970D7" w:rsidRDefault="00C547A4" w:rsidP="00993DDD">
      <w:pPr>
        <w:pStyle w:val="DevConfigs"/>
        <w:spacing w:line="360" w:lineRule="auto"/>
        <w:rPr>
          <w:rStyle w:val="DevConfigGray"/>
        </w:rPr>
      </w:pPr>
      <w:r>
        <w:rPr>
          <w:rStyle w:val="DevConfigGray"/>
        </w:rPr>
        <w:t>!</w:t>
      </w:r>
    </w:p>
    <w:p w14:paraId="5E74C2E2" w14:textId="38DCC3F7" w:rsidR="00C547A4" w:rsidRPr="009970D7" w:rsidRDefault="00C547A4" w:rsidP="00993DDD">
      <w:pPr>
        <w:pStyle w:val="DevConfigs"/>
        <w:spacing w:line="360" w:lineRule="auto"/>
        <w:rPr>
          <w:rStyle w:val="DevConfigGray"/>
        </w:rPr>
      </w:pPr>
      <w:r>
        <w:rPr>
          <w:rStyle w:val="DevConfigGray"/>
        </w:rPr>
        <w:t>version 16.9</w:t>
      </w:r>
    </w:p>
    <w:p w14:paraId="40653A08" w14:textId="77777777" w:rsidR="00C547A4" w:rsidRPr="009970D7" w:rsidRDefault="00C547A4" w:rsidP="00993DDD">
      <w:pPr>
        <w:pStyle w:val="DevConfigs"/>
        <w:spacing w:line="360" w:lineRule="auto"/>
        <w:rPr>
          <w:rStyle w:val="DevConfigGray"/>
        </w:rPr>
      </w:pPr>
      <w:r>
        <w:rPr>
          <w:rStyle w:val="DevConfigGray"/>
        </w:rPr>
        <w:t>service timestamps debug datetime msec</w:t>
      </w:r>
    </w:p>
    <w:p w14:paraId="06702E42" w14:textId="77777777" w:rsidR="00C547A4" w:rsidRPr="009970D7" w:rsidRDefault="00C547A4" w:rsidP="00993DDD">
      <w:pPr>
        <w:pStyle w:val="DevConfigs"/>
        <w:spacing w:line="360" w:lineRule="auto"/>
        <w:rPr>
          <w:rStyle w:val="DevConfigGray"/>
        </w:rPr>
      </w:pPr>
      <w:r>
        <w:rPr>
          <w:rStyle w:val="DevConfigGray"/>
        </w:rPr>
        <w:t>service timestamps log datetime msec</w:t>
      </w:r>
    </w:p>
    <w:p w14:paraId="18AB5C4A" w14:textId="77777777" w:rsidR="00C547A4" w:rsidRPr="009970D7" w:rsidRDefault="00C547A4" w:rsidP="00993DDD">
      <w:pPr>
        <w:pStyle w:val="DevConfigs"/>
        <w:spacing w:line="360" w:lineRule="auto"/>
        <w:rPr>
          <w:rStyle w:val="DevConfigGray"/>
        </w:rPr>
      </w:pPr>
      <w:r>
        <w:rPr>
          <w:rStyle w:val="DevConfigGray"/>
        </w:rPr>
        <w:t>service password-encryption</w:t>
      </w:r>
    </w:p>
    <w:p w14:paraId="01005336" w14:textId="77777777" w:rsidR="00C547A4" w:rsidRPr="009970D7" w:rsidRDefault="00C547A4" w:rsidP="00993DDD">
      <w:pPr>
        <w:pStyle w:val="DevConfigs"/>
        <w:spacing w:line="360" w:lineRule="auto"/>
        <w:rPr>
          <w:rStyle w:val="DevConfigGray"/>
        </w:rPr>
      </w:pPr>
      <w:r>
        <w:rPr>
          <w:rStyle w:val="DevConfigGray"/>
        </w:rPr>
        <w:t>no platform punt-keepalive disable-kernel-core</w:t>
      </w:r>
    </w:p>
    <w:p w14:paraId="0484E74F" w14:textId="77777777" w:rsidR="00C547A4" w:rsidRPr="009970D7" w:rsidRDefault="00C547A4" w:rsidP="00993DDD">
      <w:pPr>
        <w:pStyle w:val="DevConfigs"/>
        <w:spacing w:line="360" w:lineRule="auto"/>
        <w:rPr>
          <w:rStyle w:val="DevConfigGray"/>
        </w:rPr>
      </w:pPr>
      <w:r>
        <w:rPr>
          <w:rStyle w:val="DevConfigGray"/>
        </w:rPr>
        <w:t>!</w:t>
      </w:r>
    </w:p>
    <w:p w14:paraId="79AA6703" w14:textId="77777777" w:rsidR="00C547A4" w:rsidRPr="009970D7" w:rsidRDefault="00C547A4" w:rsidP="00993DDD">
      <w:pPr>
        <w:pStyle w:val="DevConfigs"/>
        <w:spacing w:line="360" w:lineRule="auto"/>
        <w:rPr>
          <w:rStyle w:val="DevConfigGray"/>
        </w:rPr>
      </w:pPr>
      <w:r>
        <w:rPr>
          <w:rStyle w:val="DevConfigGray"/>
        </w:rPr>
        <w:t>hostname BR2</w:t>
      </w:r>
    </w:p>
    <w:p w14:paraId="193ED4F6" w14:textId="77777777" w:rsidR="00C547A4" w:rsidRPr="009970D7" w:rsidRDefault="00C547A4" w:rsidP="00993DDD">
      <w:pPr>
        <w:pStyle w:val="DevConfigs"/>
        <w:spacing w:line="360" w:lineRule="auto"/>
        <w:rPr>
          <w:rStyle w:val="DevConfigGray"/>
        </w:rPr>
      </w:pPr>
      <w:r>
        <w:rPr>
          <w:rStyle w:val="DevConfigGray"/>
        </w:rPr>
        <w:t>!</w:t>
      </w:r>
    </w:p>
    <w:p w14:paraId="1A7CA721" w14:textId="77777777" w:rsidR="00C547A4" w:rsidRPr="009970D7" w:rsidRDefault="00C547A4" w:rsidP="00993DDD">
      <w:pPr>
        <w:pStyle w:val="DevConfigs"/>
        <w:spacing w:line="360" w:lineRule="auto"/>
        <w:rPr>
          <w:rStyle w:val="DevConfigGray"/>
        </w:rPr>
      </w:pPr>
      <w:r>
        <w:rPr>
          <w:rStyle w:val="DevConfigGray"/>
        </w:rPr>
        <w:t>boot-start-marker</w:t>
      </w:r>
    </w:p>
    <w:p w14:paraId="3B245496" w14:textId="77777777" w:rsidR="00C547A4" w:rsidRPr="009970D7" w:rsidRDefault="00C547A4" w:rsidP="00993DDD">
      <w:pPr>
        <w:pStyle w:val="DevConfigs"/>
        <w:spacing w:line="360" w:lineRule="auto"/>
        <w:rPr>
          <w:rStyle w:val="DevConfigGray"/>
        </w:rPr>
      </w:pPr>
      <w:r>
        <w:rPr>
          <w:rStyle w:val="DevConfigGray"/>
        </w:rPr>
        <w:t>boot-end-marker</w:t>
      </w:r>
    </w:p>
    <w:p w14:paraId="21A9554C" w14:textId="77777777" w:rsidR="00C547A4" w:rsidRPr="009970D7" w:rsidRDefault="00C547A4" w:rsidP="00993DDD">
      <w:pPr>
        <w:pStyle w:val="DevConfigs"/>
        <w:spacing w:line="360" w:lineRule="auto"/>
        <w:rPr>
          <w:rStyle w:val="DevConfigGray"/>
        </w:rPr>
      </w:pPr>
      <w:r>
        <w:rPr>
          <w:rStyle w:val="DevConfigGray"/>
        </w:rPr>
        <w:t>!</w:t>
      </w:r>
    </w:p>
    <w:p w14:paraId="783A0113" w14:textId="77777777" w:rsidR="00C547A4" w:rsidRPr="009970D7" w:rsidRDefault="00C547A4" w:rsidP="00993DDD">
      <w:pPr>
        <w:pStyle w:val="DevConfigs"/>
        <w:spacing w:line="360" w:lineRule="auto"/>
        <w:rPr>
          <w:rStyle w:val="DevConfigGray"/>
        </w:rPr>
      </w:pPr>
      <w:r>
        <w:rPr>
          <w:rStyle w:val="DevConfigGray"/>
        </w:rPr>
        <w:t>vrf definition Mgmt-intf</w:t>
      </w:r>
    </w:p>
    <w:p w14:paraId="64482625" w14:textId="77777777" w:rsidR="00C547A4" w:rsidRPr="009970D7" w:rsidRDefault="00C547A4" w:rsidP="00993DDD">
      <w:pPr>
        <w:pStyle w:val="DevConfigs"/>
        <w:spacing w:line="360" w:lineRule="auto"/>
        <w:rPr>
          <w:rStyle w:val="DevConfigGray"/>
        </w:rPr>
      </w:pPr>
      <w:r>
        <w:rPr>
          <w:rStyle w:val="DevConfigGray"/>
        </w:rPr>
        <w:t xml:space="preserve"> !</w:t>
      </w:r>
    </w:p>
    <w:p w14:paraId="3EEC372D" w14:textId="77777777" w:rsidR="00C547A4" w:rsidRPr="009970D7" w:rsidRDefault="00C547A4" w:rsidP="00993DDD">
      <w:pPr>
        <w:pStyle w:val="DevConfigs"/>
        <w:spacing w:line="360" w:lineRule="auto"/>
        <w:rPr>
          <w:rStyle w:val="DevConfigGray"/>
        </w:rPr>
      </w:pPr>
      <w:r>
        <w:rPr>
          <w:rStyle w:val="DevConfigGray"/>
        </w:rPr>
        <w:t xml:space="preserve"> address-family ipv4</w:t>
      </w:r>
    </w:p>
    <w:p w14:paraId="070D9C1B" w14:textId="77777777" w:rsidR="00C547A4" w:rsidRPr="009970D7" w:rsidRDefault="00C547A4" w:rsidP="00993DDD">
      <w:pPr>
        <w:pStyle w:val="DevConfigs"/>
        <w:spacing w:line="360" w:lineRule="auto"/>
        <w:rPr>
          <w:rStyle w:val="DevConfigGray"/>
        </w:rPr>
      </w:pPr>
      <w:r>
        <w:rPr>
          <w:rStyle w:val="DevConfigGray"/>
        </w:rPr>
        <w:t xml:space="preserve"> exit-address-family</w:t>
      </w:r>
    </w:p>
    <w:p w14:paraId="302A7AB9" w14:textId="77777777" w:rsidR="00C547A4" w:rsidRPr="009970D7" w:rsidRDefault="00C547A4" w:rsidP="00993DDD">
      <w:pPr>
        <w:pStyle w:val="DevConfigs"/>
        <w:spacing w:line="360" w:lineRule="auto"/>
        <w:rPr>
          <w:rStyle w:val="DevConfigGray"/>
        </w:rPr>
      </w:pPr>
      <w:r>
        <w:rPr>
          <w:rStyle w:val="DevConfigGray"/>
        </w:rPr>
        <w:t xml:space="preserve"> !</w:t>
      </w:r>
    </w:p>
    <w:p w14:paraId="68B2C68C" w14:textId="77777777" w:rsidR="00C547A4" w:rsidRPr="009970D7" w:rsidRDefault="00C547A4" w:rsidP="00993DDD">
      <w:pPr>
        <w:pStyle w:val="DevConfigs"/>
        <w:spacing w:line="360" w:lineRule="auto"/>
        <w:rPr>
          <w:rStyle w:val="DevConfigGray"/>
        </w:rPr>
      </w:pPr>
      <w:r>
        <w:rPr>
          <w:rStyle w:val="DevConfigGray"/>
        </w:rPr>
        <w:t xml:space="preserve"> address-family ipv6</w:t>
      </w:r>
    </w:p>
    <w:p w14:paraId="2D77E3AB" w14:textId="77777777" w:rsidR="00C547A4" w:rsidRPr="009970D7" w:rsidRDefault="00C547A4" w:rsidP="00993DDD">
      <w:pPr>
        <w:pStyle w:val="DevConfigs"/>
        <w:spacing w:line="360" w:lineRule="auto"/>
        <w:rPr>
          <w:rStyle w:val="DevConfigGray"/>
        </w:rPr>
      </w:pPr>
      <w:r>
        <w:rPr>
          <w:rStyle w:val="DevConfigGray"/>
        </w:rPr>
        <w:t xml:space="preserve"> exit-address-family</w:t>
      </w:r>
    </w:p>
    <w:p w14:paraId="6B65E5CB" w14:textId="77777777" w:rsidR="00C547A4" w:rsidRPr="009970D7" w:rsidRDefault="00C547A4" w:rsidP="00993DDD">
      <w:pPr>
        <w:pStyle w:val="DevConfigs"/>
        <w:spacing w:line="360" w:lineRule="auto"/>
        <w:rPr>
          <w:rStyle w:val="DevConfigGray"/>
        </w:rPr>
      </w:pPr>
      <w:r>
        <w:rPr>
          <w:rStyle w:val="DevConfigGray"/>
        </w:rPr>
        <w:t>!</w:t>
      </w:r>
    </w:p>
    <w:p w14:paraId="3F2D924F" w14:textId="2021C07F" w:rsidR="00C547A4" w:rsidRPr="009970D7" w:rsidRDefault="005F03DB" w:rsidP="00993DDD">
      <w:pPr>
        <w:pStyle w:val="DevConfigs"/>
        <w:spacing w:line="360" w:lineRule="auto"/>
        <w:rPr>
          <w:rStyle w:val="DevConfigGray"/>
        </w:rPr>
      </w:pPr>
      <w:r>
        <w:rPr>
          <w:rStyle w:val="DevConfigGray"/>
        </w:rPr>
        <w:t>enable secret 5 $1$.s3c$ijxdfzcykvll8ifxtsw8o/</w:t>
      </w:r>
    </w:p>
    <w:p w14:paraId="5252BA63" w14:textId="77777777" w:rsidR="00C547A4" w:rsidRPr="009970D7" w:rsidRDefault="00C547A4" w:rsidP="00993DDD">
      <w:pPr>
        <w:pStyle w:val="DevConfigs"/>
        <w:spacing w:line="360" w:lineRule="auto"/>
        <w:rPr>
          <w:rStyle w:val="DevConfigGray"/>
        </w:rPr>
      </w:pPr>
      <w:r>
        <w:rPr>
          <w:rStyle w:val="DevConfigGray"/>
        </w:rPr>
        <w:t>!</w:t>
      </w:r>
    </w:p>
    <w:p w14:paraId="4AC55210" w14:textId="77777777" w:rsidR="00C547A4" w:rsidRPr="009970D7" w:rsidRDefault="00C547A4" w:rsidP="00993DDD">
      <w:pPr>
        <w:pStyle w:val="DevConfigs"/>
        <w:spacing w:line="360" w:lineRule="auto"/>
        <w:rPr>
          <w:rStyle w:val="DevConfigGray"/>
        </w:rPr>
      </w:pPr>
      <w:r>
        <w:rPr>
          <w:rStyle w:val="DevConfigGray"/>
        </w:rPr>
        <w:t>no aaa new-model</w:t>
      </w:r>
    </w:p>
    <w:p w14:paraId="0EEA1173" w14:textId="77777777" w:rsidR="00C547A4" w:rsidRPr="009970D7" w:rsidRDefault="00C547A4" w:rsidP="00993DDD">
      <w:pPr>
        <w:pStyle w:val="DevConfigs"/>
        <w:spacing w:line="360" w:lineRule="auto"/>
        <w:rPr>
          <w:rStyle w:val="DevConfigGray"/>
        </w:rPr>
      </w:pPr>
      <w:r>
        <w:rPr>
          <w:rStyle w:val="DevConfigGray"/>
        </w:rPr>
        <w:t>!</w:t>
      </w:r>
    </w:p>
    <w:p w14:paraId="17EA70A0" w14:textId="77777777" w:rsidR="00C547A4" w:rsidRPr="009970D7" w:rsidRDefault="00C547A4" w:rsidP="00993DDD">
      <w:pPr>
        <w:pStyle w:val="DevConfigs"/>
        <w:spacing w:line="360" w:lineRule="auto"/>
        <w:rPr>
          <w:rStyle w:val="DevConfigGray"/>
        </w:rPr>
      </w:pPr>
      <w:r>
        <w:rPr>
          <w:rStyle w:val="DevConfigGray"/>
        </w:rPr>
        <w:lastRenderedPageBreak/>
        <w:t>no ip domain lookup</w:t>
      </w:r>
    </w:p>
    <w:p w14:paraId="58FFDF69" w14:textId="77777777" w:rsidR="00C547A4" w:rsidRPr="009970D7" w:rsidRDefault="00C547A4" w:rsidP="00993DDD">
      <w:pPr>
        <w:pStyle w:val="DevConfigs"/>
        <w:spacing w:line="360" w:lineRule="auto"/>
        <w:rPr>
          <w:rStyle w:val="DevConfigGray"/>
        </w:rPr>
      </w:pPr>
      <w:r>
        <w:rPr>
          <w:rStyle w:val="DevConfigGray"/>
        </w:rPr>
        <w:t>!</w:t>
      </w:r>
    </w:p>
    <w:p w14:paraId="6B2AB6E1" w14:textId="77777777" w:rsidR="00C547A4" w:rsidRPr="009970D7" w:rsidRDefault="00C547A4" w:rsidP="00993DDD">
      <w:pPr>
        <w:pStyle w:val="DevConfigs"/>
        <w:spacing w:line="360" w:lineRule="auto"/>
        <w:rPr>
          <w:rStyle w:val="DevConfigGray"/>
        </w:rPr>
      </w:pPr>
      <w:r>
        <w:rPr>
          <w:rStyle w:val="DevConfigGray"/>
        </w:rPr>
        <w:t>subscriber templating</w:t>
      </w:r>
    </w:p>
    <w:p w14:paraId="60B6B99E" w14:textId="77777777" w:rsidR="00C547A4" w:rsidRPr="009970D7" w:rsidRDefault="00C547A4" w:rsidP="00993DDD">
      <w:pPr>
        <w:pStyle w:val="DevConfigs"/>
        <w:spacing w:line="360" w:lineRule="auto"/>
        <w:rPr>
          <w:rStyle w:val="DevConfigGray"/>
        </w:rPr>
      </w:pPr>
      <w:r>
        <w:rPr>
          <w:rStyle w:val="DevConfigGray"/>
        </w:rPr>
        <w:t>!</w:t>
      </w:r>
    </w:p>
    <w:p w14:paraId="5CFBC12E" w14:textId="77777777" w:rsidR="00C547A4" w:rsidRPr="009970D7" w:rsidRDefault="00C547A4" w:rsidP="00993DDD">
      <w:pPr>
        <w:pStyle w:val="DevConfigs"/>
        <w:spacing w:line="360" w:lineRule="auto"/>
        <w:rPr>
          <w:rStyle w:val="DevConfigGray"/>
        </w:rPr>
      </w:pPr>
      <w:r>
        <w:rPr>
          <w:rStyle w:val="DevConfigGray"/>
        </w:rPr>
        <w:t>multilink bundle-name authenticated</w:t>
      </w:r>
    </w:p>
    <w:p w14:paraId="662D0DDA" w14:textId="77777777" w:rsidR="00C547A4" w:rsidRPr="009970D7" w:rsidRDefault="00C547A4" w:rsidP="00993DDD">
      <w:pPr>
        <w:pStyle w:val="DevConfigs"/>
        <w:spacing w:line="360" w:lineRule="auto"/>
        <w:rPr>
          <w:rStyle w:val="DevConfigGray"/>
        </w:rPr>
      </w:pPr>
      <w:r>
        <w:rPr>
          <w:rStyle w:val="DevConfigGray"/>
        </w:rPr>
        <w:t>!</w:t>
      </w:r>
    </w:p>
    <w:p w14:paraId="6979454D" w14:textId="77777777" w:rsidR="00C547A4" w:rsidRPr="009970D7" w:rsidRDefault="00C547A4" w:rsidP="00993DDD">
      <w:pPr>
        <w:pStyle w:val="DevConfigs"/>
        <w:spacing w:line="360" w:lineRule="auto"/>
        <w:rPr>
          <w:rStyle w:val="DevConfigGray"/>
        </w:rPr>
      </w:pPr>
      <w:r>
        <w:rPr>
          <w:rStyle w:val="DevConfigGray"/>
        </w:rPr>
        <w:t>spanning-tree extend system-id</w:t>
      </w:r>
    </w:p>
    <w:p w14:paraId="67380655" w14:textId="77777777" w:rsidR="00C547A4" w:rsidRPr="009970D7" w:rsidRDefault="00C547A4" w:rsidP="00993DDD">
      <w:pPr>
        <w:pStyle w:val="DevConfigs"/>
        <w:spacing w:line="360" w:lineRule="auto"/>
        <w:rPr>
          <w:rStyle w:val="DevConfigGray"/>
        </w:rPr>
      </w:pPr>
      <w:r>
        <w:rPr>
          <w:rStyle w:val="DevConfigGray"/>
        </w:rPr>
        <w:t>!</w:t>
      </w:r>
    </w:p>
    <w:p w14:paraId="6B57DD98" w14:textId="77777777" w:rsidR="00C547A4" w:rsidRPr="009970D7" w:rsidRDefault="00C547A4" w:rsidP="00993DDD">
      <w:pPr>
        <w:pStyle w:val="DevConfigs"/>
        <w:spacing w:line="360" w:lineRule="auto"/>
        <w:rPr>
          <w:rStyle w:val="DevConfigGray"/>
        </w:rPr>
      </w:pPr>
      <w:r>
        <w:rPr>
          <w:rStyle w:val="DevConfigGray"/>
        </w:rPr>
        <w:t>redundancy</w:t>
      </w:r>
    </w:p>
    <w:p w14:paraId="24DCED95" w14:textId="77777777" w:rsidR="00C547A4" w:rsidRPr="009970D7" w:rsidRDefault="00C547A4" w:rsidP="00993DDD">
      <w:pPr>
        <w:pStyle w:val="DevConfigs"/>
        <w:spacing w:line="360" w:lineRule="auto"/>
        <w:rPr>
          <w:rStyle w:val="DevConfigGray"/>
        </w:rPr>
      </w:pPr>
      <w:r>
        <w:rPr>
          <w:rStyle w:val="DevConfigGray"/>
        </w:rPr>
        <w:t xml:space="preserve"> mode none</w:t>
      </w:r>
    </w:p>
    <w:p w14:paraId="0B399642" w14:textId="77777777" w:rsidR="00C547A4" w:rsidRPr="009970D7" w:rsidRDefault="00C547A4" w:rsidP="00993DDD">
      <w:pPr>
        <w:pStyle w:val="DevConfigs"/>
        <w:spacing w:line="360" w:lineRule="auto"/>
        <w:rPr>
          <w:rStyle w:val="DevConfigGray"/>
        </w:rPr>
      </w:pPr>
      <w:r>
        <w:rPr>
          <w:rStyle w:val="DevConfigGray"/>
        </w:rPr>
        <w:t>!</w:t>
      </w:r>
    </w:p>
    <w:p w14:paraId="3B461334" w14:textId="77777777" w:rsidR="00C547A4" w:rsidRPr="009970D7" w:rsidRDefault="00C547A4" w:rsidP="00993DDD">
      <w:pPr>
        <w:pStyle w:val="DevConfigs"/>
        <w:spacing w:line="360" w:lineRule="auto"/>
        <w:rPr>
          <w:rStyle w:val="DevConfigGray"/>
        </w:rPr>
      </w:pPr>
      <w:r>
        <w:rPr>
          <w:rStyle w:val="DevConfigGray"/>
        </w:rPr>
        <w:t>interface GigabitEthernet0/0/0</w:t>
      </w:r>
    </w:p>
    <w:p w14:paraId="0A5B98B2" w14:textId="77777777" w:rsidR="00C547A4" w:rsidRPr="009970D7" w:rsidRDefault="00C547A4" w:rsidP="00993DDD">
      <w:pPr>
        <w:pStyle w:val="DevConfigs"/>
        <w:spacing w:line="360" w:lineRule="auto"/>
        <w:rPr>
          <w:rStyle w:val="DevConfigGray"/>
        </w:rPr>
      </w:pPr>
      <w:r>
        <w:rPr>
          <w:rStyle w:val="DevConfigGray"/>
        </w:rPr>
        <w:t xml:space="preserve"> description BR1-BR2 Link</w:t>
      </w:r>
    </w:p>
    <w:p w14:paraId="76FDA03B" w14:textId="77777777" w:rsidR="00C547A4" w:rsidRPr="009970D7" w:rsidRDefault="00C547A4" w:rsidP="00993DDD">
      <w:pPr>
        <w:pStyle w:val="DevConfigs"/>
        <w:spacing w:line="360" w:lineRule="auto"/>
        <w:rPr>
          <w:rStyle w:val="DevConfigGray"/>
        </w:rPr>
      </w:pPr>
      <w:r>
        <w:rPr>
          <w:rStyle w:val="DevConfigGray"/>
        </w:rPr>
        <w:t xml:space="preserve"> ip address 192.168.33.250 255.255.255.252</w:t>
      </w:r>
    </w:p>
    <w:p w14:paraId="7AF8E0C8" w14:textId="77777777" w:rsidR="00C547A4" w:rsidRPr="009970D7" w:rsidRDefault="00C547A4" w:rsidP="00993DDD">
      <w:pPr>
        <w:pStyle w:val="DevConfigs"/>
        <w:spacing w:line="360" w:lineRule="auto"/>
        <w:rPr>
          <w:rStyle w:val="DevConfigGray"/>
        </w:rPr>
      </w:pPr>
      <w:r>
        <w:rPr>
          <w:rStyle w:val="DevConfigGray"/>
        </w:rPr>
        <w:t xml:space="preserve"> negotiation auto</w:t>
      </w:r>
    </w:p>
    <w:p w14:paraId="38D4417B" w14:textId="77777777" w:rsidR="00C547A4" w:rsidRPr="009970D7" w:rsidRDefault="00C547A4" w:rsidP="00993DDD">
      <w:pPr>
        <w:pStyle w:val="DevConfigs"/>
        <w:spacing w:line="360" w:lineRule="auto"/>
        <w:rPr>
          <w:rStyle w:val="DevConfigGray"/>
        </w:rPr>
      </w:pPr>
      <w:r>
        <w:rPr>
          <w:rStyle w:val="DevConfigGray"/>
        </w:rPr>
        <w:t>!</w:t>
      </w:r>
    </w:p>
    <w:p w14:paraId="41E0EA05" w14:textId="77777777" w:rsidR="00C547A4" w:rsidRPr="009970D7" w:rsidRDefault="00C547A4" w:rsidP="00993DDD">
      <w:pPr>
        <w:pStyle w:val="DevConfigs"/>
        <w:spacing w:line="360" w:lineRule="auto"/>
        <w:rPr>
          <w:rStyle w:val="DevConfigGray"/>
        </w:rPr>
      </w:pPr>
      <w:r>
        <w:rPr>
          <w:rStyle w:val="DevConfigGray"/>
        </w:rPr>
        <w:t>interface GigabitEthernet0/0/1</w:t>
      </w:r>
    </w:p>
    <w:p w14:paraId="6C7E8F97" w14:textId="77777777" w:rsidR="00C547A4" w:rsidRPr="009970D7" w:rsidRDefault="00C547A4" w:rsidP="00993DDD">
      <w:pPr>
        <w:pStyle w:val="DevConfigs"/>
        <w:spacing w:line="360" w:lineRule="auto"/>
        <w:rPr>
          <w:rStyle w:val="DevConfigGray"/>
        </w:rPr>
      </w:pPr>
      <w:r>
        <w:rPr>
          <w:rStyle w:val="DevConfigGray"/>
        </w:rPr>
        <w:t xml:space="preserve"> description Connected to S2</w:t>
      </w:r>
    </w:p>
    <w:p w14:paraId="4E578286" w14:textId="77777777" w:rsidR="00C547A4" w:rsidRPr="009970D7" w:rsidRDefault="00C547A4" w:rsidP="00993DDD">
      <w:pPr>
        <w:pStyle w:val="DevConfigs"/>
        <w:spacing w:line="360" w:lineRule="auto"/>
        <w:rPr>
          <w:rStyle w:val="DevConfigGray"/>
        </w:rPr>
      </w:pPr>
      <w:r>
        <w:rPr>
          <w:rStyle w:val="DevConfigGray"/>
        </w:rPr>
        <w:t xml:space="preserve"> ip address 192.168.33.193 255.255.255.224</w:t>
      </w:r>
    </w:p>
    <w:p w14:paraId="0E373376" w14:textId="77777777" w:rsidR="00C547A4" w:rsidRPr="009970D7" w:rsidRDefault="00C547A4" w:rsidP="00993DDD">
      <w:pPr>
        <w:pStyle w:val="DevConfigs"/>
        <w:spacing w:line="360" w:lineRule="auto"/>
        <w:rPr>
          <w:rStyle w:val="DevConfigGray"/>
        </w:rPr>
      </w:pPr>
      <w:r>
        <w:rPr>
          <w:rStyle w:val="DevConfigGray"/>
        </w:rPr>
        <w:t xml:space="preserve"> negotiation auto</w:t>
      </w:r>
    </w:p>
    <w:p w14:paraId="76BDF51B" w14:textId="77777777" w:rsidR="00C547A4" w:rsidRPr="009970D7" w:rsidRDefault="00C547A4" w:rsidP="00993DDD">
      <w:pPr>
        <w:pStyle w:val="DevConfigs"/>
        <w:spacing w:line="360" w:lineRule="auto"/>
        <w:rPr>
          <w:rStyle w:val="DevConfigGray"/>
        </w:rPr>
      </w:pPr>
      <w:r>
        <w:rPr>
          <w:rStyle w:val="DevConfigGray"/>
        </w:rPr>
        <w:t>!</w:t>
      </w:r>
    </w:p>
    <w:p w14:paraId="7070F255" w14:textId="77777777" w:rsidR="00C547A4" w:rsidRPr="009970D7" w:rsidRDefault="00C547A4" w:rsidP="00993DDD">
      <w:pPr>
        <w:pStyle w:val="DevConfigs"/>
        <w:spacing w:line="360" w:lineRule="auto"/>
        <w:rPr>
          <w:rStyle w:val="DevConfigGray"/>
        </w:rPr>
      </w:pPr>
      <w:r>
        <w:rPr>
          <w:rStyle w:val="DevConfigGray"/>
        </w:rPr>
        <w:t>interface Serial0/0/1</w:t>
      </w:r>
    </w:p>
    <w:p w14:paraId="380DABE1" w14:textId="77777777" w:rsidR="00C547A4" w:rsidRPr="009970D7" w:rsidRDefault="00C547A4" w:rsidP="00993DDD">
      <w:pPr>
        <w:pStyle w:val="DevConfigs"/>
        <w:spacing w:line="360" w:lineRule="auto"/>
        <w:rPr>
          <w:rStyle w:val="DevConfigGray"/>
        </w:rPr>
      </w:pPr>
      <w:r>
        <w:rPr>
          <w:rStyle w:val="DevConfigGray"/>
        </w:rPr>
        <w:t>!</w:t>
      </w:r>
    </w:p>
    <w:p w14:paraId="7F879A18" w14:textId="77777777" w:rsidR="00C547A4" w:rsidRPr="009970D7" w:rsidRDefault="00C547A4" w:rsidP="00993DDD">
      <w:pPr>
        <w:pStyle w:val="DevConfigs"/>
        <w:spacing w:line="360" w:lineRule="auto"/>
        <w:rPr>
          <w:rStyle w:val="DevConfigGray"/>
        </w:rPr>
      </w:pPr>
      <w:r>
        <w:rPr>
          <w:rStyle w:val="DevConfigGray"/>
        </w:rPr>
        <w:t>interface Serial0/1/1</w:t>
      </w:r>
    </w:p>
    <w:p w14:paraId="102F963D" w14:textId="77777777" w:rsidR="00C547A4" w:rsidRPr="009970D7" w:rsidRDefault="00C547A4" w:rsidP="00993DDD">
      <w:pPr>
        <w:pStyle w:val="DevConfigs"/>
        <w:spacing w:line="360" w:lineRule="auto"/>
        <w:rPr>
          <w:rStyle w:val="DevConfigGray"/>
        </w:rPr>
      </w:pPr>
      <w:r>
        <w:rPr>
          <w:rStyle w:val="DevConfigGray"/>
        </w:rPr>
        <w:t>!</w:t>
      </w:r>
    </w:p>
    <w:p w14:paraId="0CA35E08" w14:textId="77777777" w:rsidR="00C547A4" w:rsidRPr="009970D7" w:rsidRDefault="00C547A4" w:rsidP="00993DDD">
      <w:pPr>
        <w:pStyle w:val="DevConfigs"/>
        <w:spacing w:line="360" w:lineRule="auto"/>
        <w:rPr>
          <w:rStyle w:val="DevConfigGray"/>
        </w:rPr>
      </w:pPr>
      <w:r>
        <w:rPr>
          <w:rStyle w:val="DevConfigGray"/>
        </w:rPr>
        <w:t>interface GigabitEthernet0</w:t>
      </w:r>
    </w:p>
    <w:p w14:paraId="725B1166" w14:textId="77777777" w:rsidR="00C547A4" w:rsidRPr="009970D7" w:rsidRDefault="00C547A4" w:rsidP="00993DDD">
      <w:pPr>
        <w:pStyle w:val="DevConfigs"/>
        <w:spacing w:line="360" w:lineRule="auto"/>
        <w:rPr>
          <w:rStyle w:val="DevConfigGray"/>
        </w:rPr>
      </w:pPr>
      <w:r>
        <w:rPr>
          <w:rStyle w:val="DevConfigGray"/>
        </w:rPr>
        <w:t xml:space="preserve"> vrf transfert MGMT-intf</w:t>
      </w:r>
    </w:p>
    <w:p w14:paraId="2AB7749C" w14:textId="77777777" w:rsidR="00C547A4" w:rsidRPr="009970D7" w:rsidRDefault="00C547A4" w:rsidP="00993DDD">
      <w:pPr>
        <w:pStyle w:val="DevConfigs"/>
        <w:spacing w:line="360" w:lineRule="auto"/>
        <w:rPr>
          <w:rStyle w:val="DevConfigGray"/>
        </w:rPr>
      </w:pPr>
      <w:r>
        <w:rPr>
          <w:rStyle w:val="DevConfigGray"/>
        </w:rPr>
        <w:t xml:space="preserve"> no ip address</w:t>
      </w:r>
    </w:p>
    <w:p w14:paraId="5B015691" w14:textId="77777777" w:rsidR="00C547A4" w:rsidRPr="009970D7" w:rsidRDefault="00C547A4" w:rsidP="00993DDD">
      <w:pPr>
        <w:pStyle w:val="DevConfigs"/>
        <w:spacing w:line="360" w:lineRule="auto"/>
        <w:rPr>
          <w:rStyle w:val="DevConfigGray"/>
        </w:rPr>
      </w:pPr>
      <w:r>
        <w:rPr>
          <w:rStyle w:val="DevConfigGray"/>
        </w:rPr>
        <w:t xml:space="preserve"> shutdown</w:t>
      </w:r>
    </w:p>
    <w:p w14:paraId="5D62E6F8" w14:textId="77777777" w:rsidR="00C547A4" w:rsidRPr="009970D7" w:rsidRDefault="00C547A4" w:rsidP="00993DDD">
      <w:pPr>
        <w:pStyle w:val="DevConfigs"/>
        <w:spacing w:line="360" w:lineRule="auto"/>
        <w:rPr>
          <w:rStyle w:val="DevConfigGray"/>
        </w:rPr>
      </w:pPr>
      <w:r>
        <w:rPr>
          <w:rStyle w:val="DevConfigGray"/>
        </w:rPr>
        <w:t xml:space="preserve"> negotiation auto</w:t>
      </w:r>
    </w:p>
    <w:p w14:paraId="3643A052" w14:textId="77777777" w:rsidR="00C547A4" w:rsidRPr="009970D7" w:rsidRDefault="00C547A4" w:rsidP="00993DDD">
      <w:pPr>
        <w:pStyle w:val="DevConfigs"/>
        <w:spacing w:line="360" w:lineRule="auto"/>
        <w:rPr>
          <w:rStyle w:val="DevConfigGray"/>
        </w:rPr>
      </w:pPr>
      <w:r>
        <w:rPr>
          <w:rStyle w:val="DevConfigGray"/>
        </w:rPr>
        <w:t>!</w:t>
      </w:r>
    </w:p>
    <w:p w14:paraId="5B6A36AA" w14:textId="77777777" w:rsidR="00C547A4" w:rsidRPr="009970D7" w:rsidRDefault="00C547A4" w:rsidP="00993DDD">
      <w:pPr>
        <w:pStyle w:val="DevConfigs"/>
        <w:spacing w:line="360" w:lineRule="auto"/>
        <w:rPr>
          <w:rStyle w:val="DevConfigGray"/>
        </w:rPr>
      </w:pPr>
      <w:r>
        <w:rPr>
          <w:rStyle w:val="DevConfigGray"/>
        </w:rPr>
        <w:t>ip forward-protocol nd</w:t>
      </w:r>
    </w:p>
    <w:p w14:paraId="14BFFF89" w14:textId="77777777" w:rsidR="00C547A4" w:rsidRPr="009970D7" w:rsidRDefault="00C547A4" w:rsidP="00993DDD">
      <w:pPr>
        <w:pStyle w:val="DevConfigs"/>
        <w:spacing w:line="360" w:lineRule="auto"/>
        <w:rPr>
          <w:rStyle w:val="DevConfigGray"/>
        </w:rPr>
      </w:pPr>
      <w:r>
        <w:rPr>
          <w:rStyle w:val="DevConfigGray"/>
        </w:rPr>
        <w:t>no ip http server</w:t>
      </w:r>
    </w:p>
    <w:p w14:paraId="24BAF434" w14:textId="77777777" w:rsidR="00C547A4" w:rsidRPr="009970D7" w:rsidRDefault="00C547A4" w:rsidP="00993DDD">
      <w:pPr>
        <w:pStyle w:val="DevConfigs"/>
        <w:spacing w:line="360" w:lineRule="auto"/>
        <w:rPr>
          <w:rStyle w:val="DevConfigGray"/>
        </w:rPr>
      </w:pPr>
      <w:r>
        <w:rPr>
          <w:rStyle w:val="DevConfigGray"/>
        </w:rPr>
        <w:t>no ip http secure-server</w:t>
      </w:r>
    </w:p>
    <w:p w14:paraId="333722AB" w14:textId="77777777" w:rsidR="00C547A4" w:rsidRPr="009970D7" w:rsidRDefault="00C547A4" w:rsidP="00993DDD">
      <w:pPr>
        <w:pStyle w:val="DevConfigs"/>
        <w:spacing w:line="360" w:lineRule="auto"/>
        <w:rPr>
          <w:rStyle w:val="DevConfigGray"/>
        </w:rPr>
      </w:pPr>
      <w:r>
        <w:rPr>
          <w:rStyle w:val="DevConfigGray"/>
        </w:rPr>
        <w:t>ip tftp source-interface GigabitEthernet0</w:t>
      </w:r>
    </w:p>
    <w:p w14:paraId="73B9963D" w14:textId="77777777" w:rsidR="00C547A4" w:rsidRPr="009970D7" w:rsidRDefault="00C547A4" w:rsidP="00993DDD">
      <w:pPr>
        <w:pStyle w:val="DevConfigs"/>
        <w:spacing w:line="360" w:lineRule="auto"/>
        <w:rPr>
          <w:rStyle w:val="DevConfigGray"/>
        </w:rPr>
      </w:pPr>
      <w:r>
        <w:rPr>
          <w:rStyle w:val="DevConfigGray"/>
        </w:rPr>
        <w:t>!</w:t>
      </w:r>
    </w:p>
    <w:p w14:paraId="31C59840" w14:textId="77777777" w:rsidR="00C547A4" w:rsidRPr="009970D7" w:rsidRDefault="00C547A4" w:rsidP="00993DDD">
      <w:pPr>
        <w:pStyle w:val="DevConfigs"/>
        <w:spacing w:line="360" w:lineRule="auto"/>
        <w:rPr>
          <w:rStyle w:val="DevConfigGray"/>
        </w:rPr>
      </w:pPr>
      <w:r>
        <w:rPr>
          <w:rStyle w:val="DevConfigGray"/>
        </w:rPr>
        <w:t>control-plane</w:t>
      </w:r>
    </w:p>
    <w:p w14:paraId="046E8CEC" w14:textId="77777777" w:rsidR="00C547A4" w:rsidRPr="009970D7" w:rsidRDefault="00C547A4" w:rsidP="00993DDD">
      <w:pPr>
        <w:pStyle w:val="DevConfigs"/>
        <w:spacing w:line="360" w:lineRule="auto"/>
        <w:rPr>
          <w:rStyle w:val="DevConfigGray"/>
        </w:rPr>
      </w:pPr>
      <w:r>
        <w:rPr>
          <w:rStyle w:val="DevConfigGray"/>
        </w:rPr>
        <w:t>!</w:t>
      </w:r>
    </w:p>
    <w:p w14:paraId="2020D9A8" w14:textId="77777777" w:rsidR="00C547A4" w:rsidRPr="009970D7" w:rsidRDefault="00C547A4" w:rsidP="00993DDD">
      <w:pPr>
        <w:pStyle w:val="DevConfigs"/>
        <w:spacing w:line="360" w:lineRule="auto"/>
        <w:rPr>
          <w:rStyle w:val="DevConfigGray"/>
        </w:rPr>
      </w:pPr>
      <w:r>
        <w:rPr>
          <w:rStyle w:val="DevConfigGray"/>
        </w:rPr>
        <w:lastRenderedPageBreak/>
        <w:t>banner motd ^C Unauthorized Access is Prohibited ^C</w:t>
      </w:r>
    </w:p>
    <w:p w14:paraId="274AC40B" w14:textId="77777777" w:rsidR="00C547A4" w:rsidRPr="009970D7" w:rsidRDefault="00C547A4" w:rsidP="00993DDD">
      <w:pPr>
        <w:pStyle w:val="DevConfigs"/>
        <w:spacing w:line="360" w:lineRule="auto"/>
        <w:rPr>
          <w:rStyle w:val="DevConfigGray"/>
        </w:rPr>
      </w:pPr>
      <w:r>
        <w:rPr>
          <w:rStyle w:val="DevConfigGray"/>
        </w:rPr>
        <w:t>!</w:t>
      </w:r>
    </w:p>
    <w:p w14:paraId="7A4FB4CE" w14:textId="77777777" w:rsidR="00C547A4" w:rsidRPr="009970D7" w:rsidRDefault="00C547A4" w:rsidP="00993DDD">
      <w:pPr>
        <w:pStyle w:val="DevConfigs"/>
        <w:spacing w:line="360" w:lineRule="auto"/>
        <w:rPr>
          <w:rStyle w:val="DevConfigGray"/>
        </w:rPr>
      </w:pPr>
      <w:r>
        <w:rPr>
          <w:rStyle w:val="DevConfigGray"/>
        </w:rPr>
        <w:t>line con 0</w:t>
      </w:r>
    </w:p>
    <w:p w14:paraId="5ED848BB" w14:textId="066C9E5B" w:rsidR="00C547A4" w:rsidRPr="009970D7" w:rsidRDefault="00C547A4" w:rsidP="00993DDD">
      <w:pPr>
        <w:pStyle w:val="DevConfigs"/>
        <w:spacing w:line="360" w:lineRule="auto"/>
        <w:rPr>
          <w:rStyle w:val="DevConfigGray"/>
        </w:rPr>
      </w:pPr>
      <w:r>
        <w:rPr>
          <w:rStyle w:val="DevConfigGray"/>
        </w:rPr>
        <w:t xml:space="preserve"> password 7 0822455D0A16</w:t>
      </w:r>
    </w:p>
    <w:p w14:paraId="2A6B1E8D" w14:textId="77777777" w:rsidR="00C547A4" w:rsidRPr="009970D7" w:rsidRDefault="00C547A4" w:rsidP="00993DDD">
      <w:pPr>
        <w:pStyle w:val="DevConfigs"/>
        <w:spacing w:line="360" w:lineRule="auto"/>
        <w:rPr>
          <w:rStyle w:val="DevConfigGray"/>
        </w:rPr>
      </w:pPr>
      <w:r>
        <w:rPr>
          <w:rStyle w:val="DevConfigGray"/>
        </w:rPr>
        <w:t xml:space="preserve"> login</w:t>
      </w:r>
    </w:p>
    <w:p w14:paraId="6A7FE149" w14:textId="77777777" w:rsidR="00C547A4" w:rsidRPr="009970D7" w:rsidRDefault="00C547A4" w:rsidP="00993DDD">
      <w:pPr>
        <w:pStyle w:val="DevConfigs"/>
        <w:spacing w:line="360" w:lineRule="auto"/>
        <w:rPr>
          <w:rStyle w:val="DevConfigGray"/>
        </w:rPr>
      </w:pPr>
      <w:r>
        <w:rPr>
          <w:rStyle w:val="DevConfigGray"/>
        </w:rPr>
        <w:t xml:space="preserve"> stopbits 1</w:t>
      </w:r>
    </w:p>
    <w:p w14:paraId="46F29419" w14:textId="77777777" w:rsidR="00C547A4" w:rsidRPr="009970D7" w:rsidRDefault="00C547A4" w:rsidP="00993DDD">
      <w:pPr>
        <w:pStyle w:val="DevConfigs"/>
        <w:spacing w:line="360" w:lineRule="auto"/>
        <w:rPr>
          <w:rStyle w:val="DevConfigGray"/>
        </w:rPr>
      </w:pPr>
      <w:r>
        <w:rPr>
          <w:rStyle w:val="DevConfigGray"/>
        </w:rPr>
        <w:t>line aux 0</w:t>
      </w:r>
    </w:p>
    <w:p w14:paraId="6328501B" w14:textId="77777777" w:rsidR="00C547A4" w:rsidRPr="009970D7" w:rsidRDefault="00C547A4" w:rsidP="00993DDD">
      <w:pPr>
        <w:pStyle w:val="DevConfigs"/>
        <w:spacing w:line="360" w:lineRule="auto"/>
        <w:rPr>
          <w:rStyle w:val="DevConfigGray"/>
        </w:rPr>
      </w:pPr>
      <w:r>
        <w:rPr>
          <w:rStyle w:val="DevConfigGray"/>
        </w:rPr>
        <w:t xml:space="preserve"> stopbits 1</w:t>
      </w:r>
    </w:p>
    <w:p w14:paraId="1C961186" w14:textId="77777777" w:rsidR="00C547A4" w:rsidRPr="009970D7" w:rsidRDefault="00C547A4" w:rsidP="00993DDD">
      <w:pPr>
        <w:pStyle w:val="DevConfigs"/>
        <w:spacing w:line="360" w:lineRule="auto"/>
        <w:rPr>
          <w:rStyle w:val="DevConfigGray"/>
        </w:rPr>
      </w:pPr>
      <w:r>
        <w:rPr>
          <w:rStyle w:val="DevConfigGray"/>
        </w:rPr>
        <w:t>line vty 0 4</w:t>
      </w:r>
    </w:p>
    <w:p w14:paraId="442B02DE" w14:textId="29F4A21D" w:rsidR="00C547A4" w:rsidRPr="009970D7" w:rsidRDefault="00C547A4" w:rsidP="00993DDD">
      <w:pPr>
        <w:pStyle w:val="DevConfigs"/>
        <w:spacing w:line="360" w:lineRule="auto"/>
        <w:rPr>
          <w:rStyle w:val="DevConfigGray"/>
        </w:rPr>
      </w:pPr>
      <w:r>
        <w:rPr>
          <w:rStyle w:val="DevConfigGray"/>
        </w:rPr>
        <w:t xml:space="preserve"> password 7 070C285F4D06</w:t>
      </w:r>
    </w:p>
    <w:p w14:paraId="4119D989" w14:textId="77777777" w:rsidR="00C547A4" w:rsidRPr="009970D7" w:rsidRDefault="00C547A4" w:rsidP="00993DDD">
      <w:pPr>
        <w:pStyle w:val="DevConfigs"/>
        <w:spacing w:line="360" w:lineRule="auto"/>
        <w:rPr>
          <w:rStyle w:val="DevConfigGray"/>
        </w:rPr>
      </w:pPr>
      <w:r>
        <w:rPr>
          <w:rStyle w:val="DevConfigGray"/>
        </w:rPr>
        <w:t xml:space="preserve"> login</w:t>
      </w:r>
    </w:p>
    <w:p w14:paraId="06109A7E" w14:textId="77777777" w:rsidR="00C547A4" w:rsidRPr="009970D7" w:rsidRDefault="00C547A4" w:rsidP="00993DDD">
      <w:pPr>
        <w:pStyle w:val="DevConfigs"/>
        <w:spacing w:line="360" w:lineRule="auto"/>
        <w:rPr>
          <w:rStyle w:val="DevConfigGray"/>
        </w:rPr>
      </w:pPr>
      <w:r>
        <w:rPr>
          <w:rStyle w:val="DevConfigGray"/>
        </w:rPr>
        <w:t>!</w:t>
      </w:r>
    </w:p>
    <w:p w14:paraId="460380E1" w14:textId="77777777" w:rsidR="00C547A4" w:rsidRPr="009970D7" w:rsidRDefault="00C547A4" w:rsidP="00993DDD">
      <w:pPr>
        <w:pStyle w:val="DevConfigs"/>
        <w:spacing w:line="360" w:lineRule="auto"/>
        <w:rPr>
          <w:rStyle w:val="DevConfigGray"/>
        </w:rPr>
      </w:pPr>
      <w:r>
        <w:rPr>
          <w:rStyle w:val="DevConfigGray"/>
        </w:rPr>
        <w:t>end</w:t>
      </w:r>
    </w:p>
    <w:sectPr w:rsidR="00C547A4" w:rsidRPr="009970D7"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3C74B3" w14:textId="77777777" w:rsidR="005B423E" w:rsidRDefault="005B423E" w:rsidP="00710659">
      <w:pPr>
        <w:spacing w:after="0" w:line="240" w:lineRule="auto"/>
      </w:pPr>
      <w:r>
        <w:separator/>
      </w:r>
    </w:p>
    <w:p w14:paraId="1655DC55" w14:textId="77777777" w:rsidR="005B423E" w:rsidRDefault="005B423E"/>
  </w:endnote>
  <w:endnote w:type="continuationSeparator" w:id="0">
    <w:p w14:paraId="4E20BA73" w14:textId="77777777" w:rsidR="005B423E" w:rsidRDefault="005B423E" w:rsidP="00710659">
      <w:pPr>
        <w:spacing w:after="0" w:line="240" w:lineRule="auto"/>
      </w:pPr>
      <w:r>
        <w:continuationSeparator/>
      </w:r>
    </w:p>
    <w:p w14:paraId="589DAF1C" w14:textId="77777777" w:rsidR="005B423E" w:rsidRDefault="005B42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1800C0" w14:textId="77777777" w:rsidR="001C04B5" w:rsidRDefault="001C04B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8652E" w14:textId="0D266135" w:rsidR="001C04B5" w:rsidRPr="00882B63" w:rsidRDefault="001C04B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993DDD">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93DDD">
      <w:rPr>
        <w:b/>
        <w:noProof/>
        <w:szCs w:val="16"/>
      </w:rPr>
      <w:t>15</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993DDD">
      <w:rPr>
        <w:b/>
        <w:noProof/>
        <w:szCs w:val="16"/>
      </w:rPr>
      <w:t>15</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BBF81E" w14:textId="57F8A02A" w:rsidR="001C04B5" w:rsidRPr="00882B63" w:rsidRDefault="001C04B5"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2019</w:t>
        </w:r>
      </w:sdtContent>
    </w:sdt>
    <w:r>
      <w:t xml:space="preserve"> - </w:t>
    </w:r>
    <w:r>
      <w:fldChar w:fldCharType="begin"/>
    </w:r>
    <w:r>
      <w:instrText xml:space="preserve"> SAVEDATE  \@ "aaaa"  \* MERGEFORMAT </w:instrText>
    </w:r>
    <w:r>
      <w:fldChar w:fldCharType="separate"/>
    </w:r>
    <w:r w:rsidR="00993DDD">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93DDD">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993DDD">
      <w:rPr>
        <w:b/>
        <w:noProof/>
        <w:szCs w:val="16"/>
      </w:rPr>
      <w:t>15</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4FAB04" w14:textId="77777777" w:rsidR="005B423E" w:rsidRDefault="005B423E" w:rsidP="00710659">
      <w:pPr>
        <w:spacing w:after="0" w:line="240" w:lineRule="auto"/>
      </w:pPr>
      <w:r>
        <w:separator/>
      </w:r>
    </w:p>
    <w:p w14:paraId="5C60785E" w14:textId="77777777" w:rsidR="005B423E" w:rsidRDefault="005B423E"/>
  </w:footnote>
  <w:footnote w:type="continuationSeparator" w:id="0">
    <w:p w14:paraId="3B72AA97" w14:textId="77777777" w:rsidR="005B423E" w:rsidRDefault="005B423E" w:rsidP="00710659">
      <w:pPr>
        <w:spacing w:after="0" w:line="240" w:lineRule="auto"/>
      </w:pPr>
      <w:r>
        <w:continuationSeparator/>
      </w:r>
    </w:p>
    <w:p w14:paraId="390748FC" w14:textId="77777777" w:rsidR="005B423E" w:rsidRDefault="005B423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129BA2" w14:textId="77777777" w:rsidR="001C04B5" w:rsidRDefault="001C04B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AFED450C6156485FAE86D4E56A39A14C"/>
      </w:placeholder>
      <w:dataBinding w:prefixMappings="xmlns:ns0='http://purl.org/dc/elements/1.1/' xmlns:ns1='http://schemas.openxmlformats.org/package/2006/metadata/core-properties' " w:xpath="/ns1:coreProperties[1]/ns0:title[1]" w:storeItemID="{6C3C8BC8-F283-45AE-878A-BAB7291924A1}"/>
      <w:text/>
    </w:sdtPr>
    <w:sdtEndPr/>
    <w:sdtContent>
      <w:p w14:paraId="18AD0E95" w14:textId="77777777" w:rsidR="001C04B5" w:rsidRDefault="001C04B5" w:rsidP="008402F2">
        <w:pPr>
          <w:pStyle w:val="PageHead"/>
        </w:pPr>
        <w:r>
          <w:t>Travaux pratiques - Conception et mise en œuvre d'un système d'adressage VLSM</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A66904" w14:textId="77777777" w:rsidR="001C04B5" w:rsidRDefault="001C04B5" w:rsidP="006C3FCF">
    <w:pPr>
      <w:ind w:left="-288"/>
    </w:pPr>
    <w:r>
      <w:rPr>
        <w:noProof/>
        <w:lang w:val="en-US"/>
      </w:rPr>
      <w:drawing>
        <wp:inline distT="0" distB="0" distL="0" distR="0" wp14:anchorId="627456BE" wp14:editId="2430941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D9088116"/>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2B747CFE"/>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61030086"/>
    <w:multiLevelType w:val="multilevel"/>
    <w:tmpl w:val="1258F7AC"/>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suff w:val="space"/>
        <w:lvlText w:val="Partie %1:"/>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lvlOverride w:ilvl="0">
      <w:lvl w:ilvl="0">
        <w:start w:val="1"/>
        <w:numFmt w:val="decimal"/>
        <w:lvlText w:val="Partie %1:"/>
        <w:lvlJc w:val="left"/>
        <w:pPr>
          <w:tabs>
            <w:tab w:val="num" w:pos="1080"/>
          </w:tabs>
          <w:ind w:left="1080" w:hanging="1080"/>
        </w:pPr>
        <w:rPr>
          <w:rFonts w:hint="default"/>
        </w:rPr>
      </w:lvl>
    </w:lvlOverride>
  </w:num>
  <w:num w:numId="1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63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5E63"/>
    <w:rsid w:val="00060696"/>
    <w:rsid w:val="00062D89"/>
    <w:rsid w:val="00067A67"/>
    <w:rsid w:val="00070C16"/>
    <w:rsid w:val="00075EA9"/>
    <w:rsid w:val="000769CF"/>
    <w:rsid w:val="000815D8"/>
    <w:rsid w:val="00083539"/>
    <w:rsid w:val="00084C99"/>
    <w:rsid w:val="00085CC6"/>
    <w:rsid w:val="00090C07"/>
    <w:rsid w:val="0009147A"/>
    <w:rsid w:val="00091E8D"/>
    <w:rsid w:val="0009378D"/>
    <w:rsid w:val="00097163"/>
    <w:rsid w:val="000A22C8"/>
    <w:rsid w:val="000A50D5"/>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4B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584A"/>
    <w:rsid w:val="002113B8"/>
    <w:rsid w:val="00212627"/>
    <w:rsid w:val="00215665"/>
    <w:rsid w:val="002163BB"/>
    <w:rsid w:val="0021792C"/>
    <w:rsid w:val="002240AB"/>
    <w:rsid w:val="00225E37"/>
    <w:rsid w:val="00231DCA"/>
    <w:rsid w:val="00235792"/>
    <w:rsid w:val="00242E3A"/>
    <w:rsid w:val="00246492"/>
    <w:rsid w:val="002506CF"/>
    <w:rsid w:val="0025107F"/>
    <w:rsid w:val="00257400"/>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3C1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7DE"/>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7D91"/>
    <w:rsid w:val="00592329"/>
    <w:rsid w:val="00593386"/>
    <w:rsid w:val="00596998"/>
    <w:rsid w:val="0059790F"/>
    <w:rsid w:val="005A6E62"/>
    <w:rsid w:val="005B2FB3"/>
    <w:rsid w:val="005B423E"/>
    <w:rsid w:val="005C6DE5"/>
    <w:rsid w:val="005D2B29"/>
    <w:rsid w:val="005D354A"/>
    <w:rsid w:val="005D3E53"/>
    <w:rsid w:val="005D506C"/>
    <w:rsid w:val="005E3235"/>
    <w:rsid w:val="005E4176"/>
    <w:rsid w:val="005E4876"/>
    <w:rsid w:val="005E65B5"/>
    <w:rsid w:val="005F0301"/>
    <w:rsid w:val="005F03DB"/>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A80"/>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0ABF"/>
    <w:rsid w:val="008713EA"/>
    <w:rsid w:val="0087176C"/>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47E3"/>
    <w:rsid w:val="00963E34"/>
    <w:rsid w:val="00964DFA"/>
    <w:rsid w:val="00970A69"/>
    <w:rsid w:val="0098155C"/>
    <w:rsid w:val="00981CCA"/>
    <w:rsid w:val="00983B77"/>
    <w:rsid w:val="00993DDD"/>
    <w:rsid w:val="00996053"/>
    <w:rsid w:val="00997E71"/>
    <w:rsid w:val="009A0B2F"/>
    <w:rsid w:val="009A1CF4"/>
    <w:rsid w:val="009A37D7"/>
    <w:rsid w:val="009A4E17"/>
    <w:rsid w:val="009A522F"/>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1636"/>
    <w:rsid w:val="00B02A8E"/>
    <w:rsid w:val="00B052EE"/>
    <w:rsid w:val="00B1081F"/>
    <w:rsid w:val="00B2496B"/>
    <w:rsid w:val="00B27499"/>
    <w:rsid w:val="00B3010D"/>
    <w:rsid w:val="00B35151"/>
    <w:rsid w:val="00B433F2"/>
    <w:rsid w:val="00B458E8"/>
    <w:rsid w:val="00B5397B"/>
    <w:rsid w:val="00B53EE9"/>
    <w:rsid w:val="00B6183E"/>
    <w:rsid w:val="00B62809"/>
    <w:rsid w:val="00B636BD"/>
    <w:rsid w:val="00B66E95"/>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0F21"/>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47A4"/>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0B62"/>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624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EF6C33"/>
    <w:rsid w:val="00F01714"/>
    <w:rsid w:val="00F0258F"/>
    <w:rsid w:val="00F02D06"/>
    <w:rsid w:val="00F048C3"/>
    <w:rsid w:val="00F056E5"/>
    <w:rsid w:val="00F06FDD"/>
    <w:rsid w:val="00F10819"/>
    <w:rsid w:val="00F11219"/>
    <w:rsid w:val="00F14845"/>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75CA5"/>
    <w:rsid w:val="00F8036D"/>
    <w:rsid w:val="00F809DC"/>
    <w:rsid w:val="00F86EB0"/>
    <w:rsid w:val="00FA154B"/>
    <w:rsid w:val="00FA3811"/>
    <w:rsid w:val="00FA3B9F"/>
    <w:rsid w:val="00FA3F06"/>
    <w:rsid w:val="00FA4A26"/>
    <w:rsid w:val="00FA6973"/>
    <w:rsid w:val="00FA7084"/>
    <w:rsid w:val="00FA7BEF"/>
    <w:rsid w:val="00FB1105"/>
    <w:rsid w:val="00FB1929"/>
    <w:rsid w:val="00FB5FD9"/>
    <w:rsid w:val="00FB6713"/>
    <w:rsid w:val="00FB7FFE"/>
    <w:rsid w:val="00FC51BB"/>
    <w:rsid w:val="00FD05AC"/>
    <w:rsid w:val="00FD1398"/>
    <w:rsid w:val="00FD2165"/>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79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1C04B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00B62"/>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F0F21"/>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00B62"/>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547E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87D9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F0F2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C547A4"/>
    <w:pPr>
      <w:spacing w:line="240" w:lineRule="auto"/>
    </w:pPr>
    <w:rPr>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index heading" w:uiPriority="0"/>
    <w:lsdException w:name="caption" w:uiPriority="35" w:qFormat="1"/>
    <w:lsdException w:name="table of figures"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1C04B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00B62"/>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F0F21"/>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00B62"/>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547E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87D9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F0F2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BodyText1">
    <w:name w:val="Body Text1"/>
    <w:basedOn w:val="Normal"/>
    <w:qFormat/>
    <w:rsid w:val="00C547A4"/>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FED450C6156485FAE86D4E56A39A14C"/>
        <w:category>
          <w:name w:val="General"/>
          <w:gallery w:val="placeholder"/>
        </w:category>
        <w:types>
          <w:type w:val="bbPlcHdr"/>
        </w:types>
        <w:behaviors>
          <w:behavior w:val="content"/>
        </w:behaviors>
        <w:guid w:val="{8A5A2EF4-50E3-48BB-AAE1-83DD748D2CA7}"/>
      </w:docPartPr>
      <w:docPartBody>
        <w:p w:rsidR="003537D9" w:rsidRDefault="00DF7732">
          <w:pPr>
            <w:pStyle w:val="AFED450C6156485FAE86D4E56A39A14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7732"/>
    <w:rsid w:val="00336F5D"/>
    <w:rsid w:val="003537D9"/>
    <w:rsid w:val="005306C0"/>
    <w:rsid w:val="00832C53"/>
    <w:rsid w:val="009A33DB"/>
    <w:rsid w:val="00DF77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FED450C6156485FAE86D4E56A39A14C">
    <w:name w:val="AFED450C6156485FAE86D4E56A39A14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FED450C6156485FAE86D4E56A39A14C">
    <w:name w:val="AFED450C6156485FAE86D4E56A39A1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75B689-13AA-49CB-AFFE-1EFE23B7D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5</TotalTime>
  <Pages>15</Pages>
  <Words>2549</Words>
  <Characters>14530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Lab - Design and Implement a VLSM Addressing Scheme</vt:lpstr>
    </vt:vector>
  </TitlesOfParts>
  <Company>Cisco Systems, Inc.</Company>
  <LinksUpToDate>false</LinksUpToDate>
  <CharactersWithSpaces>17045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Conception et mise en œuvre d'un système d'adressage VLSM</dc:title>
  <dc:creator>SP</dc:creator>
  <dc:description>2019</dc:description>
  <cp:lastModifiedBy>Rasha Ismail</cp:lastModifiedBy>
  <cp:revision>7</cp:revision>
  <dcterms:created xsi:type="dcterms:W3CDTF">2019-09-27T02:17:00Z</dcterms:created>
  <dcterms:modified xsi:type="dcterms:W3CDTF">2020-05-31T21:25:00Z</dcterms:modified>
</cp:coreProperties>
</file>